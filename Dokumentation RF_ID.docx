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HAnsi"/>
          <w:b/>
          <w:bCs/>
          <w:kern w:val="0"/>
          <w:szCs w:val="22"/>
          <w:lang w:val="en-GB" w:eastAsia="en-US" w:bidi="ar-SA"/>
        </w:rPr>
        <w:id w:val="1694656788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/>
          <w:b w:val="0"/>
          <w:bCs w:val="0"/>
          <w:sz w:val="32"/>
          <w:szCs w:val="32"/>
          <w:lang w:eastAsia="en-GB"/>
        </w:rPr>
      </w:sdtEndPr>
      <w:sdtContent>
        <w:tbl>
          <w:tblPr>
            <w:tblW w:w="0" w:type="auto"/>
            <w:tblInd w:w="55" w:type="dxa"/>
            <w:tblLayout w:type="fixed"/>
            <w:tblCellMar>
              <w:top w:w="55" w:type="dxa"/>
              <w:left w:w="55" w:type="dxa"/>
              <w:bottom w:w="55" w:type="dxa"/>
              <w:right w:w="55" w:type="dxa"/>
            </w:tblCellMar>
            <w:tblLook w:val="0000" w:firstRow="0" w:lastRow="0" w:firstColumn="0" w:lastColumn="0" w:noHBand="0" w:noVBand="0"/>
          </w:tblPr>
          <w:tblGrid>
            <w:gridCol w:w="3212"/>
            <w:gridCol w:w="3213"/>
            <w:gridCol w:w="1195"/>
            <w:gridCol w:w="2030"/>
          </w:tblGrid>
          <w:tr w:rsidR="00845CB4" w:rsidRPr="00F30E61" w14:paraId="652A45D3" w14:textId="77777777" w:rsidTr="0095391A">
            <w:tc>
              <w:tcPr>
                <w:tcW w:w="7620" w:type="dxa"/>
                <w:gridSpan w:val="3"/>
                <w:tcBorders>
                  <w:top w:val="single" w:sz="6" w:space="0" w:color="000000"/>
                  <w:left w:val="single" w:sz="6" w:space="0" w:color="000000"/>
                  <w:bottom w:val="single" w:sz="4" w:space="0" w:color="auto"/>
                </w:tcBorders>
                <w:shd w:val="clear" w:color="auto" w:fill="auto"/>
              </w:tcPr>
              <w:p w14:paraId="6EAB64F2" w14:textId="77777777" w:rsidR="00845CB4" w:rsidRPr="00F30E61" w:rsidRDefault="00845CB4">
                <w:pPr>
                  <w:pStyle w:val="TabellenInhalt"/>
                  <w:snapToGrid w:val="0"/>
                  <w:jc w:val="center"/>
                  <w:rPr>
                    <w:rFonts w:asciiTheme="minorHAnsi" w:hAnsiTheme="minorHAnsi" w:cstheme="minorHAnsi"/>
                    <w:b/>
                    <w:bCs/>
                  </w:rPr>
                </w:pPr>
              </w:p>
              <w:p w14:paraId="404C78F2" w14:textId="6E82295C" w:rsidR="00845CB4" w:rsidRPr="00F30E61" w:rsidRDefault="00626C54">
                <w:pPr>
                  <w:pStyle w:val="TabellenInhalt"/>
                  <w:jc w:val="center"/>
                  <w:rPr>
                    <w:rFonts w:asciiTheme="minorHAnsi" w:hAnsiTheme="minorHAnsi" w:cstheme="minorHAnsi"/>
                    <w:spacing w:val="20"/>
                    <w:kern w:val="48"/>
                  </w:rPr>
                </w:pPr>
                <w:r w:rsidRPr="00F30E61">
                  <w:rPr>
                    <w:rFonts w:asciiTheme="minorHAnsi" w:hAnsiTheme="minorHAnsi" w:cstheme="minorHAnsi"/>
                    <w:b/>
                    <w:bCs/>
                    <w:spacing w:val="20"/>
                    <w:kern w:val="48"/>
                    <w:sz w:val="48"/>
                    <w:szCs w:val="48"/>
                  </w:rPr>
                  <w:t>Dokumentation</w:t>
                </w:r>
              </w:p>
              <w:p w14:paraId="50C8BE72" w14:textId="77777777" w:rsidR="00845CB4" w:rsidRPr="00F30E61" w:rsidRDefault="00845CB4">
                <w:pPr>
                  <w:pStyle w:val="TabellenInhalt"/>
                  <w:jc w:val="center"/>
                  <w:rPr>
                    <w:rFonts w:asciiTheme="minorHAnsi" w:hAnsiTheme="minorHAnsi" w:cstheme="minorHAnsi"/>
                  </w:rPr>
                </w:pPr>
              </w:p>
              <w:p w14:paraId="403EEFC9" w14:textId="4A586339" w:rsidR="00845CB4" w:rsidRPr="00F30E61" w:rsidRDefault="00626C54">
                <w:pPr>
                  <w:pStyle w:val="TabellenInhalt"/>
                  <w:jc w:val="center"/>
                  <w:rPr>
                    <w:rFonts w:asciiTheme="minorHAnsi" w:hAnsiTheme="minorHAnsi" w:cstheme="minorHAnsi"/>
                  </w:rPr>
                </w:pPr>
                <w:r w:rsidRPr="00F30E61">
                  <w:rPr>
                    <w:rFonts w:asciiTheme="minorHAnsi" w:hAnsiTheme="minorHAnsi" w:cstheme="minorHAnsi"/>
                  </w:rPr>
                  <w:t xml:space="preserve">für </w:t>
                </w:r>
              </w:p>
              <w:p w14:paraId="4981B9BA" w14:textId="77777777" w:rsidR="00845CB4" w:rsidRPr="00F30E61" w:rsidRDefault="00845CB4">
                <w:pPr>
                  <w:pStyle w:val="TabellenInhalt"/>
                  <w:jc w:val="center"/>
                  <w:rPr>
                    <w:rFonts w:asciiTheme="minorHAnsi" w:hAnsiTheme="minorHAnsi" w:cstheme="minorHAnsi"/>
                  </w:rPr>
                </w:pPr>
              </w:p>
              <w:p w14:paraId="10BEE7E5" w14:textId="4AD86A8C" w:rsidR="00845CB4" w:rsidRPr="00F30E61" w:rsidRDefault="00626C54">
                <w:pPr>
                  <w:pStyle w:val="TabellenInhalt"/>
                  <w:jc w:val="center"/>
                  <w:rPr>
                    <w:rFonts w:asciiTheme="minorHAnsi" w:hAnsiTheme="minorHAnsi" w:cstheme="minorHAnsi"/>
                  </w:rPr>
                </w:pPr>
                <w:r w:rsidRPr="00F30E61">
                  <w:rPr>
                    <w:rFonts w:asciiTheme="minorHAnsi" w:hAnsiTheme="minorHAnsi" w:cstheme="minorHAnsi"/>
                    <w:b/>
                    <w:bCs/>
                    <w:sz w:val="72"/>
                    <w:szCs w:val="72"/>
                  </w:rPr>
                  <w:t>RF-ID</w:t>
                </w:r>
              </w:p>
            </w:tc>
            <w:tc>
              <w:tcPr>
                <w:tcW w:w="2030" w:type="dxa"/>
                <w:tcBorders>
                  <w:top w:val="single" w:sz="6" w:space="0" w:color="000000"/>
                  <w:left w:val="single" w:sz="6" w:space="0" w:color="000000"/>
                  <w:bottom w:val="single" w:sz="4" w:space="0" w:color="auto"/>
                  <w:right w:val="single" w:sz="6" w:space="0" w:color="000000"/>
                </w:tcBorders>
                <w:shd w:val="clear" w:color="auto" w:fill="auto"/>
              </w:tcPr>
              <w:p w14:paraId="06D2EF12" w14:textId="77777777" w:rsidR="00845CB4" w:rsidRPr="00F30E61" w:rsidRDefault="00845CB4">
                <w:pPr>
                  <w:pStyle w:val="TabellenInhalt"/>
                  <w:snapToGrid w:val="0"/>
                  <w:rPr>
                    <w:rFonts w:asciiTheme="minorHAnsi" w:hAnsiTheme="minorHAnsi" w:cstheme="minorHAnsi"/>
                    <w:sz w:val="12"/>
                    <w:szCs w:val="12"/>
                  </w:rPr>
                </w:pPr>
                <w:r w:rsidRPr="00F30E61">
                  <w:rPr>
                    <w:rFonts w:asciiTheme="minorHAnsi" w:hAnsiTheme="minorHAnsi" w:cstheme="minorHAnsi"/>
                    <w:noProof/>
                  </w:rPr>
                  <w:drawing>
                    <wp:anchor distT="0" distB="0" distL="0" distR="0" simplePos="0" relativeHeight="251689984" behindDoc="0" locked="0" layoutInCell="1" allowOverlap="1" wp14:anchorId="75FAAA09" wp14:editId="2C5A0BE3">
                      <wp:simplePos x="0" y="0"/>
                      <wp:positionH relativeFrom="column">
                        <wp:align>center</wp:align>
                      </wp:positionH>
                      <wp:positionV relativeFrom="paragraph">
                        <wp:posOffset>0</wp:posOffset>
                      </wp:positionV>
                      <wp:extent cx="1211580" cy="1748155"/>
                      <wp:effectExtent l="0" t="0" r="7620" b="4445"/>
                      <wp:wrapSquare wrapText="largest"/>
                      <wp:docPr id="35" name="Grafik 3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211580" cy="17481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</w:p>
            </w:tc>
          </w:tr>
          <w:tr w:rsidR="00845CB4" w:rsidRPr="00F30E61" w14:paraId="37180052" w14:textId="77777777" w:rsidTr="0095391A">
            <w:tc>
              <w:tcPr>
                <w:tcW w:w="9648" w:type="dxa"/>
                <w:gridSpan w:val="4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21C5AA03" w14:textId="77777777" w:rsidR="00845CB4" w:rsidRPr="00F30E61" w:rsidRDefault="00845CB4">
                <w:pPr>
                  <w:pStyle w:val="TabellenInhalt"/>
                  <w:snapToGrid w:val="0"/>
                  <w:rPr>
                    <w:rFonts w:asciiTheme="minorHAnsi" w:hAnsiTheme="minorHAnsi" w:cstheme="minorHAnsi"/>
                    <w:sz w:val="12"/>
                    <w:szCs w:val="12"/>
                  </w:rPr>
                </w:pPr>
              </w:p>
            </w:tc>
          </w:tr>
          <w:tr w:rsidR="00845CB4" w:rsidRPr="00F30E61" w14:paraId="6136340C" w14:textId="77777777" w:rsidTr="0095391A">
            <w:tc>
              <w:tcPr>
                <w:tcW w:w="3212" w:type="dxa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2ED10B5A" w14:textId="7E77CECC" w:rsidR="00845CB4" w:rsidRPr="00F30E61" w:rsidRDefault="00626C54">
                <w:pPr>
                  <w:pStyle w:val="TabellenInhalt"/>
                  <w:rPr>
                    <w:rFonts w:asciiTheme="minorHAnsi" w:hAnsiTheme="minorHAnsi" w:cstheme="minorHAnsi"/>
                    <w:sz w:val="16"/>
                    <w:szCs w:val="16"/>
                  </w:rPr>
                </w:pPr>
                <w:r w:rsidRPr="00F30E61">
                  <w:rPr>
                    <w:rFonts w:asciiTheme="minorHAnsi" w:hAnsiTheme="minorHAnsi" w:cstheme="minorHAnsi"/>
                    <w:sz w:val="16"/>
                    <w:szCs w:val="16"/>
                  </w:rPr>
                  <w:t>Klasse</w:t>
                </w:r>
              </w:p>
            </w:tc>
            <w:tc>
              <w:tcPr>
                <w:tcW w:w="3213" w:type="dxa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24AD5310" w14:textId="5E758A35" w:rsidR="00845CB4" w:rsidRPr="00F30E61" w:rsidRDefault="00626C54">
                <w:pPr>
                  <w:pStyle w:val="TabellenInhalt"/>
                  <w:rPr>
                    <w:rFonts w:asciiTheme="minorHAnsi" w:hAnsiTheme="minorHAnsi" w:cstheme="minorHAnsi"/>
                    <w:sz w:val="16"/>
                    <w:szCs w:val="16"/>
                  </w:rPr>
                </w:pPr>
                <w:r w:rsidRPr="00F30E61">
                  <w:rPr>
                    <w:rFonts w:asciiTheme="minorHAnsi" w:hAnsiTheme="minorHAnsi" w:cstheme="minorHAnsi"/>
                    <w:sz w:val="16"/>
                    <w:szCs w:val="16"/>
                  </w:rPr>
                  <w:t>Teammitglied</w:t>
                </w:r>
              </w:p>
            </w:tc>
            <w:tc>
              <w:tcPr>
                <w:tcW w:w="3225" w:type="dxa"/>
                <w:gridSpan w:val="2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28585EB6" w14:textId="77777777" w:rsidR="00845CB4" w:rsidRPr="00F30E61" w:rsidRDefault="00845CB4">
                <w:pPr>
                  <w:pStyle w:val="TabellenInhalt"/>
                  <w:rPr>
                    <w:rFonts w:asciiTheme="minorHAnsi" w:hAnsiTheme="minorHAnsi" w:cstheme="minorHAnsi"/>
                  </w:rPr>
                </w:pPr>
                <w:proofErr w:type="spellStart"/>
                <w:r w:rsidRPr="00F30E61">
                  <w:rPr>
                    <w:rFonts w:asciiTheme="minorHAnsi" w:hAnsiTheme="minorHAnsi" w:cstheme="minorHAnsi"/>
                    <w:sz w:val="16"/>
                    <w:szCs w:val="16"/>
                  </w:rPr>
                  <w:t>Signature</w:t>
                </w:r>
                <w:proofErr w:type="spellEnd"/>
              </w:p>
            </w:tc>
          </w:tr>
          <w:tr w:rsidR="00845CB4" w:rsidRPr="00F30E61" w14:paraId="54C5AD45" w14:textId="77777777" w:rsidTr="0095391A">
            <w:trPr>
              <w:trHeight w:val="624"/>
            </w:trPr>
            <w:tc>
              <w:tcPr>
                <w:tcW w:w="3212" w:type="dxa"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77779895" w14:textId="73B5D405" w:rsidR="00845CB4" w:rsidRPr="00F30E61" w:rsidRDefault="00845CB4" w:rsidP="0095391A">
                <w:pPr>
                  <w:pStyle w:val="TabellenInhalt"/>
                  <w:jc w:val="center"/>
                  <w:rPr>
                    <w:rFonts w:asciiTheme="minorHAnsi" w:hAnsiTheme="minorHAnsi" w:cstheme="minorHAnsi"/>
                  </w:rPr>
                </w:pPr>
                <w:r w:rsidRPr="00F30E61">
                  <w:rPr>
                    <w:rFonts w:asciiTheme="minorHAnsi" w:hAnsiTheme="minorHAnsi" w:cstheme="minorHAnsi"/>
                  </w:rPr>
                  <w:t>4AHELS</w:t>
                </w:r>
              </w:p>
            </w:tc>
            <w:tc>
              <w:tcPr>
                <w:tcW w:w="3213" w:type="dxa"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42257F5E" w14:textId="77777777" w:rsidR="00845CB4" w:rsidRPr="00F30E61" w:rsidRDefault="00845CB4" w:rsidP="0095391A">
                <w:pPr>
                  <w:pStyle w:val="TabellenInhalt"/>
                  <w:jc w:val="center"/>
                  <w:rPr>
                    <w:rFonts w:asciiTheme="minorHAnsi" w:hAnsiTheme="minorHAnsi" w:cstheme="minorHAnsi"/>
                  </w:rPr>
                </w:pPr>
                <w:r w:rsidRPr="00F30E61">
                  <w:rPr>
                    <w:rFonts w:asciiTheme="minorHAnsi" w:hAnsiTheme="minorHAnsi" w:cstheme="minorHAnsi"/>
                  </w:rPr>
                  <w:t>Patrik Staudenmayer</w:t>
                </w:r>
              </w:p>
            </w:tc>
            <w:tc>
              <w:tcPr>
                <w:tcW w:w="3225" w:type="dxa"/>
                <w:gridSpan w:val="2"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33942113" w14:textId="77777777" w:rsidR="00845CB4" w:rsidRPr="00F30E61" w:rsidRDefault="00845CB4" w:rsidP="0095391A">
                <w:pPr>
                  <w:pStyle w:val="TabellenInhalt"/>
                  <w:snapToGrid w:val="0"/>
                  <w:jc w:val="center"/>
                  <w:rPr>
                    <w:rFonts w:asciiTheme="minorHAnsi" w:hAnsiTheme="minorHAnsi" w:cstheme="minorHAnsi"/>
                  </w:rPr>
                </w:pPr>
              </w:p>
            </w:tc>
          </w:tr>
          <w:tr w:rsidR="00845CB4" w:rsidRPr="00F30E61" w14:paraId="2B7277B7" w14:textId="77777777" w:rsidTr="0095391A">
            <w:tc>
              <w:tcPr>
                <w:tcW w:w="3212" w:type="dxa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3E9501F7" w14:textId="145B3FB9" w:rsidR="00845CB4" w:rsidRPr="00F30E61" w:rsidRDefault="00626C54">
                <w:pPr>
                  <w:pStyle w:val="TabellenInhalt"/>
                  <w:rPr>
                    <w:rFonts w:asciiTheme="minorHAnsi" w:hAnsiTheme="minorHAnsi" w:cstheme="minorHAnsi"/>
                    <w:sz w:val="16"/>
                    <w:szCs w:val="16"/>
                  </w:rPr>
                </w:pPr>
                <w:r w:rsidRPr="00F30E61">
                  <w:rPr>
                    <w:rFonts w:asciiTheme="minorHAnsi" w:hAnsiTheme="minorHAnsi" w:cstheme="minorHAnsi"/>
                    <w:sz w:val="16"/>
                    <w:szCs w:val="16"/>
                  </w:rPr>
                  <w:t>Abgabedatum</w:t>
                </w:r>
              </w:p>
            </w:tc>
            <w:tc>
              <w:tcPr>
                <w:tcW w:w="3213" w:type="dxa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757928A9" w14:textId="01D70A2F" w:rsidR="00845CB4" w:rsidRPr="00F30E61" w:rsidRDefault="00626C54">
                <w:pPr>
                  <w:pStyle w:val="TabellenInhalt"/>
                  <w:rPr>
                    <w:rFonts w:asciiTheme="minorHAnsi" w:hAnsiTheme="minorHAnsi" w:cstheme="minorHAnsi"/>
                    <w:sz w:val="16"/>
                    <w:szCs w:val="16"/>
                  </w:rPr>
                </w:pPr>
                <w:r w:rsidRPr="00F30E61">
                  <w:rPr>
                    <w:rFonts w:asciiTheme="minorHAnsi" w:hAnsiTheme="minorHAnsi" w:cstheme="minorHAnsi"/>
                    <w:sz w:val="16"/>
                    <w:szCs w:val="16"/>
                  </w:rPr>
                  <w:t>Teammitglied</w:t>
                </w:r>
              </w:p>
            </w:tc>
            <w:tc>
              <w:tcPr>
                <w:tcW w:w="3225" w:type="dxa"/>
                <w:gridSpan w:val="2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4419C39F" w14:textId="77777777" w:rsidR="00845CB4" w:rsidRPr="00F30E61" w:rsidRDefault="00845CB4">
                <w:pPr>
                  <w:pStyle w:val="TabellenInhalt"/>
                  <w:rPr>
                    <w:rFonts w:asciiTheme="minorHAnsi" w:hAnsiTheme="minorHAnsi" w:cstheme="minorHAnsi"/>
                  </w:rPr>
                </w:pPr>
                <w:proofErr w:type="spellStart"/>
                <w:r w:rsidRPr="00F30E61">
                  <w:rPr>
                    <w:rFonts w:asciiTheme="minorHAnsi" w:hAnsiTheme="minorHAnsi" w:cstheme="minorHAnsi"/>
                    <w:sz w:val="16"/>
                    <w:szCs w:val="16"/>
                  </w:rPr>
                  <w:t>Signature</w:t>
                </w:r>
                <w:proofErr w:type="spellEnd"/>
              </w:p>
            </w:tc>
          </w:tr>
          <w:tr w:rsidR="00845CB4" w:rsidRPr="00F30E61" w14:paraId="45B8DBBE" w14:textId="77777777" w:rsidTr="0095391A">
            <w:trPr>
              <w:trHeight w:val="624"/>
            </w:trPr>
            <w:tc>
              <w:tcPr>
                <w:tcW w:w="3212" w:type="dxa"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583B3698" w14:textId="51FB151F" w:rsidR="00845CB4" w:rsidRPr="00F30E61" w:rsidRDefault="004315BF" w:rsidP="0095391A">
                <w:pPr>
                  <w:pStyle w:val="TabellenInhalt"/>
                  <w:jc w:val="center"/>
                  <w:rPr>
                    <w:rFonts w:asciiTheme="minorHAnsi" w:hAnsiTheme="minorHAnsi" w:cstheme="minorHAnsi"/>
                  </w:rPr>
                </w:pPr>
                <w:r w:rsidRPr="00F30E61">
                  <w:rPr>
                    <w:rFonts w:asciiTheme="minorHAnsi" w:hAnsiTheme="minorHAnsi" w:cstheme="minorHAnsi"/>
                  </w:rPr>
                  <w:t>07.06.2019</w:t>
                </w:r>
              </w:p>
            </w:tc>
            <w:tc>
              <w:tcPr>
                <w:tcW w:w="3213" w:type="dxa"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72AA3FBB" w14:textId="44B76FC0" w:rsidR="00845CB4" w:rsidRPr="00F30E61" w:rsidRDefault="00626C54" w:rsidP="0095391A">
                <w:pPr>
                  <w:pStyle w:val="TabellenInhalt"/>
                  <w:jc w:val="center"/>
                  <w:rPr>
                    <w:rFonts w:asciiTheme="minorHAnsi" w:hAnsiTheme="minorHAnsi" w:cstheme="minorHAnsi"/>
                  </w:rPr>
                </w:pPr>
                <w:r w:rsidRPr="00F30E61">
                  <w:rPr>
                    <w:rFonts w:asciiTheme="minorHAnsi" w:hAnsiTheme="minorHAnsi" w:cstheme="minorHAnsi"/>
                  </w:rPr>
                  <w:t>Marie Maier</w:t>
                </w:r>
                <w:r w:rsidR="00845CB4" w:rsidRPr="00F30E61">
                  <w:rPr>
                    <w:rFonts w:asciiTheme="minorHAnsi" w:hAnsiTheme="minorHAnsi" w:cstheme="minorHAnsi"/>
                  </w:rPr>
                  <w:t xml:space="preserve"> </w:t>
                </w:r>
              </w:p>
            </w:tc>
            <w:tc>
              <w:tcPr>
                <w:tcW w:w="3225" w:type="dxa"/>
                <w:gridSpan w:val="2"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085BD2F6" w14:textId="77777777" w:rsidR="00845CB4" w:rsidRPr="00F30E61" w:rsidRDefault="00845CB4" w:rsidP="0095391A">
                <w:pPr>
                  <w:pStyle w:val="TabellenInhalt"/>
                  <w:snapToGrid w:val="0"/>
                  <w:jc w:val="center"/>
                  <w:rPr>
                    <w:rFonts w:asciiTheme="minorHAnsi" w:hAnsiTheme="minorHAnsi" w:cstheme="minorHAnsi"/>
                  </w:rPr>
                </w:pPr>
              </w:p>
            </w:tc>
          </w:tr>
          <w:tr w:rsidR="00845CB4" w:rsidRPr="00F30E61" w14:paraId="42D5F978" w14:textId="77777777" w:rsidTr="0095391A">
            <w:tc>
              <w:tcPr>
                <w:tcW w:w="3212" w:type="dxa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5FD2E096" w14:textId="5F7BEAAE" w:rsidR="00845CB4" w:rsidRPr="00F30E61" w:rsidRDefault="00626C54">
                <w:pPr>
                  <w:pStyle w:val="TabellenInhalt"/>
                  <w:rPr>
                    <w:rFonts w:asciiTheme="minorHAnsi" w:hAnsiTheme="minorHAnsi" w:cstheme="minorHAnsi"/>
                    <w:sz w:val="16"/>
                    <w:szCs w:val="16"/>
                  </w:rPr>
                </w:pPr>
                <w:r w:rsidRPr="00F30E61">
                  <w:rPr>
                    <w:rFonts w:asciiTheme="minorHAnsi" w:hAnsiTheme="minorHAnsi" w:cstheme="minorHAnsi"/>
                    <w:sz w:val="16"/>
                    <w:szCs w:val="16"/>
                  </w:rPr>
                  <w:t>Lehrer</w:t>
                </w:r>
              </w:p>
            </w:tc>
            <w:tc>
              <w:tcPr>
                <w:tcW w:w="3213" w:type="dxa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37FECF28" w14:textId="09C092A4" w:rsidR="00845CB4" w:rsidRPr="00F30E61" w:rsidRDefault="00626C54">
                <w:pPr>
                  <w:pStyle w:val="TabellenInhalt"/>
                  <w:rPr>
                    <w:rFonts w:asciiTheme="minorHAnsi" w:hAnsiTheme="minorHAnsi" w:cstheme="minorHAnsi"/>
                    <w:sz w:val="16"/>
                    <w:szCs w:val="16"/>
                  </w:rPr>
                </w:pPr>
                <w:r w:rsidRPr="00F30E61">
                  <w:rPr>
                    <w:rFonts w:asciiTheme="minorHAnsi" w:hAnsiTheme="minorHAnsi" w:cstheme="minorHAnsi"/>
                    <w:sz w:val="16"/>
                    <w:szCs w:val="16"/>
                  </w:rPr>
                  <w:t>Teammitglied</w:t>
                </w:r>
              </w:p>
            </w:tc>
            <w:tc>
              <w:tcPr>
                <w:tcW w:w="3225" w:type="dxa"/>
                <w:gridSpan w:val="2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455E0441" w14:textId="77777777" w:rsidR="00845CB4" w:rsidRPr="00F30E61" w:rsidRDefault="00845CB4">
                <w:pPr>
                  <w:pStyle w:val="TabellenInhalt"/>
                  <w:rPr>
                    <w:rFonts w:asciiTheme="minorHAnsi" w:hAnsiTheme="minorHAnsi" w:cstheme="minorHAnsi"/>
                  </w:rPr>
                </w:pPr>
                <w:proofErr w:type="spellStart"/>
                <w:r w:rsidRPr="00F30E61">
                  <w:rPr>
                    <w:rFonts w:asciiTheme="minorHAnsi" w:hAnsiTheme="minorHAnsi" w:cstheme="minorHAnsi"/>
                    <w:sz w:val="16"/>
                    <w:szCs w:val="16"/>
                  </w:rPr>
                  <w:t>Signature</w:t>
                </w:r>
                <w:proofErr w:type="spellEnd"/>
              </w:p>
            </w:tc>
          </w:tr>
          <w:tr w:rsidR="00845CB4" w:rsidRPr="00F30E61" w14:paraId="4AE705D9" w14:textId="77777777" w:rsidTr="0095391A">
            <w:trPr>
              <w:trHeight w:val="624"/>
            </w:trPr>
            <w:tc>
              <w:tcPr>
                <w:tcW w:w="3212" w:type="dxa"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25D051DA" w14:textId="4E1C597D" w:rsidR="00845CB4" w:rsidRPr="00F30E61" w:rsidRDefault="00626C54" w:rsidP="0095391A">
                <w:pPr>
                  <w:pStyle w:val="TabellenInhalt"/>
                  <w:jc w:val="center"/>
                  <w:rPr>
                    <w:rFonts w:asciiTheme="minorHAnsi" w:hAnsiTheme="minorHAnsi" w:cstheme="minorHAnsi"/>
                  </w:rPr>
                </w:pPr>
                <w:r w:rsidRPr="00F30E61">
                  <w:rPr>
                    <w:rFonts w:asciiTheme="minorHAnsi" w:hAnsiTheme="minorHAnsi" w:cstheme="minorHAnsi"/>
                  </w:rPr>
                  <w:t xml:space="preserve">Tillich, Gruber, </w:t>
                </w:r>
                <w:proofErr w:type="spellStart"/>
                <w:r w:rsidRPr="00F30E61">
                  <w:rPr>
                    <w:rFonts w:asciiTheme="minorHAnsi" w:hAnsiTheme="minorHAnsi" w:cstheme="minorHAnsi"/>
                  </w:rPr>
                  <w:t>Crha</w:t>
                </w:r>
                <w:proofErr w:type="spellEnd"/>
              </w:p>
            </w:tc>
            <w:tc>
              <w:tcPr>
                <w:tcW w:w="3213" w:type="dxa"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265EE434" w14:textId="2D5B5429" w:rsidR="00845CB4" w:rsidRPr="00F30E61" w:rsidRDefault="00626C54" w:rsidP="00626C54">
                <w:pPr>
                  <w:pStyle w:val="TabellenInhalt"/>
                  <w:jc w:val="center"/>
                  <w:rPr>
                    <w:rFonts w:asciiTheme="minorHAnsi" w:hAnsiTheme="minorHAnsi" w:cstheme="minorHAnsi"/>
                  </w:rPr>
                </w:pPr>
                <w:r w:rsidRPr="00F30E61">
                  <w:rPr>
                    <w:rFonts w:asciiTheme="minorHAnsi" w:hAnsiTheme="minorHAnsi" w:cstheme="minorHAnsi"/>
                  </w:rPr>
                  <w:t>-</w:t>
                </w:r>
              </w:p>
            </w:tc>
            <w:tc>
              <w:tcPr>
                <w:tcW w:w="3225" w:type="dxa"/>
                <w:gridSpan w:val="2"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21656BD8" w14:textId="77777777" w:rsidR="00845CB4" w:rsidRPr="00F30E61" w:rsidRDefault="00845CB4" w:rsidP="0095391A">
                <w:pPr>
                  <w:pStyle w:val="TabellenInhalt"/>
                  <w:snapToGrid w:val="0"/>
                  <w:jc w:val="center"/>
                  <w:rPr>
                    <w:rFonts w:asciiTheme="minorHAnsi" w:hAnsiTheme="minorHAnsi" w:cstheme="minorHAnsi"/>
                  </w:rPr>
                </w:pPr>
              </w:p>
            </w:tc>
          </w:tr>
          <w:tr w:rsidR="00845CB4" w:rsidRPr="00F30E61" w14:paraId="325B1A38" w14:textId="77777777" w:rsidTr="0095391A">
            <w:tc>
              <w:tcPr>
                <w:tcW w:w="3212" w:type="dxa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1BD84182" w14:textId="0FDD5A27" w:rsidR="00845CB4" w:rsidRPr="00F30E61" w:rsidRDefault="00626C54">
                <w:pPr>
                  <w:pStyle w:val="TabellenInhalt"/>
                  <w:rPr>
                    <w:rFonts w:asciiTheme="minorHAnsi" w:hAnsiTheme="minorHAnsi" w:cstheme="minorHAnsi"/>
                    <w:sz w:val="16"/>
                    <w:szCs w:val="16"/>
                  </w:rPr>
                </w:pPr>
                <w:r w:rsidRPr="00F30E61">
                  <w:rPr>
                    <w:rFonts w:asciiTheme="minorHAnsi" w:hAnsiTheme="minorHAnsi" w:cstheme="minorHAnsi"/>
                    <w:sz w:val="16"/>
                    <w:szCs w:val="16"/>
                  </w:rPr>
                  <w:t>Note</w:t>
                </w:r>
              </w:p>
            </w:tc>
            <w:tc>
              <w:tcPr>
                <w:tcW w:w="3213" w:type="dxa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5255CC60" w14:textId="44455F0E" w:rsidR="00845CB4" w:rsidRPr="00F30E61" w:rsidRDefault="00626C54">
                <w:pPr>
                  <w:pStyle w:val="TabellenInhalt"/>
                  <w:rPr>
                    <w:rFonts w:asciiTheme="minorHAnsi" w:hAnsiTheme="minorHAnsi" w:cstheme="minorHAnsi"/>
                    <w:sz w:val="16"/>
                    <w:szCs w:val="16"/>
                  </w:rPr>
                </w:pPr>
                <w:r w:rsidRPr="00F30E61">
                  <w:rPr>
                    <w:rFonts w:asciiTheme="minorHAnsi" w:hAnsiTheme="minorHAnsi" w:cstheme="minorHAnsi"/>
                    <w:sz w:val="16"/>
                    <w:szCs w:val="16"/>
                  </w:rPr>
                  <w:t>Teammitglied</w:t>
                </w:r>
              </w:p>
            </w:tc>
            <w:tc>
              <w:tcPr>
                <w:tcW w:w="3225" w:type="dxa"/>
                <w:gridSpan w:val="2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408E68E6" w14:textId="77777777" w:rsidR="00845CB4" w:rsidRPr="00F30E61" w:rsidRDefault="00845CB4">
                <w:pPr>
                  <w:pStyle w:val="TabellenInhalt"/>
                  <w:rPr>
                    <w:rFonts w:asciiTheme="minorHAnsi" w:hAnsiTheme="minorHAnsi" w:cstheme="minorHAnsi"/>
                  </w:rPr>
                </w:pPr>
                <w:proofErr w:type="spellStart"/>
                <w:r w:rsidRPr="00F30E61">
                  <w:rPr>
                    <w:rFonts w:asciiTheme="minorHAnsi" w:hAnsiTheme="minorHAnsi" w:cstheme="minorHAnsi"/>
                    <w:sz w:val="16"/>
                    <w:szCs w:val="16"/>
                  </w:rPr>
                  <w:t>Signature</w:t>
                </w:r>
                <w:proofErr w:type="spellEnd"/>
              </w:p>
            </w:tc>
          </w:tr>
          <w:tr w:rsidR="00845CB4" w:rsidRPr="00F30E61" w14:paraId="03F4EE38" w14:textId="77777777" w:rsidTr="0095391A">
            <w:trPr>
              <w:trHeight w:val="624"/>
            </w:trPr>
            <w:tc>
              <w:tcPr>
                <w:tcW w:w="3212" w:type="dxa"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6C09A7F0" w14:textId="77777777" w:rsidR="00845CB4" w:rsidRPr="00F30E61" w:rsidRDefault="00845CB4" w:rsidP="0095391A">
                <w:pPr>
                  <w:pStyle w:val="TabellenInhalt"/>
                  <w:snapToGrid w:val="0"/>
                  <w:jc w:val="center"/>
                  <w:rPr>
                    <w:rFonts w:asciiTheme="minorHAnsi" w:hAnsiTheme="minorHAnsi" w:cstheme="minorHAnsi"/>
                  </w:rPr>
                </w:pPr>
              </w:p>
            </w:tc>
            <w:tc>
              <w:tcPr>
                <w:tcW w:w="3213" w:type="dxa"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497C9AF9" w14:textId="77777777" w:rsidR="00845CB4" w:rsidRPr="00F30E61" w:rsidRDefault="00845CB4" w:rsidP="0095391A">
                <w:pPr>
                  <w:pStyle w:val="TabellenInhalt"/>
                  <w:jc w:val="center"/>
                  <w:rPr>
                    <w:rFonts w:asciiTheme="minorHAnsi" w:hAnsiTheme="minorHAnsi" w:cstheme="minorHAnsi"/>
                  </w:rPr>
                </w:pPr>
                <w:r w:rsidRPr="00F30E61">
                  <w:rPr>
                    <w:rFonts w:asciiTheme="minorHAnsi" w:hAnsiTheme="minorHAnsi" w:cstheme="minorHAnsi"/>
                  </w:rPr>
                  <w:t>-</w:t>
                </w:r>
              </w:p>
            </w:tc>
            <w:tc>
              <w:tcPr>
                <w:tcW w:w="3225" w:type="dxa"/>
                <w:gridSpan w:val="2"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4C5214CE" w14:textId="77777777" w:rsidR="00845CB4" w:rsidRPr="00F30E61" w:rsidRDefault="00845CB4" w:rsidP="0095391A">
                <w:pPr>
                  <w:pStyle w:val="TabellenInhalt"/>
                  <w:snapToGrid w:val="0"/>
                  <w:jc w:val="center"/>
                  <w:rPr>
                    <w:rFonts w:asciiTheme="minorHAnsi" w:hAnsiTheme="minorHAnsi" w:cstheme="minorHAnsi"/>
                  </w:rPr>
                </w:pPr>
              </w:p>
            </w:tc>
          </w:tr>
          <w:tr w:rsidR="00845CB4" w:rsidRPr="00C072F2" w14:paraId="73486754" w14:textId="77777777" w:rsidTr="0095391A">
            <w:tc>
              <w:tcPr>
                <w:tcW w:w="9650" w:type="dxa"/>
                <w:gridSpan w:val="4"/>
                <w:tcBorders>
                  <w:top w:val="single" w:sz="4" w:space="0" w:color="auto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6663837A" w14:textId="77777777" w:rsidR="00845CB4" w:rsidRPr="00F30E61" w:rsidRDefault="00845CB4">
                <w:pPr>
                  <w:pStyle w:val="TabellenInhalt"/>
                  <w:snapToGrid w:val="0"/>
                  <w:jc w:val="center"/>
                  <w:rPr>
                    <w:rFonts w:asciiTheme="minorHAnsi" w:hAnsiTheme="minorHAnsi" w:cstheme="minorHAnsi"/>
                  </w:rPr>
                </w:pPr>
              </w:p>
              <w:p w14:paraId="12B7D4D0" w14:textId="6D3FA441" w:rsidR="00845CB4" w:rsidRPr="00F30E61" w:rsidRDefault="00626C54" w:rsidP="0095391A">
                <w:pPr>
                  <w:pStyle w:val="TabellenInhalt"/>
                  <w:jc w:val="center"/>
                  <w:rPr>
                    <w:rFonts w:asciiTheme="minorHAnsi" w:hAnsiTheme="minorHAnsi" w:cstheme="minorHAnsi"/>
                    <w:sz w:val="32"/>
                    <w:szCs w:val="32"/>
                  </w:rPr>
                </w:pPr>
                <w:r w:rsidRPr="00F30E61">
                  <w:rPr>
                    <w:rFonts w:asciiTheme="minorHAnsi" w:hAnsiTheme="minorHAnsi" w:cstheme="minorHAnsi"/>
                    <w:sz w:val="32"/>
                    <w:szCs w:val="32"/>
                  </w:rPr>
                  <w:t>Projektbeschreibung</w:t>
                </w:r>
              </w:p>
              <w:p w14:paraId="316BDBD9" w14:textId="77777777" w:rsidR="00845CB4" w:rsidRPr="00F30E61" w:rsidRDefault="00845CB4">
                <w:pPr>
                  <w:pStyle w:val="TabellenInhalt"/>
                  <w:jc w:val="center"/>
                  <w:rPr>
                    <w:rFonts w:asciiTheme="minorHAnsi" w:hAnsiTheme="minorHAnsi" w:cstheme="minorHAnsi"/>
                    <w:sz w:val="32"/>
                    <w:szCs w:val="32"/>
                  </w:rPr>
                </w:pPr>
              </w:p>
              <w:p w14:paraId="11DDD4B9" w14:textId="398B1D93" w:rsidR="00845CB4" w:rsidRPr="00F30E61" w:rsidRDefault="00626C54">
                <w:pPr>
                  <w:pStyle w:val="TabellenInhalt"/>
                  <w:jc w:val="center"/>
                  <w:rPr>
                    <w:rFonts w:asciiTheme="minorHAnsi" w:hAnsiTheme="minorHAnsi" w:cstheme="minorHAnsi"/>
                  </w:rPr>
                </w:pPr>
                <w:r w:rsidRPr="00F30E61">
                  <w:rPr>
                    <w:rFonts w:asciiTheme="minorHAnsi" w:hAnsiTheme="minorHAnsi" w:cstheme="minorHAnsi"/>
                  </w:rPr>
                  <w:t>Aufbau und Programmierung eines RF-ID Tags und Lesegerät</w:t>
                </w:r>
              </w:p>
              <w:p w14:paraId="06367C3A" w14:textId="77777777" w:rsidR="00845CB4" w:rsidRPr="00F30E61" w:rsidRDefault="00845CB4">
                <w:pPr>
                  <w:pStyle w:val="TabellenInhalt"/>
                  <w:jc w:val="center"/>
                  <w:rPr>
                    <w:rFonts w:asciiTheme="minorHAnsi" w:hAnsiTheme="minorHAnsi" w:cstheme="minorHAnsi"/>
                  </w:rPr>
                </w:pPr>
              </w:p>
            </w:tc>
          </w:tr>
          <w:tr w:rsidR="00845CB4" w:rsidRPr="00F30E61" w14:paraId="04FA72CE" w14:textId="77777777">
            <w:tc>
              <w:tcPr>
                <w:tcW w:w="9650" w:type="dxa"/>
                <w:gridSpan w:val="4"/>
                <w:tcBorders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3BB0EC70" w14:textId="77777777" w:rsidR="00845CB4" w:rsidRPr="00F30E61" w:rsidRDefault="00845CB4">
                <w:pPr>
                  <w:pStyle w:val="TabellenInhalt"/>
                  <w:snapToGrid w:val="0"/>
                  <w:jc w:val="center"/>
                  <w:rPr>
                    <w:rFonts w:asciiTheme="minorHAnsi" w:hAnsiTheme="minorHAnsi" w:cstheme="minorHAnsi"/>
                    <w:sz w:val="32"/>
                    <w:szCs w:val="32"/>
                  </w:rPr>
                </w:pPr>
              </w:p>
              <w:p w14:paraId="0D6B6653" w14:textId="77777777" w:rsidR="00845CB4" w:rsidRPr="00F30E61" w:rsidRDefault="00845CB4">
                <w:pPr>
                  <w:pStyle w:val="TabellenInhalt"/>
                  <w:jc w:val="center"/>
                  <w:rPr>
                    <w:rFonts w:asciiTheme="minorHAnsi" w:hAnsiTheme="minorHAnsi" w:cstheme="minorHAnsi"/>
                    <w:sz w:val="32"/>
                    <w:szCs w:val="32"/>
                  </w:rPr>
                </w:pPr>
                <w:r w:rsidRPr="00F30E61">
                  <w:rPr>
                    <w:rFonts w:asciiTheme="minorHAnsi" w:hAnsiTheme="minorHAnsi" w:cstheme="minorHAnsi"/>
                    <w:sz w:val="32"/>
                    <w:szCs w:val="32"/>
                  </w:rPr>
                  <w:t>USED DEVICES</w:t>
                </w:r>
              </w:p>
              <w:p w14:paraId="6C412543" w14:textId="77777777" w:rsidR="00845CB4" w:rsidRPr="00F30E61" w:rsidRDefault="00845CB4">
                <w:pPr>
                  <w:pStyle w:val="TabellenInhalt"/>
                  <w:jc w:val="center"/>
                  <w:rPr>
                    <w:rFonts w:asciiTheme="minorHAnsi" w:hAnsiTheme="minorHAnsi" w:cstheme="minorHAnsi"/>
                    <w:sz w:val="16"/>
                    <w:szCs w:val="16"/>
                  </w:rPr>
                </w:pPr>
              </w:p>
              <w:p w14:paraId="1A3F7480" w14:textId="77777777" w:rsidR="00845CB4" w:rsidRPr="00F30E61" w:rsidRDefault="00845CB4">
                <w:pPr>
                  <w:pStyle w:val="TabellenInhalt"/>
                  <w:jc w:val="center"/>
                  <w:rPr>
                    <w:rFonts w:asciiTheme="minorHAnsi" w:hAnsiTheme="minorHAnsi" w:cstheme="minorHAnsi"/>
                    <w:sz w:val="16"/>
                    <w:szCs w:val="16"/>
                  </w:rPr>
                </w:pPr>
              </w:p>
              <w:tbl>
                <w:tblPr>
                  <w:tblStyle w:val="Tabellenraster"/>
                  <w:tblW w:w="9490" w:type="dxa"/>
                  <w:tblLayout w:type="fixed"/>
                  <w:tblLook w:val="01E0" w:firstRow="1" w:lastRow="1" w:firstColumn="1" w:lastColumn="1" w:noHBand="0" w:noVBand="0"/>
                </w:tblPr>
                <w:tblGrid>
                  <w:gridCol w:w="1133"/>
                  <w:gridCol w:w="3495"/>
                  <w:gridCol w:w="2314"/>
                  <w:gridCol w:w="2548"/>
                </w:tblGrid>
                <w:tr w:rsidR="00014912" w:rsidRPr="00F30E61" w14:paraId="5A65D435" w14:textId="77777777" w:rsidTr="00014912">
                  <w:trPr>
                    <w:trHeight w:val="635"/>
                  </w:trPr>
                  <w:tc>
                    <w:tcPr>
                      <w:tcW w:w="1133" w:type="dxa"/>
                      <w:vAlign w:val="center"/>
                    </w:tcPr>
                    <w:p w14:paraId="0F652167" w14:textId="00E6C4CA" w:rsidR="00014912" w:rsidRPr="00F30E61" w:rsidRDefault="00626C54" w:rsidP="0095391A">
                      <w:pPr>
                        <w:pStyle w:val="TabellenInhalt"/>
                        <w:jc w:val="center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F30E61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Nummer</w:t>
                      </w:r>
                    </w:p>
                  </w:tc>
                  <w:tc>
                    <w:tcPr>
                      <w:tcW w:w="3495" w:type="dxa"/>
                      <w:vAlign w:val="center"/>
                    </w:tcPr>
                    <w:p w14:paraId="35BF2A29" w14:textId="2C073060" w:rsidR="00014912" w:rsidRPr="00F30E61" w:rsidRDefault="00626C54" w:rsidP="0095391A">
                      <w:pPr>
                        <w:pStyle w:val="TabellenInhalt"/>
                        <w:jc w:val="center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F30E61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Gerät</w:t>
                      </w:r>
                    </w:p>
                  </w:tc>
                  <w:tc>
                    <w:tcPr>
                      <w:tcW w:w="2314" w:type="dxa"/>
                      <w:vAlign w:val="center"/>
                    </w:tcPr>
                    <w:p w14:paraId="01C13426" w14:textId="762D0AB0" w:rsidR="00014912" w:rsidRPr="00F30E61" w:rsidRDefault="00626C54" w:rsidP="0095391A">
                      <w:pPr>
                        <w:pStyle w:val="TabellenInhalt"/>
                        <w:jc w:val="center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F30E61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Firma</w:t>
                      </w:r>
                    </w:p>
                  </w:tc>
                  <w:tc>
                    <w:tcPr>
                      <w:tcW w:w="2548" w:type="dxa"/>
                      <w:vAlign w:val="center"/>
                    </w:tcPr>
                    <w:p w14:paraId="6BFA53B1" w14:textId="7405A2C5" w:rsidR="00014912" w:rsidRPr="00F30E61" w:rsidRDefault="00626C54" w:rsidP="0095391A">
                      <w:pPr>
                        <w:pStyle w:val="TabellenInhalt"/>
                        <w:jc w:val="center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F30E61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Typ</w:t>
                      </w:r>
                    </w:p>
                  </w:tc>
                </w:tr>
                <w:tr w:rsidR="00014912" w:rsidRPr="00F30E61" w14:paraId="530912ED" w14:textId="77777777" w:rsidTr="00014912">
                  <w:trPr>
                    <w:trHeight w:val="336"/>
                  </w:trPr>
                  <w:tc>
                    <w:tcPr>
                      <w:tcW w:w="1133" w:type="dxa"/>
                    </w:tcPr>
                    <w:p w14:paraId="0F8AEE91" w14:textId="77777777" w:rsidR="00014912" w:rsidRPr="00F30E61" w:rsidRDefault="00014912">
                      <w:pPr>
                        <w:pStyle w:val="TabellenInhalt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 w:rsidRPr="00F30E61">
                        <w:rPr>
                          <w:rFonts w:asciiTheme="minorHAnsi" w:hAnsiTheme="minorHAnsi" w:cstheme="minorHAnsi"/>
                        </w:rPr>
                        <w:t>1</w:t>
                      </w:r>
                    </w:p>
                  </w:tc>
                  <w:tc>
                    <w:tcPr>
                      <w:tcW w:w="3495" w:type="dxa"/>
                    </w:tcPr>
                    <w:p w14:paraId="5FEEE712" w14:textId="4CB06281" w:rsidR="00014912" w:rsidRPr="00F30E61" w:rsidRDefault="00626C54">
                      <w:pPr>
                        <w:pStyle w:val="TabellenInhalt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 w:rsidRPr="00F30E61">
                        <w:rPr>
                          <w:rFonts w:asciiTheme="minorHAnsi" w:hAnsiTheme="minorHAnsi" w:cstheme="minorHAnsi"/>
                        </w:rPr>
                        <w:t>Labornetzteil</w:t>
                      </w:r>
                      <w:r w:rsidR="00014912" w:rsidRPr="00F30E61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</w:p>
                  </w:tc>
                  <w:tc>
                    <w:tcPr>
                      <w:tcW w:w="2314" w:type="dxa"/>
                    </w:tcPr>
                    <w:p w14:paraId="6B2398CB" w14:textId="77777777" w:rsidR="00014912" w:rsidRPr="00F30E61" w:rsidRDefault="00014912">
                      <w:pPr>
                        <w:pStyle w:val="TabellenInhalt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</w:p>
                  </w:tc>
                  <w:tc>
                    <w:tcPr>
                      <w:tcW w:w="2548" w:type="dxa"/>
                    </w:tcPr>
                    <w:p w14:paraId="4FA99C3B" w14:textId="77777777" w:rsidR="00014912" w:rsidRPr="00F30E61" w:rsidRDefault="00014912">
                      <w:pPr>
                        <w:pStyle w:val="TabellenInhalt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</w:p>
                  </w:tc>
                </w:tr>
                <w:tr w:rsidR="00014912" w:rsidRPr="00F30E61" w14:paraId="3770DCF7" w14:textId="77777777" w:rsidTr="00014912">
                  <w:trPr>
                    <w:trHeight w:val="319"/>
                  </w:trPr>
                  <w:tc>
                    <w:tcPr>
                      <w:tcW w:w="1133" w:type="dxa"/>
                    </w:tcPr>
                    <w:p w14:paraId="1E280277" w14:textId="77777777" w:rsidR="00014912" w:rsidRPr="00F30E61" w:rsidRDefault="00014912">
                      <w:pPr>
                        <w:pStyle w:val="TabellenInhalt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 w:rsidRPr="00F30E61">
                        <w:rPr>
                          <w:rFonts w:asciiTheme="minorHAnsi" w:hAnsiTheme="minorHAnsi" w:cstheme="minorHAnsi"/>
                        </w:rPr>
                        <w:t>2</w:t>
                      </w:r>
                    </w:p>
                  </w:tc>
                  <w:tc>
                    <w:tcPr>
                      <w:tcW w:w="3495" w:type="dxa"/>
                    </w:tcPr>
                    <w:p w14:paraId="7FF34613" w14:textId="2AF6E7BD" w:rsidR="00014912" w:rsidRPr="00F30E61" w:rsidRDefault="00626C54">
                      <w:pPr>
                        <w:pStyle w:val="TabellenInhalt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 w:rsidRPr="00F30E61">
                        <w:rPr>
                          <w:rFonts w:asciiTheme="minorHAnsi" w:hAnsiTheme="minorHAnsi" w:cstheme="minorHAnsi"/>
                        </w:rPr>
                        <w:t>Oszilloskope</w:t>
                      </w:r>
                    </w:p>
                  </w:tc>
                  <w:tc>
                    <w:tcPr>
                      <w:tcW w:w="2314" w:type="dxa"/>
                    </w:tcPr>
                    <w:p w14:paraId="32D4459B" w14:textId="698EACA8" w:rsidR="00014912" w:rsidRPr="00F30E61" w:rsidRDefault="00014912">
                      <w:pPr>
                        <w:pStyle w:val="TabellenInhalt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</w:p>
                  </w:tc>
                  <w:tc>
                    <w:tcPr>
                      <w:tcW w:w="2548" w:type="dxa"/>
                    </w:tcPr>
                    <w:p w14:paraId="147F2B25" w14:textId="174267A4" w:rsidR="00014912" w:rsidRPr="00F30E61" w:rsidRDefault="00014912">
                      <w:pPr>
                        <w:pStyle w:val="TabellenInhalt"/>
                        <w:jc w:val="center"/>
                        <w:rPr>
                          <w:rFonts w:asciiTheme="minorHAnsi" w:hAnsiTheme="minorHAnsi" w:cstheme="minorHAnsi"/>
                        </w:rPr>
                      </w:pPr>
                    </w:p>
                  </w:tc>
                </w:tr>
              </w:tbl>
              <w:p w14:paraId="4928AE6B" w14:textId="77777777" w:rsidR="00845CB4" w:rsidRPr="00F30E61" w:rsidRDefault="00845CB4" w:rsidP="0095391A">
                <w:pPr>
                  <w:pStyle w:val="TabellenInhalt"/>
                  <w:rPr>
                    <w:rFonts w:asciiTheme="minorHAnsi" w:hAnsiTheme="minorHAnsi" w:cstheme="minorHAnsi"/>
                    <w:sz w:val="32"/>
                    <w:szCs w:val="32"/>
                  </w:rPr>
                </w:pPr>
              </w:p>
              <w:p w14:paraId="38B816D7" w14:textId="77777777" w:rsidR="00845CB4" w:rsidRPr="00F30E61" w:rsidRDefault="00845CB4">
                <w:pPr>
                  <w:pStyle w:val="TabellenInhalt"/>
                  <w:jc w:val="center"/>
                  <w:rPr>
                    <w:rFonts w:asciiTheme="minorHAnsi" w:hAnsiTheme="minorHAnsi" w:cstheme="minorHAnsi"/>
                    <w:sz w:val="32"/>
                    <w:szCs w:val="32"/>
                  </w:rPr>
                </w:pPr>
              </w:p>
              <w:p w14:paraId="09510A07" w14:textId="77777777" w:rsidR="00845CB4" w:rsidRPr="00F30E61" w:rsidRDefault="00845CB4">
                <w:pPr>
                  <w:pStyle w:val="TabellenInhalt"/>
                  <w:jc w:val="center"/>
                  <w:rPr>
                    <w:rFonts w:asciiTheme="minorHAnsi" w:hAnsiTheme="minorHAnsi" w:cstheme="minorHAnsi"/>
                    <w:sz w:val="32"/>
                    <w:szCs w:val="32"/>
                  </w:rPr>
                </w:pPr>
              </w:p>
            </w:tc>
          </w:tr>
          <w:tr w:rsidR="00845CB4" w:rsidRPr="00F30E61" w14:paraId="5120DB4F" w14:textId="77777777">
            <w:tc>
              <w:tcPr>
                <w:tcW w:w="9650" w:type="dxa"/>
                <w:gridSpan w:val="4"/>
                <w:tcBorders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17130E86" w14:textId="72FABB8F" w:rsidR="00845CB4" w:rsidRPr="00F30E61" w:rsidRDefault="00845CB4">
                <w:pPr>
                  <w:pStyle w:val="TabellenInhalt"/>
                  <w:jc w:val="right"/>
                  <w:rPr>
                    <w:rFonts w:asciiTheme="minorHAnsi" w:hAnsiTheme="minorHAnsi" w:cstheme="minorHAnsi"/>
                    <w:sz w:val="20"/>
                    <w:szCs w:val="20"/>
                  </w:rPr>
                </w:pPr>
              </w:p>
            </w:tc>
          </w:tr>
          <w:tr w:rsidR="00845CB4" w:rsidRPr="00F30E61" w14:paraId="760ACA6F" w14:textId="77777777">
            <w:tc>
              <w:tcPr>
                <w:tcW w:w="9650" w:type="dxa"/>
                <w:gridSpan w:val="4"/>
                <w:tcBorders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748A3B1D" w14:textId="77777777" w:rsidR="00845CB4" w:rsidRPr="00F30E61" w:rsidRDefault="00845CB4">
                <w:pPr>
                  <w:pStyle w:val="TabellenInhalt"/>
                  <w:jc w:val="right"/>
                  <w:rPr>
                    <w:rFonts w:asciiTheme="minorHAnsi" w:hAnsiTheme="minorHAnsi" w:cstheme="minorHAnsi"/>
                  </w:rPr>
                </w:pPr>
                <w:r w:rsidRPr="00F30E61">
                  <w:rPr>
                    <w:rFonts w:asciiTheme="minorHAnsi" w:hAnsiTheme="minorHAnsi" w:cstheme="minorHAnsi"/>
                    <w:sz w:val="16"/>
                    <w:szCs w:val="16"/>
                  </w:rPr>
                  <w:t>Cover Sheet E2014 v3</w:t>
                </w:r>
              </w:p>
            </w:tc>
          </w:tr>
        </w:tbl>
        <w:p w14:paraId="1704EAC1" w14:textId="77777777" w:rsidR="00845CB4" w:rsidRPr="00F30E61" w:rsidRDefault="00845CB4" w:rsidP="0095391A">
          <w:pPr>
            <w:rPr>
              <w:rFonts w:cstheme="minorHAnsi"/>
              <w:lang w:val="de-AT"/>
            </w:rPr>
          </w:pPr>
        </w:p>
        <w:p w14:paraId="32AEAD47" w14:textId="17522664" w:rsidR="00845CB4" w:rsidRPr="00F30E61" w:rsidRDefault="00626C54" w:rsidP="00357A2F">
          <w:pPr>
            <w:spacing w:after="160"/>
            <w:jc w:val="center"/>
            <w:rPr>
              <w:rFonts w:eastAsia="DejaVu Sans" w:cstheme="minorHAnsi"/>
              <w:kern w:val="1"/>
              <w:sz w:val="32"/>
              <w:szCs w:val="32"/>
              <w:lang w:val="de-AT" w:eastAsia="zh-CN" w:bidi="hi-IN"/>
            </w:rPr>
          </w:pPr>
          <w:proofErr w:type="spellStart"/>
          <w:r w:rsidRPr="00F30E61">
            <w:rPr>
              <w:rFonts w:eastAsia="DejaVu Sans" w:cstheme="minorHAnsi"/>
              <w:color w:val="ED7D31" w:themeColor="accent2"/>
              <w:kern w:val="1"/>
              <w:sz w:val="32"/>
              <w:szCs w:val="32"/>
              <w:lang w:val="de-AT" w:eastAsia="zh-CN" w:bidi="hi-IN"/>
            </w:rPr>
            <w:lastRenderedPageBreak/>
            <w:t>Inhaltsverzeichniss</w:t>
          </w:r>
          <w:proofErr w:type="spellEnd"/>
        </w:p>
      </w:sdtContent>
    </w:sdt>
    <w:p w14:paraId="727E722B" w14:textId="1E1F1321" w:rsidR="00C072F2" w:rsidRDefault="00357A2F">
      <w:pPr>
        <w:pStyle w:val="Verzeichnis1"/>
        <w:tabs>
          <w:tab w:val="left" w:pos="440"/>
          <w:tab w:val="right" w:leader="dot" w:pos="9062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val="en-GB" w:eastAsia="en-GB"/>
        </w:rPr>
      </w:pPr>
      <w:r w:rsidRPr="00F30E61">
        <w:rPr>
          <w:i w:val="0"/>
          <w:iCs w:val="0"/>
          <w:noProof/>
          <w:szCs w:val="22"/>
        </w:rPr>
        <w:fldChar w:fldCharType="begin"/>
      </w:r>
      <w:r w:rsidRPr="00F30E61">
        <w:rPr>
          <w:noProof/>
        </w:rPr>
        <w:instrText xml:space="preserve"> TOC \o "1-7" \h \z \u </w:instrText>
      </w:r>
      <w:r w:rsidRPr="00F30E61">
        <w:rPr>
          <w:i w:val="0"/>
          <w:iCs w:val="0"/>
          <w:noProof/>
          <w:szCs w:val="22"/>
        </w:rPr>
        <w:fldChar w:fldCharType="separate"/>
      </w:r>
      <w:hyperlink w:anchor="_Toc11067740" w:history="1">
        <w:r w:rsidR="00C072F2" w:rsidRPr="00621197">
          <w:rPr>
            <w:rStyle w:val="Hyperlink"/>
            <w:noProof/>
          </w:rPr>
          <w:t>1</w:t>
        </w:r>
        <w:r w:rsidR="00C072F2"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val="en-GB" w:eastAsia="en-GB"/>
          </w:rPr>
          <w:tab/>
        </w:r>
        <w:r w:rsidR="00C072F2" w:rsidRPr="00621197">
          <w:rPr>
            <w:rStyle w:val="Hyperlink"/>
            <w:noProof/>
          </w:rPr>
          <w:t>Hardware</w:t>
        </w:r>
        <w:r w:rsidR="00C072F2">
          <w:rPr>
            <w:noProof/>
            <w:webHidden/>
          </w:rPr>
          <w:tab/>
        </w:r>
        <w:r w:rsidR="00C072F2">
          <w:rPr>
            <w:noProof/>
            <w:webHidden/>
          </w:rPr>
          <w:fldChar w:fldCharType="begin"/>
        </w:r>
        <w:r w:rsidR="00C072F2">
          <w:rPr>
            <w:noProof/>
            <w:webHidden/>
          </w:rPr>
          <w:instrText xml:space="preserve"> PAGEREF _Toc11067740 \h </w:instrText>
        </w:r>
        <w:r w:rsidR="00C072F2">
          <w:rPr>
            <w:noProof/>
            <w:webHidden/>
          </w:rPr>
        </w:r>
        <w:r w:rsidR="00C072F2">
          <w:rPr>
            <w:noProof/>
            <w:webHidden/>
          </w:rPr>
          <w:fldChar w:fldCharType="separate"/>
        </w:r>
        <w:r w:rsidR="008E32D0">
          <w:rPr>
            <w:noProof/>
            <w:webHidden/>
          </w:rPr>
          <w:t>2</w:t>
        </w:r>
        <w:r w:rsidR="00C072F2">
          <w:rPr>
            <w:noProof/>
            <w:webHidden/>
          </w:rPr>
          <w:fldChar w:fldCharType="end"/>
        </w:r>
      </w:hyperlink>
    </w:p>
    <w:p w14:paraId="77EEDFDE" w14:textId="021AFC36" w:rsidR="00C072F2" w:rsidRDefault="00C072F2">
      <w:pPr>
        <w:pStyle w:val="Verzeichnis2"/>
        <w:tabs>
          <w:tab w:val="left" w:pos="88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val="en-GB" w:eastAsia="en-GB"/>
        </w:rPr>
      </w:pPr>
      <w:hyperlink w:anchor="_Toc11067741" w:history="1">
        <w:r w:rsidRPr="00621197">
          <w:rPr>
            <w:rStyle w:val="Hyperlink"/>
            <w:noProof/>
          </w:rPr>
          <w:t>1.1</w:t>
        </w:r>
        <w:r>
          <w:rPr>
            <w:rFonts w:eastAsiaTheme="minorEastAsia"/>
            <w:b w:val="0"/>
            <w:bCs w:val="0"/>
            <w:noProof/>
            <w:sz w:val="22"/>
            <w:lang w:val="en-GB" w:eastAsia="en-GB"/>
          </w:rPr>
          <w:tab/>
        </w:r>
        <w:r w:rsidRPr="00621197">
          <w:rPr>
            <w:rStyle w:val="Hyperlink"/>
            <w:noProof/>
          </w:rPr>
          <w:t>Lesegerät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_Toc11067741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32D0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20F386B" w14:textId="1E948A0D" w:rsidR="00C072F2" w:rsidRDefault="00C072F2">
      <w:pPr>
        <w:pStyle w:val="Verzeichnis3"/>
        <w:tabs>
          <w:tab w:val="left" w:pos="110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11067742" w:history="1">
        <w:r w:rsidRPr="00621197">
          <w:rPr>
            <w:rStyle w:val="Hyperlink"/>
            <w:noProof/>
          </w:rPr>
          <w:t>1.1.1</w:t>
        </w:r>
        <w:r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Pr="00621197">
          <w:rPr>
            <w:rStyle w:val="Hyperlink"/>
            <w:noProof/>
          </w:rPr>
          <w:t>Schaltung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_Toc11067742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32D0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CF42295" w14:textId="412AE011" w:rsidR="00C072F2" w:rsidRDefault="00C072F2">
      <w:pPr>
        <w:pStyle w:val="Verzeichnis3"/>
        <w:tabs>
          <w:tab w:val="left" w:pos="110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11067743" w:history="1">
        <w:r w:rsidRPr="00621197">
          <w:rPr>
            <w:rStyle w:val="Hyperlink"/>
            <w:noProof/>
          </w:rPr>
          <w:t>1.1.3</w:t>
        </w:r>
        <w:r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Pr="00621197">
          <w:rPr>
            <w:rStyle w:val="Hyperlink"/>
            <w:noProof/>
          </w:rPr>
          <w:t>Berechnungen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_Toc11067743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32D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CDF936E" w14:textId="2A96FBD8" w:rsidR="00C072F2" w:rsidRDefault="00C072F2">
      <w:pPr>
        <w:pStyle w:val="Verzeichnis4"/>
        <w:tabs>
          <w:tab w:val="left" w:pos="154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11067744" w:history="1">
        <w:r w:rsidRPr="00621197">
          <w:rPr>
            <w:rStyle w:val="Hyperlink"/>
            <w:noProof/>
          </w:rPr>
          <w:t>1.1.3.1</w:t>
        </w:r>
        <w:r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Pr="00621197">
          <w:rPr>
            <w:rStyle w:val="Hyperlink"/>
            <w:noProof/>
          </w:rPr>
          <w:t>Resonanzfrequenz RC-Oszillator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_Toc11067744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32D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827D2FB" w14:textId="5957A56B" w:rsidR="00C072F2" w:rsidRDefault="00C072F2">
      <w:pPr>
        <w:pStyle w:val="Verzeichnis4"/>
        <w:tabs>
          <w:tab w:val="left" w:pos="154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11067745" w:history="1">
        <w:r w:rsidRPr="00621197">
          <w:rPr>
            <w:rStyle w:val="Hyperlink"/>
            <w:noProof/>
          </w:rPr>
          <w:t>1.1.3.2</w:t>
        </w:r>
        <w:r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Pr="00621197">
          <w:rPr>
            <w:rStyle w:val="Hyperlink"/>
            <w:noProof/>
          </w:rPr>
          <w:t>Resonanzfrequenz Schwingkreis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_Toc11067745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32D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AD5AFF1" w14:textId="370F998B" w:rsidR="00C072F2" w:rsidRDefault="00C072F2">
      <w:pPr>
        <w:pStyle w:val="Verzeichnis2"/>
        <w:tabs>
          <w:tab w:val="left" w:pos="88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val="en-GB" w:eastAsia="en-GB"/>
        </w:rPr>
      </w:pPr>
      <w:hyperlink w:anchor="_Toc11067746" w:history="1">
        <w:r w:rsidRPr="00621197">
          <w:rPr>
            <w:rStyle w:val="Hyperlink"/>
            <w:noProof/>
          </w:rPr>
          <w:t>1.2</w:t>
        </w:r>
        <w:r>
          <w:rPr>
            <w:rFonts w:eastAsiaTheme="minorEastAsia"/>
            <w:b w:val="0"/>
            <w:bCs w:val="0"/>
            <w:noProof/>
            <w:sz w:val="22"/>
            <w:lang w:val="en-GB" w:eastAsia="en-GB"/>
          </w:rPr>
          <w:tab/>
        </w:r>
        <w:r w:rsidRPr="00621197">
          <w:rPr>
            <w:rStyle w:val="Hyperlink"/>
            <w:noProof/>
          </w:rPr>
          <w:t>Tag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_Toc11067746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32D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2CB7257" w14:textId="5CA8C88D" w:rsidR="00C072F2" w:rsidRDefault="00C072F2">
      <w:pPr>
        <w:pStyle w:val="Verzeichnis3"/>
        <w:tabs>
          <w:tab w:val="left" w:pos="110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11067747" w:history="1">
        <w:r w:rsidRPr="00621197">
          <w:rPr>
            <w:rStyle w:val="Hyperlink"/>
            <w:noProof/>
          </w:rPr>
          <w:t>1.2.1</w:t>
        </w:r>
        <w:r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Pr="00621197">
          <w:rPr>
            <w:rStyle w:val="Hyperlink"/>
            <w:noProof/>
          </w:rPr>
          <w:t>Schaltung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_Toc11067747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32D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1EE3984" w14:textId="16F5E18E" w:rsidR="00C072F2" w:rsidRDefault="00C072F2">
      <w:pPr>
        <w:pStyle w:val="Verzeichnis3"/>
        <w:tabs>
          <w:tab w:val="left" w:pos="110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11067748" w:history="1">
        <w:r w:rsidRPr="00621197">
          <w:rPr>
            <w:rStyle w:val="Hyperlink"/>
            <w:noProof/>
          </w:rPr>
          <w:t>1.2.2</w:t>
        </w:r>
        <w:r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Pr="00621197">
          <w:rPr>
            <w:rStyle w:val="Hyperlink"/>
            <w:noProof/>
          </w:rPr>
          <w:t>Berechnungen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_Toc11067748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32D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B21427C" w14:textId="703E3F30" w:rsidR="00C072F2" w:rsidRDefault="00C072F2">
      <w:pPr>
        <w:pStyle w:val="Verzeichnis4"/>
        <w:tabs>
          <w:tab w:val="left" w:pos="154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11067749" w:history="1">
        <w:r w:rsidRPr="00621197">
          <w:rPr>
            <w:rStyle w:val="Hyperlink"/>
            <w:noProof/>
          </w:rPr>
          <w:t>1.2.2.1</w:t>
        </w:r>
        <w:r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Pr="00621197">
          <w:rPr>
            <w:rStyle w:val="Hyperlink"/>
            <w:noProof/>
          </w:rPr>
          <w:t>Schwingkreis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_Toc11067749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32D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6007E77" w14:textId="03FECD8A" w:rsidR="00C072F2" w:rsidRDefault="00C072F2">
      <w:pPr>
        <w:pStyle w:val="Verzeichnis3"/>
        <w:tabs>
          <w:tab w:val="left" w:pos="110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11067750" w:history="1">
        <w:r w:rsidRPr="00621197">
          <w:rPr>
            <w:rStyle w:val="Hyperlink"/>
            <w:noProof/>
          </w:rPr>
          <w:t>1.2.3</w:t>
        </w:r>
        <w:r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Pr="00621197">
          <w:rPr>
            <w:rStyle w:val="Hyperlink"/>
            <w:noProof/>
          </w:rPr>
          <w:t>Messungen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_Toc11067750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32D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C0078E3" w14:textId="1F7F73EC" w:rsidR="00C072F2" w:rsidRDefault="00C072F2">
      <w:pPr>
        <w:pStyle w:val="Verzeichnis4"/>
        <w:tabs>
          <w:tab w:val="left" w:pos="154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11067751" w:history="1">
        <w:r w:rsidRPr="00621197">
          <w:rPr>
            <w:rStyle w:val="Hyperlink"/>
            <w:noProof/>
          </w:rPr>
          <w:t>1.2.3.1</w:t>
        </w:r>
        <w:r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Pr="00621197">
          <w:rPr>
            <w:rStyle w:val="Hyperlink"/>
            <w:noProof/>
          </w:rPr>
          <w:t>Übertragungsfunktion der Spannungsversorgung des Tags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_Toc11067751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32D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92A9E9D" w14:textId="40062A66" w:rsidR="00C072F2" w:rsidRDefault="00C072F2">
      <w:pPr>
        <w:pStyle w:val="Verzeichnis5"/>
        <w:tabs>
          <w:tab w:val="left" w:pos="1809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11067752" w:history="1">
        <w:r w:rsidRPr="00621197">
          <w:rPr>
            <w:rStyle w:val="Hyperlink"/>
            <w:noProof/>
          </w:rPr>
          <w:t>1.2.3.1.1</w:t>
        </w:r>
        <w:r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Pr="00621197">
          <w:rPr>
            <w:rStyle w:val="Hyperlink"/>
            <w:noProof/>
          </w:rPr>
          <w:t>Messschaltung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_Toc11067752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32D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313DA82" w14:textId="4929F86A" w:rsidR="00C072F2" w:rsidRDefault="00C072F2">
      <w:pPr>
        <w:pStyle w:val="Verzeichnis5"/>
        <w:tabs>
          <w:tab w:val="left" w:pos="1809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11067753" w:history="1">
        <w:r w:rsidRPr="00621197">
          <w:rPr>
            <w:rStyle w:val="Hyperlink"/>
            <w:noProof/>
          </w:rPr>
          <w:t>1.2.3.1.2</w:t>
        </w:r>
        <w:r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Pr="00621197">
          <w:rPr>
            <w:rStyle w:val="Hyperlink"/>
            <w:noProof/>
          </w:rPr>
          <w:t>Messung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_Toc11067753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32D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BB26F2A" w14:textId="301659A4" w:rsidR="00C072F2" w:rsidRDefault="00C072F2">
      <w:pPr>
        <w:pStyle w:val="Verzeichnis2"/>
        <w:tabs>
          <w:tab w:val="left" w:pos="88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val="en-GB" w:eastAsia="en-GB"/>
        </w:rPr>
      </w:pPr>
      <w:hyperlink w:anchor="_Toc11067754" w:history="1">
        <w:r w:rsidRPr="00621197">
          <w:rPr>
            <w:rStyle w:val="Hyperlink"/>
            <w:noProof/>
          </w:rPr>
          <w:t>1.3</w:t>
        </w:r>
        <w:r>
          <w:rPr>
            <w:rFonts w:eastAsiaTheme="minorEastAsia"/>
            <w:b w:val="0"/>
            <w:bCs w:val="0"/>
            <w:noProof/>
            <w:sz w:val="22"/>
            <w:lang w:val="en-GB" w:eastAsia="en-GB"/>
          </w:rPr>
          <w:tab/>
        </w:r>
        <w:r w:rsidRPr="00621197">
          <w:rPr>
            <w:rStyle w:val="Hyperlink"/>
            <w:noProof/>
          </w:rPr>
          <w:t>Übertragung zwischen Lesegerät und Tag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_Toc11067754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32D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75F721B" w14:textId="2C9D6622" w:rsidR="00C072F2" w:rsidRDefault="00C072F2">
      <w:pPr>
        <w:pStyle w:val="Verzeichnis3"/>
        <w:tabs>
          <w:tab w:val="left" w:pos="110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11067755" w:history="1">
        <w:r w:rsidRPr="00621197">
          <w:rPr>
            <w:rStyle w:val="Hyperlink"/>
            <w:noProof/>
          </w:rPr>
          <w:t>1.3.1</w:t>
        </w:r>
        <w:r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Pr="00621197">
          <w:rPr>
            <w:rStyle w:val="Hyperlink"/>
            <w:noProof/>
          </w:rPr>
          <w:t>Übertragung von Tag zu Reader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_Toc11067755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32D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3A9331A" w14:textId="6E18041C" w:rsidR="00C072F2" w:rsidRDefault="00C072F2">
      <w:pPr>
        <w:pStyle w:val="Verzeichnis3"/>
        <w:tabs>
          <w:tab w:val="left" w:pos="110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11067756" w:history="1">
        <w:r w:rsidRPr="00621197">
          <w:rPr>
            <w:rStyle w:val="Hyperlink"/>
            <w:noProof/>
          </w:rPr>
          <w:t>1.3.2</w:t>
        </w:r>
        <w:r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Pr="00621197">
          <w:rPr>
            <w:rStyle w:val="Hyperlink"/>
            <w:noProof/>
          </w:rPr>
          <w:t>Übertragung von Reader zu Tag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_Toc11067756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32D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D1A3640" w14:textId="2641FADD" w:rsidR="00C072F2" w:rsidRDefault="00C072F2">
      <w:pPr>
        <w:pStyle w:val="Verzeichnis1"/>
        <w:tabs>
          <w:tab w:val="left" w:pos="440"/>
          <w:tab w:val="right" w:leader="dot" w:pos="9062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val="en-GB" w:eastAsia="en-GB"/>
        </w:rPr>
      </w:pPr>
      <w:hyperlink w:anchor="_Toc11067757" w:history="1">
        <w:r w:rsidRPr="00621197">
          <w:rPr>
            <w:rStyle w:val="Hyperlink"/>
            <w:noProof/>
          </w:rPr>
          <w:t>2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val="en-GB" w:eastAsia="en-GB"/>
          </w:rPr>
          <w:tab/>
        </w:r>
        <w:r w:rsidRPr="00621197">
          <w:rPr>
            <w:rStyle w:val="Hyperlink"/>
            <w:noProof/>
          </w:rPr>
          <w:t>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_Toc11067757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32D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1A00BDF" w14:textId="115EB189" w:rsidR="00C072F2" w:rsidRDefault="00C072F2">
      <w:pPr>
        <w:pStyle w:val="Verzeichnis2"/>
        <w:tabs>
          <w:tab w:val="left" w:pos="88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val="en-GB" w:eastAsia="en-GB"/>
        </w:rPr>
      </w:pPr>
      <w:hyperlink w:anchor="_Toc11067758" w:history="1">
        <w:r w:rsidRPr="00621197">
          <w:rPr>
            <w:rStyle w:val="Hyperlink"/>
            <w:noProof/>
          </w:rPr>
          <w:t>2.1</w:t>
        </w:r>
        <w:r>
          <w:rPr>
            <w:rFonts w:eastAsiaTheme="minorEastAsia"/>
            <w:b w:val="0"/>
            <w:bCs w:val="0"/>
            <w:noProof/>
            <w:sz w:val="22"/>
            <w:lang w:val="en-GB" w:eastAsia="en-GB"/>
          </w:rPr>
          <w:tab/>
        </w:r>
        <w:r w:rsidRPr="00621197">
          <w:rPr>
            <w:rStyle w:val="Hyperlink"/>
            <w:noProof/>
          </w:rPr>
          <w:t>Aufgabenstellung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_Toc11067758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32D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3F41C96" w14:textId="00B701A4" w:rsidR="00C072F2" w:rsidRDefault="00C072F2">
      <w:pPr>
        <w:pStyle w:val="Verzeichnis2"/>
        <w:tabs>
          <w:tab w:val="left" w:pos="88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val="en-GB" w:eastAsia="en-GB"/>
        </w:rPr>
      </w:pPr>
      <w:hyperlink w:anchor="_Toc11067759" w:history="1">
        <w:r w:rsidRPr="00621197">
          <w:rPr>
            <w:rStyle w:val="Hyperlink"/>
            <w:noProof/>
          </w:rPr>
          <w:t>2.2</w:t>
        </w:r>
        <w:r>
          <w:rPr>
            <w:rFonts w:eastAsiaTheme="minorEastAsia"/>
            <w:b w:val="0"/>
            <w:bCs w:val="0"/>
            <w:noProof/>
            <w:sz w:val="22"/>
            <w:lang w:val="en-GB" w:eastAsia="en-GB"/>
          </w:rPr>
          <w:tab/>
        </w:r>
        <w:r w:rsidRPr="00621197">
          <w:rPr>
            <w:rStyle w:val="Hyperlink"/>
            <w:noProof/>
          </w:rPr>
          <w:t>Initialisierung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_Toc11067759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32D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6F997A2" w14:textId="68239AB1" w:rsidR="00C072F2" w:rsidRDefault="00C072F2">
      <w:pPr>
        <w:pStyle w:val="Verzeichnis2"/>
        <w:tabs>
          <w:tab w:val="left" w:pos="88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val="en-GB" w:eastAsia="en-GB"/>
        </w:rPr>
      </w:pPr>
      <w:hyperlink w:anchor="_Toc11067760" w:history="1">
        <w:r w:rsidRPr="00621197">
          <w:rPr>
            <w:rStyle w:val="Hyperlink"/>
            <w:noProof/>
          </w:rPr>
          <w:t>2.3</w:t>
        </w:r>
        <w:r>
          <w:rPr>
            <w:rFonts w:eastAsiaTheme="minorEastAsia"/>
            <w:b w:val="0"/>
            <w:bCs w:val="0"/>
            <w:noProof/>
            <w:sz w:val="22"/>
            <w:lang w:val="en-GB" w:eastAsia="en-GB"/>
          </w:rPr>
          <w:tab/>
        </w:r>
        <w:r w:rsidRPr="00621197">
          <w:rPr>
            <w:rStyle w:val="Hyperlink"/>
            <w:noProof/>
          </w:rPr>
          <w:t>Manchester Kodierung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_Toc11067760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32D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03B11DE" w14:textId="4618F043" w:rsidR="00C072F2" w:rsidRDefault="00C072F2">
      <w:pPr>
        <w:pStyle w:val="Verzeichnis2"/>
        <w:tabs>
          <w:tab w:val="left" w:pos="88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val="en-GB" w:eastAsia="en-GB"/>
        </w:rPr>
      </w:pPr>
      <w:hyperlink w:anchor="_Toc11067761" w:history="1">
        <w:r w:rsidRPr="00621197">
          <w:rPr>
            <w:rStyle w:val="Hyperlink"/>
            <w:noProof/>
          </w:rPr>
          <w:t>2.4</w:t>
        </w:r>
        <w:r>
          <w:rPr>
            <w:rFonts w:eastAsiaTheme="minorEastAsia"/>
            <w:b w:val="0"/>
            <w:bCs w:val="0"/>
            <w:noProof/>
            <w:sz w:val="22"/>
            <w:lang w:val="en-GB" w:eastAsia="en-GB"/>
          </w:rPr>
          <w:tab/>
        </w:r>
        <w:r w:rsidRPr="00621197">
          <w:rPr>
            <w:rStyle w:val="Hyperlink"/>
            <w:noProof/>
          </w:rPr>
          <w:t>Hamming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_Toc11067761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32D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52960C4" w14:textId="5B5CF63E" w:rsidR="00C072F2" w:rsidRDefault="00C072F2">
      <w:pPr>
        <w:pStyle w:val="Verzeichnis2"/>
        <w:tabs>
          <w:tab w:val="left" w:pos="88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val="en-GB" w:eastAsia="en-GB"/>
        </w:rPr>
      </w:pPr>
      <w:hyperlink w:anchor="_Toc11067762" w:history="1">
        <w:r w:rsidRPr="00621197">
          <w:rPr>
            <w:rStyle w:val="Hyperlink"/>
            <w:noProof/>
          </w:rPr>
          <w:t>2.5</w:t>
        </w:r>
        <w:r>
          <w:rPr>
            <w:rFonts w:eastAsiaTheme="minorEastAsia"/>
            <w:b w:val="0"/>
            <w:bCs w:val="0"/>
            <w:noProof/>
            <w:sz w:val="22"/>
            <w:lang w:val="en-GB" w:eastAsia="en-GB"/>
          </w:rPr>
          <w:tab/>
        </w:r>
        <w:r w:rsidRPr="00621197">
          <w:rPr>
            <w:rStyle w:val="Hyperlink"/>
            <w:noProof/>
          </w:rPr>
          <w:t>Einlesen und Speichern der Daten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_Toc11067762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32D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F72275B" w14:textId="264396FD" w:rsidR="00C072F2" w:rsidRDefault="00C072F2">
      <w:pPr>
        <w:pStyle w:val="Verzeichnis2"/>
        <w:tabs>
          <w:tab w:val="left" w:pos="88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val="en-GB" w:eastAsia="en-GB"/>
        </w:rPr>
      </w:pPr>
      <w:hyperlink w:anchor="_Toc11067763" w:history="1">
        <w:r w:rsidRPr="00621197">
          <w:rPr>
            <w:rStyle w:val="Hyperlink"/>
            <w:noProof/>
          </w:rPr>
          <w:t>2.6</w:t>
        </w:r>
        <w:r>
          <w:rPr>
            <w:rFonts w:eastAsiaTheme="minorEastAsia"/>
            <w:b w:val="0"/>
            <w:bCs w:val="0"/>
            <w:noProof/>
            <w:sz w:val="22"/>
            <w:lang w:val="en-GB" w:eastAsia="en-GB"/>
          </w:rPr>
          <w:tab/>
        </w:r>
        <w:r w:rsidRPr="00621197">
          <w:rPr>
            <w:rStyle w:val="Hyperlink"/>
            <w:noProof/>
          </w:rPr>
          <w:t>Senderoutine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_Toc11067763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32D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95C93F7" w14:textId="5E9AC898" w:rsidR="00C072F2" w:rsidRDefault="00C072F2">
      <w:pPr>
        <w:pStyle w:val="Verzeichnis3"/>
        <w:tabs>
          <w:tab w:val="left" w:pos="110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11067764" w:history="1">
        <w:r w:rsidRPr="00621197">
          <w:rPr>
            <w:rStyle w:val="Hyperlink"/>
            <w:noProof/>
          </w:rPr>
          <w:t>2.6.1</w:t>
        </w:r>
        <w:r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Pr="00621197">
          <w:rPr>
            <w:rStyle w:val="Hyperlink"/>
            <w:noProof/>
          </w:rPr>
          <w:t>Senderoutine Starten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_Toc11067764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32D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FA556A0" w14:textId="0A5FA4B9" w:rsidR="00C072F2" w:rsidRDefault="00C072F2">
      <w:pPr>
        <w:pStyle w:val="Verzeichnis3"/>
        <w:tabs>
          <w:tab w:val="left" w:pos="110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11067765" w:history="1">
        <w:r w:rsidRPr="00621197">
          <w:rPr>
            <w:rStyle w:val="Hyperlink"/>
            <w:noProof/>
          </w:rPr>
          <w:t>2.6.2</w:t>
        </w:r>
        <w:r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Pr="00621197">
          <w:rPr>
            <w:rStyle w:val="Hyperlink"/>
            <w:noProof/>
          </w:rPr>
          <w:t>Timer der Senderoutine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_Toc11067765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32D0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4F9278C" w14:textId="15C50E5A" w:rsidR="00C072F2" w:rsidRDefault="00C072F2">
      <w:pPr>
        <w:pStyle w:val="Verzeichnis4"/>
        <w:tabs>
          <w:tab w:val="left" w:pos="154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11067766" w:history="1">
        <w:r w:rsidRPr="00621197">
          <w:rPr>
            <w:rStyle w:val="Hyperlink"/>
            <w:noProof/>
          </w:rPr>
          <w:t>2.6.2.1</w:t>
        </w:r>
        <w:r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Pr="00621197">
          <w:rPr>
            <w:rStyle w:val="Hyperlink"/>
            <w:noProof/>
          </w:rPr>
          <w:t>Berechnung der Timer Parameter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_Toc11067766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32D0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56EDD3B" w14:textId="5F067226" w:rsidR="00C072F2" w:rsidRDefault="00C072F2">
      <w:pPr>
        <w:pStyle w:val="Verzeichnis4"/>
        <w:tabs>
          <w:tab w:val="left" w:pos="154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11067767" w:history="1">
        <w:r w:rsidRPr="00621197">
          <w:rPr>
            <w:rStyle w:val="Hyperlink"/>
            <w:noProof/>
          </w:rPr>
          <w:t>2.6.2.2</w:t>
        </w:r>
        <w:r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Pr="00621197">
          <w:rPr>
            <w:rStyle w:val="Hyperlink"/>
            <w:noProof/>
          </w:rPr>
          <w:t>Interruptroutine des Timer 3 Capture Interrupt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_Toc11067767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32D0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92A0330" w14:textId="228BD544" w:rsidR="00C072F2" w:rsidRDefault="00C072F2">
      <w:pPr>
        <w:pStyle w:val="Verzeichnis2"/>
        <w:tabs>
          <w:tab w:val="left" w:pos="88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val="en-GB" w:eastAsia="en-GB"/>
        </w:rPr>
      </w:pPr>
      <w:hyperlink w:anchor="_Toc11067768" w:history="1">
        <w:r w:rsidRPr="00621197">
          <w:rPr>
            <w:rStyle w:val="Hyperlink"/>
            <w:noProof/>
          </w:rPr>
          <w:t>2.7</w:t>
        </w:r>
        <w:r>
          <w:rPr>
            <w:rFonts w:eastAsiaTheme="minorEastAsia"/>
            <w:b w:val="0"/>
            <w:bCs w:val="0"/>
            <w:noProof/>
            <w:sz w:val="22"/>
            <w:lang w:val="en-GB" w:eastAsia="en-GB"/>
          </w:rPr>
          <w:tab/>
        </w:r>
        <w:r w:rsidRPr="00621197">
          <w:rPr>
            <w:rStyle w:val="Hyperlink"/>
            <w:noProof/>
          </w:rPr>
          <w:t>Empfangsroutine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_Toc11067768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32D0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BC931B7" w14:textId="1F59069C" w:rsidR="00C072F2" w:rsidRDefault="00C072F2">
      <w:pPr>
        <w:pStyle w:val="Verzeichnis3"/>
        <w:tabs>
          <w:tab w:val="left" w:pos="110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11067769" w:history="1">
        <w:r w:rsidRPr="00621197">
          <w:rPr>
            <w:rStyle w:val="Hyperlink"/>
            <w:noProof/>
          </w:rPr>
          <w:t>2.7.1</w:t>
        </w:r>
        <w:r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Pr="00621197">
          <w:rPr>
            <w:rStyle w:val="Hyperlink"/>
            <w:noProof/>
          </w:rPr>
          <w:t>Timer der Empfangsroutine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_Toc11067769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32D0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084F4D3" w14:textId="247366B8" w:rsidR="00C072F2" w:rsidRDefault="00C072F2">
      <w:pPr>
        <w:pStyle w:val="Verzeichnis4"/>
        <w:tabs>
          <w:tab w:val="left" w:pos="154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11067770" w:history="1">
        <w:r w:rsidRPr="00621197">
          <w:rPr>
            <w:rStyle w:val="Hyperlink"/>
            <w:noProof/>
          </w:rPr>
          <w:t>2.7.1.1</w:t>
        </w:r>
        <w:r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Pr="00621197">
          <w:rPr>
            <w:rStyle w:val="Hyperlink"/>
            <w:noProof/>
          </w:rPr>
          <w:t>Berechnung der Timer Parameter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_Toc11067770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32D0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7B11719" w14:textId="5E805A07" w:rsidR="00C072F2" w:rsidRDefault="00C072F2">
      <w:pPr>
        <w:pStyle w:val="Verzeichnis3"/>
        <w:tabs>
          <w:tab w:val="left" w:pos="110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11067771" w:history="1">
        <w:r w:rsidRPr="00621197">
          <w:rPr>
            <w:rStyle w:val="Hyperlink"/>
            <w:noProof/>
          </w:rPr>
          <w:t>2.7.2</w:t>
        </w:r>
        <w:r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Pr="00621197">
          <w:rPr>
            <w:rStyle w:val="Hyperlink"/>
            <w:noProof/>
          </w:rPr>
          <w:t>Flussdiagram der Empfangsroutine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_Toc11067771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32D0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FCFE8C1" w14:textId="1D4219B8" w:rsidR="00C072F2" w:rsidRDefault="00C072F2">
      <w:pPr>
        <w:pStyle w:val="Verzeichnis3"/>
        <w:tabs>
          <w:tab w:val="left" w:pos="1100"/>
          <w:tab w:val="right" w:leader="dot" w:pos="9062"/>
        </w:tabs>
        <w:rPr>
          <w:rFonts w:eastAsiaTheme="minorEastAsia"/>
          <w:noProof/>
          <w:sz w:val="22"/>
          <w:szCs w:val="22"/>
          <w:lang w:val="en-GB" w:eastAsia="en-GB"/>
        </w:rPr>
      </w:pPr>
      <w:hyperlink w:anchor="_Toc11067772" w:history="1">
        <w:r w:rsidRPr="00621197">
          <w:rPr>
            <w:rStyle w:val="Hyperlink"/>
            <w:noProof/>
          </w:rPr>
          <w:t>2.7.3</w:t>
        </w:r>
        <w:r>
          <w:rPr>
            <w:rFonts w:eastAsiaTheme="minorEastAsia"/>
            <w:noProof/>
            <w:sz w:val="22"/>
            <w:szCs w:val="22"/>
            <w:lang w:val="en-GB" w:eastAsia="en-GB"/>
          </w:rPr>
          <w:tab/>
        </w:r>
        <w:r w:rsidRPr="00621197">
          <w:rPr>
            <w:rStyle w:val="Hyperlink"/>
            <w:noProof/>
          </w:rPr>
          <w:t>Code der Empfangsroutine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_Toc11067772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32D0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23A5B5A" w14:textId="5A4A60FD" w:rsidR="00B4753E" w:rsidRPr="00F30E61" w:rsidRDefault="00357A2F" w:rsidP="00904860">
      <w:pPr>
        <w:rPr>
          <w:i/>
          <w:iCs/>
          <w:noProof/>
          <w:lang w:val="de-AT"/>
        </w:rPr>
      </w:pPr>
      <w:r w:rsidRPr="00F30E61">
        <w:rPr>
          <w:i/>
          <w:iCs/>
          <w:noProof/>
          <w:lang w:val="de-AT"/>
        </w:rPr>
        <w:fldChar w:fldCharType="end"/>
      </w:r>
    </w:p>
    <w:p w14:paraId="43CF6E60" w14:textId="55355BB0" w:rsidR="00626C54" w:rsidRPr="00F30E61" w:rsidRDefault="00626C54">
      <w:pPr>
        <w:spacing w:after="160"/>
        <w:rPr>
          <w:rFonts w:cstheme="minorHAnsi"/>
          <w:lang w:val="de-AT"/>
        </w:rPr>
      </w:pPr>
      <w:r w:rsidRPr="00F30E61">
        <w:rPr>
          <w:rFonts w:cstheme="minorHAnsi"/>
          <w:lang w:val="de-AT"/>
        </w:rPr>
        <w:br w:type="page"/>
      </w:r>
    </w:p>
    <w:p w14:paraId="09DA86FB" w14:textId="56D11381" w:rsidR="000A0DE4" w:rsidRPr="00F30E61" w:rsidRDefault="000A0DE4" w:rsidP="00932E17">
      <w:pPr>
        <w:pStyle w:val="berschrift1"/>
      </w:pPr>
      <w:bookmarkStart w:id="0" w:name="_Toc11067740"/>
      <w:r w:rsidRPr="00F30E61">
        <w:lastRenderedPageBreak/>
        <w:t>Hardware</w:t>
      </w:r>
      <w:bookmarkEnd w:id="0"/>
    </w:p>
    <w:p w14:paraId="7B0B4ED8" w14:textId="0CFABABC" w:rsidR="00904860" w:rsidRPr="00F30E61" w:rsidRDefault="00932E17" w:rsidP="000A0DE4">
      <w:pPr>
        <w:pStyle w:val="berschrift2"/>
      </w:pPr>
      <w:bookmarkStart w:id="1" w:name="_Toc11067741"/>
      <w:r w:rsidRPr="00F30E61">
        <w:t>Lesegerät</w:t>
      </w:r>
      <w:bookmarkEnd w:id="1"/>
    </w:p>
    <w:p w14:paraId="26B532C9" w14:textId="1657E5D5" w:rsidR="00932E17" w:rsidRPr="00F30E61" w:rsidRDefault="00FC74E8" w:rsidP="000A0DE4">
      <w:pPr>
        <w:pStyle w:val="berschrift3"/>
      </w:pPr>
      <w:bookmarkStart w:id="2" w:name="_Toc11067742"/>
      <w:r w:rsidRPr="00F30E61">
        <w:t>Schaltung</w:t>
      </w:r>
      <w:bookmarkEnd w:id="2"/>
    </w:p>
    <w:p w14:paraId="0543DAF0" w14:textId="4518E1D6" w:rsidR="00121B1F" w:rsidRPr="00F30E61" w:rsidRDefault="00671DF2" w:rsidP="00121B1F">
      <w:pPr>
        <w:keepNext/>
        <w:rPr>
          <w:lang w:val="de-AT"/>
        </w:rPr>
      </w:pPr>
      <w:r w:rsidRPr="00F30E61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59DE02B" wp14:editId="0DE63BAB">
                <wp:simplePos x="0" y="0"/>
                <wp:positionH relativeFrom="column">
                  <wp:posOffset>4590054</wp:posOffset>
                </wp:positionH>
                <wp:positionV relativeFrom="paragraph">
                  <wp:posOffset>6744</wp:posOffset>
                </wp:positionV>
                <wp:extent cx="528870" cy="3598288"/>
                <wp:effectExtent l="0" t="0" r="24130" b="21590"/>
                <wp:wrapNone/>
                <wp:docPr id="2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870" cy="359828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28CAB2" id="Rechteck 2" o:spid="_x0000_s1026" style="position:absolute;margin-left:361.4pt;margin-top:.55pt;width:41.65pt;height:283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" fillcolor="white [3212]" strokecolor="white [3212]" strokeweight="1pt"/>
            </w:pict>
          </mc:Fallback>
        </mc:AlternateContent>
      </w:r>
      <w:r w:rsidR="000A0DE4" w:rsidRPr="00F30E61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D5B179F" wp14:editId="2768A669">
                <wp:simplePos x="0" y="0"/>
                <wp:positionH relativeFrom="margin">
                  <wp:posOffset>5634355</wp:posOffset>
                </wp:positionH>
                <wp:positionV relativeFrom="paragraph">
                  <wp:posOffset>3710305</wp:posOffset>
                </wp:positionV>
                <wp:extent cx="427990" cy="708025"/>
                <wp:effectExtent l="0" t="0" r="0" b="0"/>
                <wp:wrapNone/>
                <wp:docPr id="10" name="Textfel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708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CCE238" w14:textId="7DE14A9A" w:rsidR="00B84B11" w:rsidRDefault="00B84B11" w:rsidP="008F7541">
                            <w:proofErr w:type="spellStart"/>
                            <w:r w:rsidRPr="0008521E">
                              <w:t>Endstufe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5B179F" id="_x0000_t202" coordsize="21600,21600" o:spt="202" path="m,l,21600r21600,l21600,xe">
                <v:stroke joinstyle="miter"/>
                <v:path gradientshapeok="t" o:connecttype="rect"/>
              </v:shapetype>
              <v:shape id="Textfeld 10" o:spid="_x0000_s1026" type="#_x0000_t202" style="position:absolute;margin-left:443.65pt;margin-top:292.15pt;width:33.7pt;height:55.7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" filled="f" stroked="f" strokeweight=".5pt">
                <v:textbox style="layout-flow:vertical;mso-layout-flow-alt:bottom-to-top">
                  <w:txbxContent>
                    <w:p w14:paraId="21CCE238" w14:textId="7DE14A9A" w:rsidR="00B84B11" w:rsidRDefault="00B84B11" w:rsidP="008F7541">
                      <w:proofErr w:type="spellStart"/>
                      <w:r w:rsidRPr="0008521E">
                        <w:t>Endstufe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0A0DE4" w:rsidRPr="00F30E61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A23EE36" wp14:editId="592B39DE">
                <wp:simplePos x="0" y="0"/>
                <wp:positionH relativeFrom="column">
                  <wp:posOffset>5563235</wp:posOffset>
                </wp:positionH>
                <wp:positionV relativeFrom="paragraph">
                  <wp:posOffset>3843655</wp:posOffset>
                </wp:positionV>
                <wp:extent cx="133350" cy="485775"/>
                <wp:effectExtent l="0" t="0" r="38100" b="28575"/>
                <wp:wrapNone/>
                <wp:docPr id="5" name="Geschweifte Klammer recht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485775"/>
                        </a:xfrm>
                        <a:prstGeom prst="rightBrace">
                          <a:avLst>
                            <a:gd name="adj1" fmla="val 8333"/>
                            <a:gd name="adj2" fmla="val 51961"/>
                          </a:avLst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DD0769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Geschweifte Klammer rechts 5" o:spid="_x0000_s1026" type="#_x0000_t88" style="position:absolute;margin-left:438.05pt;margin-top:302.65pt;width:10.5pt;height:38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" adj="494,11224" strokecolor="#4472c4 [3204]" strokeweight="1.5pt">
                <v:stroke joinstyle="miter"/>
              </v:shape>
            </w:pict>
          </mc:Fallback>
        </mc:AlternateContent>
      </w:r>
      <w:r w:rsidR="000A0DE4" w:rsidRPr="00F30E61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BC59755" wp14:editId="1B848B99">
                <wp:simplePos x="0" y="0"/>
                <wp:positionH relativeFrom="column">
                  <wp:posOffset>5501004</wp:posOffset>
                </wp:positionH>
                <wp:positionV relativeFrom="paragraph">
                  <wp:posOffset>4329430</wp:posOffset>
                </wp:positionV>
                <wp:extent cx="200025" cy="1047750"/>
                <wp:effectExtent l="0" t="0" r="47625" b="19050"/>
                <wp:wrapNone/>
                <wp:docPr id="4" name="Geschweifte Klammer recht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047750"/>
                        </a:xfrm>
                        <a:prstGeom prst="rightBrac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F127E" id="Geschweifte Klammer rechts 4" o:spid="_x0000_s1026" type="#_x0000_t88" style="position:absolute;margin-left:433.15pt;margin-top:340.9pt;width:15.75pt;height:82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" adj="344" strokecolor="#4472c4 [3204]" strokeweight="1.5pt">
                <v:stroke joinstyle="miter"/>
              </v:shape>
            </w:pict>
          </mc:Fallback>
        </mc:AlternateContent>
      </w:r>
      <w:r w:rsidR="000A0DE4" w:rsidRPr="00F30E61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32CDC42" wp14:editId="6DEE4C6D">
                <wp:simplePos x="0" y="0"/>
                <wp:positionH relativeFrom="column">
                  <wp:posOffset>5443855</wp:posOffset>
                </wp:positionH>
                <wp:positionV relativeFrom="paragraph">
                  <wp:posOffset>3148330</wp:posOffset>
                </wp:positionV>
                <wp:extent cx="252730" cy="695325"/>
                <wp:effectExtent l="0" t="0" r="52070" b="28575"/>
                <wp:wrapNone/>
                <wp:docPr id="6" name="Geschweifte Klammer recht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730" cy="695325"/>
                        </a:xfrm>
                        <a:prstGeom prst="rightBrace">
                          <a:avLst>
                            <a:gd name="adj1" fmla="val 8333"/>
                            <a:gd name="adj2" fmla="val 43775"/>
                          </a:avLst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2730E" id="Geschweifte Klammer rechts 6" o:spid="_x0000_s1026" type="#_x0000_t88" style="position:absolute;margin-left:428.65pt;margin-top:247.9pt;width:19.9pt;height:54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" adj="654,9455" strokecolor="#4472c4 [3204]" strokeweight="1.5pt">
                <v:stroke joinstyle="miter"/>
              </v:shape>
            </w:pict>
          </mc:Fallback>
        </mc:AlternateContent>
      </w:r>
      <w:r w:rsidR="000A0DE4" w:rsidRPr="00F30E61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CCEFE40" wp14:editId="2A314301">
                <wp:simplePos x="0" y="0"/>
                <wp:positionH relativeFrom="column">
                  <wp:posOffset>5453380</wp:posOffset>
                </wp:positionH>
                <wp:positionV relativeFrom="paragraph">
                  <wp:posOffset>414655</wp:posOffset>
                </wp:positionV>
                <wp:extent cx="295275" cy="2733675"/>
                <wp:effectExtent l="0" t="0" r="47625" b="28575"/>
                <wp:wrapNone/>
                <wp:docPr id="7" name="Geschweifte Klammer recht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733675"/>
                        </a:xfrm>
                        <a:prstGeom prst="rightBrac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3554C" id="Geschweifte Klammer rechts 7" o:spid="_x0000_s1026" type="#_x0000_t88" style="position:absolute;margin-left:429.4pt;margin-top:32.65pt;width:23.25pt;height:215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" adj="194" strokecolor="#4472c4 [3204]" strokeweight="1.5pt">
                <v:stroke joinstyle="miter"/>
              </v:shape>
            </w:pict>
          </mc:Fallback>
        </mc:AlternateContent>
      </w:r>
      <w:r w:rsidR="000A0DE4" w:rsidRPr="00F30E61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AC66C68" wp14:editId="478126F6">
                <wp:simplePos x="0" y="0"/>
                <wp:positionH relativeFrom="column">
                  <wp:posOffset>5629910</wp:posOffset>
                </wp:positionH>
                <wp:positionV relativeFrom="paragraph">
                  <wp:posOffset>4661535</wp:posOffset>
                </wp:positionV>
                <wp:extent cx="428307" cy="611188"/>
                <wp:effectExtent l="0" t="0" r="0" b="0"/>
                <wp:wrapNone/>
                <wp:docPr id="9" name="Textfel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307" cy="6111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E0058F" w14:textId="131947F5" w:rsidR="00B84B11" w:rsidRDefault="00B84B11" w:rsidP="008F7541">
                            <w:proofErr w:type="spellStart"/>
                            <w:r w:rsidRPr="0008521E">
                              <w:t>Treiber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66C68" id="Textfeld 9" o:spid="_x0000_s1027" type="#_x0000_t202" style="position:absolute;margin-left:443.3pt;margin-top:367.05pt;width:33.7pt;height:48.1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" filled="f" stroked="f" strokeweight=".5pt">
                <v:textbox style="layout-flow:vertical;mso-layout-flow-alt:bottom-to-top">
                  <w:txbxContent>
                    <w:p w14:paraId="3FE0058F" w14:textId="131947F5" w:rsidR="00B84B11" w:rsidRDefault="00B84B11" w:rsidP="008F7541">
                      <w:proofErr w:type="spellStart"/>
                      <w:r w:rsidRPr="0008521E">
                        <w:t>Treiber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A0DE4" w:rsidRPr="00F30E61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CAFD3B1" wp14:editId="5C0455F7">
                <wp:simplePos x="0" y="0"/>
                <wp:positionH relativeFrom="column">
                  <wp:posOffset>5453380</wp:posOffset>
                </wp:positionH>
                <wp:positionV relativeFrom="paragraph">
                  <wp:posOffset>5377180</wp:posOffset>
                </wp:positionV>
                <wp:extent cx="247650" cy="1722755"/>
                <wp:effectExtent l="0" t="0" r="38100" b="10795"/>
                <wp:wrapNone/>
                <wp:docPr id="3" name="Geschweifte Klammer recht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1722755"/>
                        </a:xfrm>
                        <a:prstGeom prst="rightBrac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41A3E" id="Geschweifte Klammer rechts 3" o:spid="_x0000_s1026" type="#_x0000_t88" style="position:absolute;margin-left:429.4pt;margin-top:423.4pt;width:19.5pt;height:135.6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" adj="259" strokecolor="#4472c4 [3204]" strokeweight="1.5pt">
                <v:stroke joinstyle="miter"/>
              </v:shape>
            </w:pict>
          </mc:Fallback>
        </mc:AlternateContent>
      </w:r>
      <w:r w:rsidR="008F7541" w:rsidRPr="00F30E61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E1BE728" wp14:editId="664AA1E7">
                <wp:simplePos x="0" y="0"/>
                <wp:positionH relativeFrom="margin">
                  <wp:posOffset>5606415</wp:posOffset>
                </wp:positionH>
                <wp:positionV relativeFrom="paragraph">
                  <wp:posOffset>1236980</wp:posOffset>
                </wp:positionV>
                <wp:extent cx="427990" cy="954087"/>
                <wp:effectExtent l="0" t="0" r="0" b="0"/>
                <wp:wrapNone/>
                <wp:docPr id="12" name="Textfel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9540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470793" w14:textId="06CC2E31" w:rsidR="00B84B11" w:rsidRPr="0008521E" w:rsidRDefault="00B84B11" w:rsidP="008F7541">
                            <w:r w:rsidRPr="0008521E">
                              <w:t>Demodulator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BE728" id="Textfeld 12" o:spid="_x0000_s1028" type="#_x0000_t202" style="position:absolute;margin-left:441.45pt;margin-top:97.4pt;width:33.7pt;height:75.1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" filled="f" stroked="f" strokeweight=".5pt">
                <v:textbox style="layout-flow:vertical;mso-layout-flow-alt:bottom-to-top">
                  <w:txbxContent>
                    <w:p w14:paraId="6F470793" w14:textId="06CC2E31" w:rsidR="00B84B11" w:rsidRPr="0008521E" w:rsidRDefault="00B84B11" w:rsidP="008F7541">
                      <w:r w:rsidRPr="0008521E">
                        <w:t>Demodulator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F7541" w:rsidRPr="00F30E61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A5DA8AD" wp14:editId="1243B381">
                <wp:simplePos x="0" y="0"/>
                <wp:positionH relativeFrom="margin">
                  <wp:posOffset>5009515</wp:posOffset>
                </wp:positionH>
                <wp:positionV relativeFrom="paragraph">
                  <wp:posOffset>2628582</wp:posOffset>
                </wp:positionV>
                <wp:extent cx="427990" cy="1797368"/>
                <wp:effectExtent l="0" t="0" r="0" b="0"/>
                <wp:wrapNone/>
                <wp:docPr id="11" name="Textfel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17973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268060" w14:textId="574BB632" w:rsidR="00B84B11" w:rsidRDefault="00B84B11" w:rsidP="008F7541">
                            <w:proofErr w:type="spellStart"/>
                            <w:r w:rsidRPr="0008521E">
                              <w:t>Schwingkreis</w:t>
                            </w:r>
                            <w:proofErr w:type="spellEnd"/>
                            <w: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(≈100kHz)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DA8AD" id="Textfeld 11" o:spid="_x0000_s1029" type="#_x0000_t202" style="position:absolute;margin-left:394.45pt;margin-top:206.95pt;width:33.7pt;height:141.5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" filled="f" stroked="f" strokeweight=".5pt">
                <v:textbox style="layout-flow:vertical;mso-layout-flow-alt:bottom-to-top">
                  <w:txbxContent>
                    <w:p w14:paraId="0F268060" w14:textId="574BB632" w:rsidR="00B84B11" w:rsidRDefault="00B84B11" w:rsidP="008F7541">
                      <w:proofErr w:type="spellStart"/>
                      <w:r w:rsidRPr="0008521E">
                        <w:t>Schwingkreis</w:t>
                      </w:r>
                      <w:proofErr w:type="spellEnd"/>
                      <w: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(≈100kHz)</m:t>
                        </m:r>
                      </m:oMath>
                    </w:p>
                  </w:txbxContent>
                </v:textbox>
                <w10:wrap anchorx="margin"/>
              </v:shape>
            </w:pict>
          </mc:Fallback>
        </mc:AlternateContent>
      </w:r>
      <w:r w:rsidR="008F7541" w:rsidRPr="00F30E61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6483F5E" wp14:editId="3D8DAF48">
                <wp:simplePos x="0" y="0"/>
                <wp:positionH relativeFrom="column">
                  <wp:posOffset>5601018</wp:posOffset>
                </wp:positionH>
                <wp:positionV relativeFrom="paragraph">
                  <wp:posOffset>5700713</wp:posOffset>
                </wp:positionV>
                <wp:extent cx="428307" cy="1797367"/>
                <wp:effectExtent l="0" t="0" r="0" b="0"/>
                <wp:wrapNone/>
                <wp:docPr id="8" name="Textfel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307" cy="17973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7A6A48" w14:textId="5F7B65A0" w:rsidR="00B84B11" w:rsidRDefault="00B84B11">
                            <w:r>
                              <w:t>RC-</w:t>
                            </w:r>
                            <w:proofErr w:type="spellStart"/>
                            <w:r w:rsidRPr="0008521E">
                              <w:t>Oszillator</w:t>
                            </w:r>
                            <w:proofErr w:type="spellEnd"/>
                            <w:r>
                              <w:t xml:space="preserve"> (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≈100kHz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83F5E" id="Textfeld 8" o:spid="_x0000_s1030" type="#_x0000_t202" style="position:absolute;margin-left:441.05pt;margin-top:448.9pt;width:33.7pt;height:141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" filled="f" stroked="f" strokeweight=".5pt">
                <v:textbox style="layout-flow:vertical;mso-layout-flow-alt:bottom-to-top">
                  <w:txbxContent>
                    <w:p w14:paraId="7B7A6A48" w14:textId="5F7B65A0" w:rsidR="00B84B11" w:rsidRDefault="00B84B11">
                      <w:r>
                        <w:t>RC-</w:t>
                      </w:r>
                      <w:proofErr w:type="spellStart"/>
                      <w:r w:rsidRPr="0008521E">
                        <w:t>Oszillator</w:t>
                      </w:r>
                      <w:proofErr w:type="spellEnd"/>
                      <w:r>
                        <w:t xml:space="preserve"> (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≈100kHz</m:t>
                        </m:r>
                      </m:oMath>
                      <w:r>
                        <w:rPr>
                          <w:rFonts w:eastAsiaTheme="minorEastAsia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32E17" w:rsidRPr="00F30E61">
        <w:rPr>
          <w:noProof/>
          <w:lang w:val="de-AT"/>
        </w:rPr>
        <w:drawing>
          <wp:inline distT="0" distB="0" distL="0" distR="0" wp14:anchorId="59BE838E" wp14:editId="2152678C">
            <wp:extent cx="7737577" cy="5039330"/>
            <wp:effectExtent l="0" t="3175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737577" cy="5039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4E193" w14:textId="4A7B7220" w:rsidR="00971678" w:rsidRPr="00F30E61" w:rsidRDefault="00121B1F" w:rsidP="00121B1F">
      <w:pPr>
        <w:pStyle w:val="Beschriftung"/>
      </w:pPr>
      <w:r w:rsidRPr="00F30E61">
        <w:t xml:space="preserve">Abbildung </w:t>
      </w:r>
      <w:fldSimple w:instr=" SEQ Abbildung \* ARABIC ">
        <w:r w:rsidR="008E32D0">
          <w:rPr>
            <w:noProof/>
          </w:rPr>
          <w:t>1</w:t>
        </w:r>
      </w:fldSimple>
      <w:r w:rsidRPr="00F30E61">
        <w:t>: Schaltung Lesegerät</w:t>
      </w:r>
    </w:p>
    <w:p w14:paraId="147431FF" w14:textId="6632B76F" w:rsidR="00671DF2" w:rsidRPr="00F30E61" w:rsidRDefault="00971678" w:rsidP="00671DF2">
      <w:pPr>
        <w:pStyle w:val="berschrift3"/>
      </w:pPr>
      <w:r w:rsidRPr="00F30E61">
        <w:br w:type="page"/>
      </w:r>
    </w:p>
    <w:p w14:paraId="04A044E4" w14:textId="77777777" w:rsidR="00671DF2" w:rsidRPr="00F30E61" w:rsidRDefault="00671DF2" w:rsidP="00671DF2">
      <w:pPr>
        <w:keepNext/>
        <w:spacing w:after="160"/>
        <w:rPr>
          <w:lang w:val="de-AT"/>
        </w:rPr>
      </w:pPr>
      <w:r w:rsidRPr="00F30E61">
        <w:rPr>
          <w:noProof/>
          <w:lang w:val="de-AT"/>
        </w:rPr>
        <w:lastRenderedPageBreak/>
        <w:drawing>
          <wp:inline distT="0" distB="0" distL="0" distR="0" wp14:anchorId="1C21C8D3" wp14:editId="47017921">
            <wp:extent cx="5565775" cy="1962150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458FB" w14:textId="23471D0E" w:rsidR="00671DF2" w:rsidRPr="00F30E61" w:rsidRDefault="00671DF2" w:rsidP="00671DF2">
      <w:pPr>
        <w:pStyle w:val="Beschriftung"/>
      </w:pPr>
      <w:r w:rsidRPr="00F30E61">
        <w:t xml:space="preserve">Abbildung </w:t>
      </w:r>
      <w:fldSimple w:instr=" SEQ Abbildung \* ARABIC ">
        <w:r w:rsidR="008E32D0">
          <w:rPr>
            <w:noProof/>
          </w:rPr>
          <w:t>2</w:t>
        </w:r>
      </w:fldSimple>
      <w:r w:rsidRPr="00F30E61">
        <w:t>: Schaltung Lesegerät Daten einlesen</w:t>
      </w:r>
    </w:p>
    <w:p w14:paraId="03025EA2" w14:textId="4AC410DC" w:rsidR="00671DF2" w:rsidRPr="00F30E61" w:rsidRDefault="00671DF2" w:rsidP="00671DF2">
      <w:pPr>
        <w:rPr>
          <w:lang w:val="de-AT"/>
        </w:rPr>
      </w:pPr>
      <w:r w:rsidRPr="00F30E61">
        <w:rPr>
          <w:lang w:val="de-AT"/>
        </w:rPr>
        <w:t>Zum einlesen der Daten wird ein 8 Bit Schieberegister verwendet. Nachdem nur 7 Bits benötigt werden wurden nur sieben der acht Parallelen Ausgänge</w:t>
      </w:r>
      <w:r w:rsidR="00FF32F9" w:rsidRPr="00F30E61">
        <w:rPr>
          <w:lang w:val="de-AT"/>
        </w:rPr>
        <w:t>, des Schieberegister IC5</w:t>
      </w:r>
      <w:r w:rsidRPr="00F30E61">
        <w:rPr>
          <w:lang w:val="de-AT"/>
        </w:rPr>
        <w:t xml:space="preserve"> verwendet.</w:t>
      </w:r>
    </w:p>
    <w:p w14:paraId="42B40626" w14:textId="0F5CBE11" w:rsidR="00671DF2" w:rsidRPr="00F30E61" w:rsidRDefault="00671DF2">
      <w:pPr>
        <w:spacing w:after="160"/>
        <w:rPr>
          <w:rFonts w:asciiTheme="majorHAnsi" w:eastAsiaTheme="majorEastAsia" w:hAnsiTheme="majorHAnsi" w:cstheme="majorBidi"/>
          <w:u w:val="double" w:color="ED7D31" w:themeColor="accent2"/>
          <w:lang w:val="de-AT"/>
        </w:rPr>
      </w:pPr>
      <w:r w:rsidRPr="00F30E61">
        <w:rPr>
          <w:lang w:val="de-AT"/>
        </w:rPr>
        <w:br w:type="page"/>
      </w:r>
    </w:p>
    <w:p w14:paraId="7881C817" w14:textId="77777777" w:rsidR="00671DF2" w:rsidRPr="00F30E61" w:rsidRDefault="00671DF2" w:rsidP="00671DF2">
      <w:pPr>
        <w:pStyle w:val="berschrift3"/>
      </w:pPr>
      <w:bookmarkStart w:id="3" w:name="_Toc11067743"/>
      <w:r w:rsidRPr="00F30E61">
        <w:lastRenderedPageBreak/>
        <w:t>Berechnungen</w:t>
      </w:r>
      <w:bookmarkEnd w:id="3"/>
    </w:p>
    <w:p w14:paraId="25E61983" w14:textId="77777777" w:rsidR="00671DF2" w:rsidRPr="00F30E61" w:rsidRDefault="00671DF2" w:rsidP="00671DF2">
      <w:pPr>
        <w:pStyle w:val="berschrift4"/>
      </w:pPr>
      <w:bookmarkStart w:id="4" w:name="_Toc11067744"/>
      <w:r w:rsidRPr="00F30E61">
        <w:t>Resonanzfrequenz RC-Oszillator</w:t>
      </w:r>
      <w:bookmarkEnd w:id="4"/>
    </w:p>
    <w:p w14:paraId="076D7383" w14:textId="77777777" w:rsidR="00671DF2" w:rsidRPr="00F30E61" w:rsidRDefault="00984940" w:rsidP="00671DF2">
      <w:pPr>
        <w:rPr>
          <w:rFonts w:eastAsiaTheme="minorEastAsia"/>
          <w:lang w:val="de-AT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de-AT"/>
                </w:rPr>
              </m:ctrlPr>
            </m:sSubPr>
            <m:e>
              <m:r>
                <w:rPr>
                  <w:rFonts w:ascii="Cambria Math" w:hAnsi="Cambria Math"/>
                  <w:lang w:val="de-AT"/>
                </w:rPr>
                <m:t>f</m:t>
              </m:r>
            </m:e>
            <m:sub>
              <m:r>
                <w:rPr>
                  <w:rFonts w:ascii="Cambria Math" w:hAnsi="Cambria Math"/>
                  <w:lang w:val="de-AT"/>
                </w:rPr>
                <m:t>0</m:t>
              </m:r>
            </m:sub>
          </m:sSub>
          <m:r>
            <w:rPr>
              <w:rFonts w:ascii="Cambria Math" w:hAnsi="Cambria Math"/>
              <w:lang w:val="de-AT"/>
            </w:rPr>
            <m:t>≈100kHz</m:t>
          </m:r>
        </m:oMath>
      </m:oMathPara>
    </w:p>
    <w:p w14:paraId="0CF50F8E" w14:textId="77777777" w:rsidR="00671DF2" w:rsidRPr="00F30E61" w:rsidRDefault="00671DF2" w:rsidP="00671DF2">
      <w:pPr>
        <w:rPr>
          <w:rFonts w:eastAsiaTheme="minorEastAsia"/>
          <w:lang w:val="de-AT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de-AT"/>
            </w:rPr>
            <m:t>C7=1nF</m:t>
          </m:r>
        </m:oMath>
      </m:oMathPara>
    </w:p>
    <w:p w14:paraId="30627F72" w14:textId="77777777" w:rsidR="00671DF2" w:rsidRPr="00F30E61" w:rsidRDefault="00984940" w:rsidP="00671DF2">
      <w:pPr>
        <w:rPr>
          <w:rFonts w:eastAsiaTheme="minorEastAsia"/>
          <w:lang w:val="de-AT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de-AT"/>
                </w:rPr>
              </m:ctrlPr>
            </m:sSubPr>
            <m:e>
              <m:r>
                <w:rPr>
                  <w:rFonts w:ascii="Cambria Math" w:hAnsi="Cambria Math"/>
                  <w:lang w:val="de-AT"/>
                </w:rPr>
                <m:t>f</m:t>
              </m:r>
            </m:e>
            <m:sub>
              <m:r>
                <w:rPr>
                  <w:rFonts w:ascii="Cambria Math" w:hAnsi="Cambria Math"/>
                  <w:lang w:val="de-AT"/>
                </w:rPr>
                <m:t>o</m:t>
              </m:r>
            </m:sub>
          </m:sSub>
          <m:r>
            <w:rPr>
              <w:rFonts w:ascii="Cambria Math" w:hAnsi="Cambria Math"/>
              <w:lang w:val="de-AT"/>
            </w:rPr>
            <m:t>≈</m:t>
          </m:r>
          <m:f>
            <m:fPr>
              <m:ctrlPr>
                <w:rPr>
                  <w:rFonts w:ascii="Cambria Math" w:hAnsi="Cambria Math"/>
                  <w:i/>
                  <w:lang w:val="de-AT"/>
                </w:rPr>
              </m:ctrlPr>
            </m:fPr>
            <m:num>
              <m:r>
                <w:rPr>
                  <w:rFonts w:ascii="Cambria Math" w:hAnsi="Cambria Math"/>
                  <w:lang w:val="de-AT"/>
                </w:rPr>
                <m:t>2,5</m:t>
              </m:r>
            </m:num>
            <m:den>
              <m:r>
                <w:rPr>
                  <w:rFonts w:ascii="Cambria Math" w:hAnsi="Cambria Math"/>
                  <w:lang w:val="de-AT"/>
                </w:rPr>
                <m:t>R7*C7</m:t>
              </m:r>
            </m:den>
          </m:f>
        </m:oMath>
      </m:oMathPara>
    </w:p>
    <w:p w14:paraId="4DC00F7B" w14:textId="03E9AF13" w:rsidR="00671DF2" w:rsidRPr="00F30E61" w:rsidRDefault="00671DF2" w:rsidP="00671DF2">
      <w:pPr>
        <w:rPr>
          <w:rFonts w:eastAsiaTheme="minorEastAsia"/>
          <w:lang w:val="de-AT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de-AT"/>
            </w:rPr>
            <m:t>⇒R7=</m:t>
          </m:r>
          <m:f>
            <m:fPr>
              <m:ctrlPr>
                <w:rPr>
                  <w:rFonts w:ascii="Cambria Math" w:hAnsi="Cambria Math"/>
                  <w:i/>
                  <w:lang w:val="de-AT"/>
                </w:rPr>
              </m:ctrlPr>
            </m:fPr>
            <m:num>
              <m:r>
                <w:rPr>
                  <w:rFonts w:ascii="Cambria Math" w:hAnsi="Cambria Math"/>
                  <w:lang w:val="de-AT"/>
                </w:rPr>
                <m:t>2,5</m:t>
              </m:r>
            </m:num>
            <m:den>
              <m:r>
                <w:rPr>
                  <w:rFonts w:ascii="Cambria Math" w:hAnsi="Cambria Math"/>
                  <w:lang w:val="de-AT"/>
                </w:rPr>
                <m:t xml:space="preserve">C7*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de-A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de-AT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de-AT"/>
                    </w:rPr>
                    <m:t>o</m:t>
                  </m:r>
                </m:sub>
              </m:sSub>
            </m:den>
          </m:f>
          <m:r>
            <w:rPr>
              <w:rFonts w:ascii="Cambria Math" w:hAnsi="Cambria Math"/>
              <w:lang w:val="de-AT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de-AT"/>
                </w:rPr>
              </m:ctrlPr>
            </m:fPr>
            <m:num>
              <m:r>
                <w:rPr>
                  <w:rFonts w:ascii="Cambria Math" w:hAnsi="Cambria Math"/>
                  <w:lang w:val="de-AT"/>
                </w:rPr>
                <m:t>2,5</m:t>
              </m:r>
            </m:num>
            <m:den>
              <m:r>
                <w:rPr>
                  <w:rFonts w:ascii="Cambria Math" w:hAnsi="Cambria Math"/>
                  <w:lang w:val="de-AT"/>
                </w:rPr>
                <m:t>1nF*100kHz</m:t>
              </m:r>
            </m:den>
          </m:f>
          <m:r>
            <w:rPr>
              <w:rFonts w:ascii="Cambria Math" w:hAnsi="Cambria Math"/>
              <w:lang w:val="de-AT"/>
            </w:rPr>
            <m:t>=25kΩ</m:t>
          </m:r>
        </m:oMath>
      </m:oMathPara>
    </w:p>
    <w:p w14:paraId="36EE1616" w14:textId="36480C52" w:rsidR="00A579D0" w:rsidRPr="00F30E61" w:rsidRDefault="00A579D0" w:rsidP="00671DF2">
      <w:pPr>
        <w:rPr>
          <w:rFonts w:eastAsiaTheme="minorEastAsia"/>
          <w:lang w:val="de-AT"/>
        </w:rPr>
      </w:pPr>
      <w:r w:rsidRPr="00F30E61">
        <w:rPr>
          <w:rFonts w:eastAsiaTheme="minorEastAsia"/>
          <w:lang w:val="de-AT"/>
        </w:rPr>
        <w:t xml:space="preserve">Durch Testen wurde festgestellt das ein 10k </w:t>
      </w:r>
      <w:r w:rsidR="00C072F2">
        <w:rPr>
          <w:rFonts w:eastAsiaTheme="minorEastAsia"/>
          <w:lang w:val="de-AT"/>
        </w:rPr>
        <w:t>Potentiometer</w:t>
      </w:r>
      <w:r w:rsidRPr="00F30E61">
        <w:rPr>
          <w:rFonts w:eastAsiaTheme="minorEastAsia"/>
          <w:lang w:val="de-AT"/>
        </w:rPr>
        <w:t xml:space="preserve"> </w:t>
      </w:r>
      <w:r w:rsidR="00115A7C">
        <w:rPr>
          <w:rFonts w:eastAsiaTheme="minorEastAsia"/>
          <w:lang w:val="de-AT"/>
        </w:rPr>
        <w:t xml:space="preserve">ausreicht, zum </w:t>
      </w:r>
      <w:proofErr w:type="spellStart"/>
      <w:r w:rsidR="00115A7C">
        <w:rPr>
          <w:rFonts w:eastAsiaTheme="minorEastAsia"/>
          <w:lang w:val="de-AT"/>
        </w:rPr>
        <w:t>einstellen</w:t>
      </w:r>
      <w:proofErr w:type="spellEnd"/>
      <w:r w:rsidR="00115A7C">
        <w:rPr>
          <w:rFonts w:eastAsiaTheme="minorEastAsia"/>
          <w:lang w:val="de-AT"/>
        </w:rPr>
        <w:t xml:space="preserve"> der gewünschten</w:t>
      </w:r>
      <w:r w:rsidRPr="00F30E61">
        <w:rPr>
          <w:rFonts w:eastAsiaTheme="minorEastAsia"/>
          <w:lang w:val="de-AT"/>
        </w:rPr>
        <w:t xml:space="preserve"> Resonanzfrequenz.</w:t>
      </w:r>
    </w:p>
    <w:p w14:paraId="3446A38A" w14:textId="77777777" w:rsidR="00A579D0" w:rsidRPr="00F30E61" w:rsidRDefault="00A579D0" w:rsidP="00671DF2">
      <w:pPr>
        <w:rPr>
          <w:rFonts w:eastAsiaTheme="minorEastAsia"/>
          <w:lang w:val="de-AT"/>
        </w:rPr>
      </w:pPr>
    </w:p>
    <w:p w14:paraId="5C1EBE12" w14:textId="77777777" w:rsidR="00671DF2" w:rsidRPr="00F30E61" w:rsidRDefault="00671DF2" w:rsidP="00671DF2">
      <w:pPr>
        <w:pStyle w:val="berschrift4"/>
      </w:pPr>
      <w:bookmarkStart w:id="5" w:name="_Toc11067745"/>
      <w:r w:rsidRPr="00F30E61">
        <w:t>Resonanzfrequenz Schwingkreis</w:t>
      </w:r>
      <w:bookmarkEnd w:id="5"/>
    </w:p>
    <w:p w14:paraId="226E90F5" w14:textId="77777777" w:rsidR="00671DF2" w:rsidRPr="00F30E61" w:rsidRDefault="00671DF2" w:rsidP="00671DF2">
      <w:pPr>
        <w:rPr>
          <w:rFonts w:eastAsiaTheme="minorEastAsia"/>
          <w:lang w:val="de-AT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de-AT"/>
            </w:rPr>
            <m:t>L1=130μH</m:t>
          </m:r>
        </m:oMath>
      </m:oMathPara>
    </w:p>
    <w:p w14:paraId="06BBC75F" w14:textId="77777777" w:rsidR="00671DF2" w:rsidRPr="00F30E61" w:rsidRDefault="00984940" w:rsidP="00671DF2">
      <w:pPr>
        <w:rPr>
          <w:rFonts w:eastAsiaTheme="minorEastAsia"/>
          <w:lang w:val="de-AT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de-AT"/>
                </w:rPr>
              </m:ctrlPr>
            </m:sSubPr>
            <m:e>
              <m:r>
                <w:rPr>
                  <w:rFonts w:ascii="Cambria Math" w:hAnsi="Cambria Math"/>
                  <w:lang w:val="de-AT"/>
                </w:rPr>
                <m:t>f</m:t>
              </m:r>
            </m:e>
            <m:sub>
              <m:r>
                <w:rPr>
                  <w:rFonts w:ascii="Cambria Math" w:hAnsi="Cambria Math"/>
                  <w:lang w:val="de-AT"/>
                </w:rPr>
                <m:t>0</m:t>
              </m:r>
            </m:sub>
          </m:sSub>
          <m:r>
            <w:rPr>
              <w:rFonts w:ascii="Cambria Math" w:hAnsi="Cambria Math"/>
              <w:lang w:val="de-AT"/>
            </w:rPr>
            <m:t>≈100kHz</m:t>
          </m:r>
        </m:oMath>
      </m:oMathPara>
    </w:p>
    <w:p w14:paraId="6CDC3C1C" w14:textId="77777777" w:rsidR="00671DF2" w:rsidRPr="00F30E61" w:rsidRDefault="00984940" w:rsidP="00671DF2">
      <w:pPr>
        <w:rPr>
          <w:rFonts w:eastAsiaTheme="minorEastAsia"/>
          <w:lang w:val="de-AT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de-AT"/>
                </w:rPr>
              </m:ctrlPr>
            </m:sSubPr>
            <m:e>
              <m:r>
                <w:rPr>
                  <w:rFonts w:ascii="Cambria Math" w:hAnsi="Cambria Math"/>
                  <w:lang w:val="de-AT"/>
                </w:rPr>
                <m:t>f</m:t>
              </m:r>
            </m:e>
            <m:sub>
              <m:r>
                <w:rPr>
                  <w:rFonts w:ascii="Cambria Math" w:hAnsi="Cambria Math"/>
                  <w:lang w:val="de-AT"/>
                </w:rPr>
                <m:t>0</m:t>
              </m:r>
            </m:sub>
          </m:sSub>
          <m:r>
            <w:rPr>
              <w:rFonts w:ascii="Cambria Math" w:hAnsi="Cambria Math"/>
              <w:lang w:val="de-AT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de-AT"/>
                </w:rPr>
              </m:ctrlPr>
            </m:fPr>
            <m:num>
              <m:r>
                <w:rPr>
                  <w:rFonts w:ascii="Cambria Math" w:hAnsi="Cambria Math"/>
                  <w:lang w:val="de-AT"/>
                </w:rPr>
                <m:t>1</m:t>
              </m:r>
            </m:num>
            <m:den>
              <m:r>
                <w:rPr>
                  <w:rFonts w:ascii="Cambria Math" w:hAnsi="Cambria Math"/>
                  <w:lang w:val="de-AT"/>
                </w:rPr>
                <m:t>2*π*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de-AT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de-AT"/>
                    </w:rPr>
                    <m:t>L1*C4</m:t>
                  </m:r>
                </m:e>
              </m:rad>
            </m:den>
          </m:f>
        </m:oMath>
      </m:oMathPara>
    </w:p>
    <w:p w14:paraId="57FAEBA4" w14:textId="77777777" w:rsidR="00671DF2" w:rsidRPr="00F30E61" w:rsidRDefault="00671DF2" w:rsidP="00671DF2">
      <w:pPr>
        <w:rPr>
          <w:rFonts w:eastAsiaTheme="minorEastAsia"/>
          <w:lang w:val="de-AT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de-AT"/>
            </w:rPr>
            <m:t>⇒C4=</m:t>
          </m:r>
          <m:f>
            <m:fPr>
              <m:ctrlPr>
                <w:rPr>
                  <w:rFonts w:ascii="Cambria Math" w:hAnsi="Cambria Math"/>
                  <w:i/>
                  <w:lang w:val="de-AT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de-AT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de-AT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de-AT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de-AT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de-A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de-AT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de-AT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de-AT"/>
                            </w:rPr>
                            <m:t>*2*π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lang w:val="de-AT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de-AT"/>
                </w:rPr>
                <m:t>L1</m:t>
              </m:r>
            </m:den>
          </m:f>
          <m:r>
            <w:rPr>
              <w:rFonts w:ascii="Cambria Math" w:eastAsiaTheme="minorEastAsia" w:hAnsi="Cambria Math"/>
              <w:lang w:val="de-A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e-AT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e-AT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de-AT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e-AT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de-AT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de-AT"/>
                            </w:rPr>
                            <m:t>100kHz*2*π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de-AT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de-AT"/>
                </w:rPr>
                <m:t>130μF</m:t>
              </m:r>
            </m:den>
          </m:f>
          <m:r>
            <w:rPr>
              <w:rFonts w:ascii="Cambria Math" w:eastAsiaTheme="minorEastAsia" w:hAnsi="Cambria Math"/>
              <w:lang w:val="de-AT"/>
            </w:rPr>
            <m:t>=19nF</m:t>
          </m:r>
        </m:oMath>
      </m:oMathPara>
    </w:p>
    <w:p w14:paraId="502EDAF4" w14:textId="77777777" w:rsidR="00671DF2" w:rsidRPr="00F30E61" w:rsidRDefault="00671DF2" w:rsidP="00671DF2">
      <w:pPr>
        <w:rPr>
          <w:rFonts w:eastAsiaTheme="minorEastAsia"/>
          <w:lang w:val="de-AT"/>
        </w:rPr>
      </w:pPr>
      <w:r w:rsidRPr="00F30E61">
        <w:rPr>
          <w:rFonts w:eastAsiaTheme="minorEastAsia"/>
          <w:lang w:val="de-AT"/>
        </w:rPr>
        <w:t>Ein 10nF Kondensator wurde verwendet, da die Oszillatorfrequenz mit dem Potentiometer abgeglichen werden kann.</w:t>
      </w:r>
    </w:p>
    <w:p w14:paraId="30929D74" w14:textId="77777777" w:rsidR="00671DF2" w:rsidRPr="00F30E61" w:rsidRDefault="00671DF2" w:rsidP="00671DF2">
      <w:pPr>
        <w:spacing w:after="160"/>
        <w:rPr>
          <w:rFonts w:eastAsiaTheme="minorEastAsia"/>
          <w:lang w:val="de-AT"/>
        </w:rPr>
      </w:pPr>
      <w:r w:rsidRPr="00F30E61">
        <w:rPr>
          <w:rFonts w:eastAsiaTheme="minorEastAsia"/>
          <w:lang w:val="de-AT"/>
        </w:rPr>
        <w:br w:type="page"/>
      </w:r>
    </w:p>
    <w:p w14:paraId="1CF05D78" w14:textId="607D6B1C" w:rsidR="00D04F90" w:rsidRPr="00F30E61" w:rsidRDefault="0044789B" w:rsidP="000A0DE4">
      <w:pPr>
        <w:pStyle w:val="berschrift2"/>
      </w:pPr>
      <w:bookmarkStart w:id="6" w:name="_Toc11067746"/>
      <w:r w:rsidRPr="00F30E61">
        <w:lastRenderedPageBreak/>
        <w:t>Tag</w:t>
      </w:r>
      <w:bookmarkEnd w:id="6"/>
    </w:p>
    <w:p w14:paraId="4682FE91" w14:textId="3E109AAA" w:rsidR="0044789B" w:rsidRPr="00F30E61" w:rsidRDefault="0044789B" w:rsidP="000A0DE4">
      <w:pPr>
        <w:pStyle w:val="berschrift3"/>
      </w:pPr>
      <w:bookmarkStart w:id="7" w:name="_Toc11067747"/>
      <w:r w:rsidRPr="00F30E61">
        <w:t>Schaltung</w:t>
      </w:r>
      <w:bookmarkEnd w:id="7"/>
    </w:p>
    <w:p w14:paraId="04C8CD0E" w14:textId="1E0A3D35" w:rsidR="00121B1F" w:rsidRPr="00F30E61" w:rsidRDefault="00121B1F" w:rsidP="00121B1F">
      <w:pPr>
        <w:keepNext/>
        <w:rPr>
          <w:lang w:val="de-AT"/>
        </w:rPr>
      </w:pPr>
      <w:r w:rsidRPr="00F30E61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1BD9EDE" wp14:editId="199B8B07">
                <wp:simplePos x="0" y="0"/>
                <wp:positionH relativeFrom="margin">
                  <wp:posOffset>2789527</wp:posOffset>
                </wp:positionH>
                <wp:positionV relativeFrom="paragraph">
                  <wp:posOffset>1144298</wp:posOffset>
                </wp:positionV>
                <wp:extent cx="427990" cy="1797368"/>
                <wp:effectExtent l="0" t="0" r="0" b="0"/>
                <wp:wrapNone/>
                <wp:docPr id="50" name="Textfeld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17973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EDA394" w14:textId="61F861D9" w:rsidR="00B84B11" w:rsidRDefault="00B84B11" w:rsidP="00121B1F">
                            <w:proofErr w:type="spellStart"/>
                            <w:r>
                              <w:t>Längsregler</w:t>
                            </w:r>
                            <w:proofErr w:type="spellEnd"/>
                            <w:r>
                              <w:t xml:space="preserve"> 5V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D9EDE" id="Textfeld 50" o:spid="_x0000_s1031" type="#_x0000_t202" style="position:absolute;margin-left:219.65pt;margin-top:90.1pt;width:33.7pt;height:141.5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" filled="f" stroked="f" strokeweight=".5pt">
                <v:textbox style="layout-flow:vertical;mso-layout-flow-alt:bottom-to-top">
                  <w:txbxContent>
                    <w:p w14:paraId="66EDA394" w14:textId="61F861D9" w:rsidR="00B84B11" w:rsidRDefault="00B84B11" w:rsidP="00121B1F">
                      <w:proofErr w:type="spellStart"/>
                      <w:r>
                        <w:t>Längsregler</w:t>
                      </w:r>
                      <w:proofErr w:type="spellEnd"/>
                      <w:r>
                        <w:t xml:space="preserve"> 5V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30E61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84FBC78" wp14:editId="4648839B">
                <wp:simplePos x="0" y="0"/>
                <wp:positionH relativeFrom="margin">
                  <wp:posOffset>2790825</wp:posOffset>
                </wp:positionH>
                <wp:positionV relativeFrom="paragraph">
                  <wp:posOffset>2941044</wp:posOffset>
                </wp:positionV>
                <wp:extent cx="427990" cy="1797368"/>
                <wp:effectExtent l="0" t="0" r="0" b="0"/>
                <wp:wrapNone/>
                <wp:docPr id="49" name="Textfeld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17973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984C48" w14:textId="0A26DB49" w:rsidR="00B84B11" w:rsidRDefault="00B84B11" w:rsidP="00121B1F">
                            <w:proofErr w:type="spellStart"/>
                            <w:r>
                              <w:t>Spannungsbegrenzung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FBC78" id="Textfeld 49" o:spid="_x0000_s1032" type="#_x0000_t202" style="position:absolute;margin-left:219.75pt;margin-top:231.6pt;width:33.7pt;height:141.5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" filled="f" stroked="f" strokeweight=".5pt">
                <v:textbox style="layout-flow:vertical;mso-layout-flow-alt:bottom-to-top">
                  <w:txbxContent>
                    <w:p w14:paraId="54984C48" w14:textId="0A26DB49" w:rsidR="00B84B11" w:rsidRDefault="00B84B11" w:rsidP="00121B1F">
                      <w:proofErr w:type="spellStart"/>
                      <w:r>
                        <w:t>Spannungsbegrenzung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F30E61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07B762B" wp14:editId="1FE06F80">
                <wp:simplePos x="0" y="0"/>
                <wp:positionH relativeFrom="margin">
                  <wp:posOffset>2790769</wp:posOffset>
                </wp:positionH>
                <wp:positionV relativeFrom="paragraph">
                  <wp:posOffset>4532354</wp:posOffset>
                </wp:positionV>
                <wp:extent cx="427990" cy="1797368"/>
                <wp:effectExtent l="0" t="0" r="0" b="0"/>
                <wp:wrapNone/>
                <wp:docPr id="48" name="Textfeld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17973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B26D25" w14:textId="37691004" w:rsidR="00B84B11" w:rsidRDefault="00B84B11" w:rsidP="00121B1F">
                            <w:proofErr w:type="spellStart"/>
                            <w:r>
                              <w:t>Lastmodulator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B762B" id="Textfeld 48" o:spid="_x0000_s1033" type="#_x0000_t202" style="position:absolute;margin-left:219.75pt;margin-top:356.9pt;width:33.7pt;height:141.5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" filled="f" stroked="f" strokeweight=".5pt">
                <v:textbox style="layout-flow:vertical;mso-layout-flow-alt:bottom-to-top">
                  <w:txbxContent>
                    <w:p w14:paraId="50B26D25" w14:textId="37691004" w:rsidR="00B84B11" w:rsidRDefault="00B84B11" w:rsidP="00121B1F">
                      <w:proofErr w:type="spellStart"/>
                      <w:r>
                        <w:t>Lastmodulator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F30E61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681CEF9" wp14:editId="7DA04301">
                <wp:simplePos x="0" y="0"/>
                <wp:positionH relativeFrom="margin">
                  <wp:posOffset>3584575</wp:posOffset>
                </wp:positionH>
                <wp:positionV relativeFrom="paragraph">
                  <wp:posOffset>5454347</wp:posOffset>
                </wp:positionV>
                <wp:extent cx="427990" cy="1797368"/>
                <wp:effectExtent l="0" t="0" r="0" b="0"/>
                <wp:wrapNone/>
                <wp:docPr id="47" name="Textfeld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17973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D7C3A9" w14:textId="404F9CBB" w:rsidR="00B84B11" w:rsidRDefault="00B84B11" w:rsidP="00121B1F">
                            <w:proofErr w:type="spellStart"/>
                            <w:r>
                              <w:t>Gleichrichter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1CEF9" id="Textfeld 47" o:spid="_x0000_s1034" type="#_x0000_t202" style="position:absolute;margin-left:282.25pt;margin-top:429.5pt;width:33.7pt;height:141.5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" filled="f" stroked="f" strokeweight=".5pt">
                <v:textbox style="layout-flow:vertical;mso-layout-flow-alt:bottom-to-top">
                  <w:txbxContent>
                    <w:p w14:paraId="03D7C3A9" w14:textId="404F9CBB" w:rsidR="00B84B11" w:rsidRDefault="00B84B11" w:rsidP="00121B1F">
                      <w:proofErr w:type="spellStart"/>
                      <w:r>
                        <w:t>Gleichrichter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F30E61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A581176" wp14:editId="25B8D818">
                <wp:simplePos x="0" y="0"/>
                <wp:positionH relativeFrom="column">
                  <wp:posOffset>2543120</wp:posOffset>
                </wp:positionH>
                <wp:positionV relativeFrom="paragraph">
                  <wp:posOffset>1724439</wp:posOffset>
                </wp:positionV>
                <wp:extent cx="176530" cy="1494845"/>
                <wp:effectExtent l="0" t="0" r="33020" b="10160"/>
                <wp:wrapNone/>
                <wp:docPr id="46" name="Geschweifte Klammer rechts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" cy="1494845"/>
                        </a:xfrm>
                        <a:prstGeom prst="rightBrace">
                          <a:avLst>
                            <a:gd name="adj1" fmla="val 8333"/>
                            <a:gd name="adj2" fmla="val 43775"/>
                          </a:avLst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50493" id="Geschweifte Klammer rechts 46" o:spid="_x0000_s1026" type="#_x0000_t88" style="position:absolute;margin-left:200.25pt;margin-top:135.8pt;width:13.9pt;height:117.7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" adj="213,9455" strokecolor="#4472c4 [3204]" strokeweight="1.5pt">
                <v:stroke joinstyle="miter"/>
              </v:shape>
            </w:pict>
          </mc:Fallback>
        </mc:AlternateContent>
      </w:r>
      <w:r w:rsidRPr="00F30E61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4FE45AE" wp14:editId="30690436">
                <wp:simplePos x="0" y="0"/>
                <wp:positionH relativeFrom="column">
                  <wp:posOffset>2543948</wp:posOffset>
                </wp:positionH>
                <wp:positionV relativeFrom="paragraph">
                  <wp:posOffset>3673641</wp:posOffset>
                </wp:positionV>
                <wp:extent cx="176530" cy="642620"/>
                <wp:effectExtent l="0" t="0" r="33020" b="24130"/>
                <wp:wrapNone/>
                <wp:docPr id="45" name="Geschweifte Klammer recht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" cy="642620"/>
                        </a:xfrm>
                        <a:prstGeom prst="rightBrace">
                          <a:avLst>
                            <a:gd name="adj1" fmla="val 8333"/>
                            <a:gd name="adj2" fmla="val 43775"/>
                          </a:avLst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77BF5" id="Geschweifte Klammer rechts 45" o:spid="_x0000_s1026" type="#_x0000_t88" style="position:absolute;margin-left:200.3pt;margin-top:289.25pt;width:13.9pt;height:50.6pt;z-index:25174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" adj="494,9455" strokecolor="#4472c4 [3204]" strokeweight="1.5pt">
                <v:stroke joinstyle="miter"/>
              </v:shape>
            </w:pict>
          </mc:Fallback>
        </mc:AlternateContent>
      </w:r>
      <w:r w:rsidRPr="00F30E61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046FBF4" wp14:editId="7DD1E27C">
                <wp:simplePos x="0" y="0"/>
                <wp:positionH relativeFrom="column">
                  <wp:posOffset>2543120</wp:posOffset>
                </wp:positionH>
                <wp:positionV relativeFrom="paragraph">
                  <wp:posOffset>5191208</wp:posOffset>
                </wp:positionV>
                <wp:extent cx="176530" cy="1413896"/>
                <wp:effectExtent l="0" t="0" r="52070" b="15240"/>
                <wp:wrapNone/>
                <wp:docPr id="44" name="Geschweifte Klammer rechts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" cy="1413896"/>
                        </a:xfrm>
                        <a:prstGeom prst="rightBrace">
                          <a:avLst>
                            <a:gd name="adj1" fmla="val 8333"/>
                            <a:gd name="adj2" fmla="val 43775"/>
                          </a:avLst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1B03F" id="Geschweifte Klammer rechts 44" o:spid="_x0000_s1026" type="#_x0000_t88" style="position:absolute;margin-left:200.25pt;margin-top:408.75pt;width:13.9pt;height:111.3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" adj="225,9455" strokecolor="#4472c4 [3204]" strokeweight="1.5pt">
                <v:stroke joinstyle="miter"/>
              </v:shape>
            </w:pict>
          </mc:Fallback>
        </mc:AlternateContent>
      </w:r>
      <w:r w:rsidRPr="00F30E61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96A6B92" wp14:editId="21906837">
                <wp:simplePos x="0" y="0"/>
                <wp:positionH relativeFrom="column">
                  <wp:posOffset>2546185</wp:posOffset>
                </wp:positionH>
                <wp:positionV relativeFrom="paragraph">
                  <wp:posOffset>7252335</wp:posOffset>
                </wp:positionV>
                <wp:extent cx="176530" cy="642620"/>
                <wp:effectExtent l="0" t="0" r="33020" b="24130"/>
                <wp:wrapNone/>
                <wp:docPr id="14" name="Geschweifte Klammer recht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" cy="642620"/>
                        </a:xfrm>
                        <a:prstGeom prst="rightBrace">
                          <a:avLst>
                            <a:gd name="adj1" fmla="val 8333"/>
                            <a:gd name="adj2" fmla="val 43775"/>
                          </a:avLst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5D3C8" id="Geschweifte Klammer rechts 14" o:spid="_x0000_s1026" type="#_x0000_t88" style="position:absolute;margin-left:200.5pt;margin-top:571.05pt;width:13.9pt;height:50.6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" adj="494,9455" strokecolor="#4472c4 [3204]" strokeweight="1.5pt">
                <v:stroke joinstyle="miter"/>
              </v:shape>
            </w:pict>
          </mc:Fallback>
        </mc:AlternateContent>
      </w:r>
      <w:r w:rsidRPr="00F30E61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762B084" wp14:editId="2A98B7C4">
                <wp:simplePos x="0" y="0"/>
                <wp:positionH relativeFrom="margin">
                  <wp:posOffset>3008271</wp:posOffset>
                </wp:positionH>
                <wp:positionV relativeFrom="paragraph">
                  <wp:posOffset>6485752</wp:posOffset>
                </wp:positionV>
                <wp:extent cx="427990" cy="1797368"/>
                <wp:effectExtent l="0" t="0" r="0" b="0"/>
                <wp:wrapNone/>
                <wp:docPr id="15" name="Textfel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" cy="17973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05C5B2" w14:textId="77777777" w:rsidR="00B84B11" w:rsidRDefault="00B84B11" w:rsidP="0044789B">
                            <w:proofErr w:type="spellStart"/>
                            <w:r w:rsidRPr="0008521E">
                              <w:t>Schwingkreis</w:t>
                            </w:r>
                            <w:proofErr w:type="spellEnd"/>
                            <w: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(≈100kHz)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2B084" id="Textfeld 15" o:spid="_x0000_s1035" type="#_x0000_t202" style="position:absolute;margin-left:236.85pt;margin-top:510.7pt;width:33.7pt;height:141.5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" filled="f" stroked="f" strokeweight=".5pt">
                <v:textbox style="layout-flow:vertical;mso-layout-flow-alt:bottom-to-top">
                  <w:txbxContent>
                    <w:p w14:paraId="7505C5B2" w14:textId="77777777" w:rsidR="00B84B11" w:rsidRDefault="00B84B11" w:rsidP="0044789B">
                      <w:proofErr w:type="spellStart"/>
                      <w:r w:rsidRPr="0008521E">
                        <w:t>Schwingkreis</w:t>
                      </w:r>
                      <w:proofErr w:type="spellEnd"/>
                      <w: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(≈100kHz)</m:t>
                        </m:r>
                      </m:oMath>
                    </w:p>
                  </w:txbxContent>
                </v:textbox>
                <w10:wrap anchorx="margin"/>
              </v:shape>
            </w:pict>
          </mc:Fallback>
        </mc:AlternateContent>
      </w:r>
      <w:r w:rsidRPr="00F30E61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0FB797C" wp14:editId="5C3FFB60">
                <wp:simplePos x="0" y="0"/>
                <wp:positionH relativeFrom="column">
                  <wp:posOffset>2541849</wp:posOffset>
                </wp:positionH>
                <wp:positionV relativeFrom="paragraph">
                  <wp:posOffset>6609743</wp:posOffset>
                </wp:positionV>
                <wp:extent cx="176530" cy="642620"/>
                <wp:effectExtent l="0" t="0" r="33020" b="24130"/>
                <wp:wrapNone/>
                <wp:docPr id="43" name="Geschweifte Klammer recht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" cy="642620"/>
                        </a:xfrm>
                        <a:prstGeom prst="rightBrace">
                          <a:avLst>
                            <a:gd name="adj1" fmla="val 8333"/>
                            <a:gd name="adj2" fmla="val 43775"/>
                          </a:avLst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3DBF2" id="Geschweifte Klammer rechts 43" o:spid="_x0000_s1026" type="#_x0000_t88" style="position:absolute;margin-left:200.15pt;margin-top:520.45pt;width:13.9pt;height:50.6pt;z-index:251743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" adj="494,9455" strokecolor="#4472c4 [3204]" strokeweight="1.5pt">
                <v:stroke joinstyle="miter"/>
              </v:shape>
            </w:pict>
          </mc:Fallback>
        </mc:AlternateContent>
      </w:r>
      <w:r w:rsidR="0044789B" w:rsidRPr="00F30E61">
        <w:rPr>
          <w:noProof/>
          <w:lang w:val="de-AT"/>
        </w:rPr>
        <w:drawing>
          <wp:inline distT="0" distB="0" distL="0" distR="0" wp14:anchorId="6A68709B" wp14:editId="7EC463A5">
            <wp:extent cx="7903281" cy="2574290"/>
            <wp:effectExtent l="0" t="254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05207" cy="257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3924" w14:textId="0E24424B" w:rsidR="00925617" w:rsidRPr="00F30E61" w:rsidRDefault="00121B1F" w:rsidP="00121B1F">
      <w:pPr>
        <w:pStyle w:val="Beschriftung"/>
      </w:pPr>
      <w:r w:rsidRPr="00F30E61">
        <w:t xml:space="preserve">Abbildung </w:t>
      </w:r>
      <w:fldSimple w:instr=" SEQ Abbildung \* ARABIC ">
        <w:r w:rsidR="008E32D0">
          <w:rPr>
            <w:noProof/>
          </w:rPr>
          <w:t>3</w:t>
        </w:r>
      </w:fldSimple>
      <w:r w:rsidRPr="00F30E61">
        <w:t>: Schaltung Tag</w:t>
      </w:r>
    </w:p>
    <w:p w14:paraId="6F65EB03" w14:textId="47078CE1" w:rsidR="0044789B" w:rsidRPr="00F30E61" w:rsidRDefault="00925617" w:rsidP="000A0DE4">
      <w:pPr>
        <w:pStyle w:val="berschrift3"/>
      </w:pPr>
      <w:r w:rsidRPr="00F30E61">
        <w:br w:type="page"/>
      </w:r>
      <w:bookmarkStart w:id="8" w:name="_Toc11067748"/>
      <w:r w:rsidRPr="00F30E61">
        <w:lastRenderedPageBreak/>
        <w:t>Berechnungen</w:t>
      </w:r>
      <w:bookmarkEnd w:id="8"/>
    </w:p>
    <w:p w14:paraId="07B4814A" w14:textId="7C7B8DC9" w:rsidR="00925617" w:rsidRPr="00F30E61" w:rsidRDefault="00925617" w:rsidP="000A0DE4">
      <w:pPr>
        <w:pStyle w:val="berschrift4"/>
      </w:pPr>
      <w:bookmarkStart w:id="9" w:name="_Toc11067749"/>
      <w:r w:rsidRPr="00F30E61">
        <w:t>Schwingkreis</w:t>
      </w:r>
      <w:bookmarkEnd w:id="9"/>
    </w:p>
    <w:p w14:paraId="03EDBD11" w14:textId="1822A762" w:rsidR="00925617" w:rsidRPr="00F30E61" w:rsidRDefault="00925617" w:rsidP="000A0DE4">
      <w:pPr>
        <w:rPr>
          <w:rFonts w:eastAsiaTheme="minorEastAsia"/>
          <w:lang w:val="de-AT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de-AT"/>
            </w:rPr>
            <m:t>L3=130μH</m:t>
          </m:r>
        </m:oMath>
      </m:oMathPara>
    </w:p>
    <w:p w14:paraId="527AE4D4" w14:textId="77777777" w:rsidR="00925617" w:rsidRPr="00F30E61" w:rsidRDefault="00984940" w:rsidP="000A0DE4">
      <w:pPr>
        <w:rPr>
          <w:rFonts w:eastAsiaTheme="minorEastAsia"/>
          <w:lang w:val="de-AT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de-AT"/>
                </w:rPr>
              </m:ctrlPr>
            </m:sSubPr>
            <m:e>
              <m:r>
                <w:rPr>
                  <w:rFonts w:ascii="Cambria Math" w:hAnsi="Cambria Math"/>
                  <w:lang w:val="de-AT"/>
                </w:rPr>
                <m:t>f</m:t>
              </m:r>
            </m:e>
            <m:sub>
              <m:r>
                <w:rPr>
                  <w:rFonts w:ascii="Cambria Math" w:hAnsi="Cambria Math"/>
                  <w:lang w:val="de-AT"/>
                </w:rPr>
                <m:t>0</m:t>
              </m:r>
            </m:sub>
          </m:sSub>
          <m:r>
            <w:rPr>
              <w:rFonts w:ascii="Cambria Math" w:hAnsi="Cambria Math"/>
              <w:lang w:val="de-AT"/>
            </w:rPr>
            <m:t>≈100kHz</m:t>
          </m:r>
        </m:oMath>
      </m:oMathPara>
    </w:p>
    <w:p w14:paraId="4FA986EF" w14:textId="77777777" w:rsidR="00925617" w:rsidRPr="00F30E61" w:rsidRDefault="00984940" w:rsidP="000A0DE4">
      <w:pPr>
        <w:rPr>
          <w:rFonts w:eastAsiaTheme="minorEastAsia"/>
          <w:lang w:val="de-AT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de-AT"/>
                </w:rPr>
              </m:ctrlPr>
            </m:sSubPr>
            <m:e>
              <m:r>
                <w:rPr>
                  <w:rFonts w:ascii="Cambria Math" w:hAnsi="Cambria Math"/>
                  <w:lang w:val="de-AT"/>
                </w:rPr>
                <m:t>f</m:t>
              </m:r>
            </m:e>
            <m:sub>
              <m:r>
                <w:rPr>
                  <w:rFonts w:ascii="Cambria Math" w:hAnsi="Cambria Math"/>
                  <w:lang w:val="de-AT"/>
                </w:rPr>
                <m:t>0</m:t>
              </m:r>
            </m:sub>
          </m:sSub>
          <m:r>
            <w:rPr>
              <w:rFonts w:ascii="Cambria Math" w:hAnsi="Cambria Math"/>
              <w:lang w:val="de-AT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de-AT"/>
                </w:rPr>
              </m:ctrlPr>
            </m:fPr>
            <m:num>
              <m:r>
                <w:rPr>
                  <w:rFonts w:ascii="Cambria Math" w:hAnsi="Cambria Math"/>
                  <w:lang w:val="de-AT"/>
                </w:rPr>
                <m:t>1</m:t>
              </m:r>
            </m:num>
            <m:den>
              <m:r>
                <w:rPr>
                  <w:rFonts w:ascii="Cambria Math" w:hAnsi="Cambria Math"/>
                  <w:lang w:val="de-AT"/>
                </w:rPr>
                <m:t>2*π*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de-AT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de-AT"/>
                    </w:rPr>
                    <m:t>L1*C4</m:t>
                  </m:r>
                </m:e>
              </m:rad>
            </m:den>
          </m:f>
        </m:oMath>
      </m:oMathPara>
    </w:p>
    <w:p w14:paraId="35AA6A92" w14:textId="4BBEA94A" w:rsidR="00925617" w:rsidRPr="00F30E61" w:rsidRDefault="00925617" w:rsidP="000A0DE4">
      <w:pPr>
        <w:rPr>
          <w:rFonts w:eastAsiaTheme="minorEastAsia"/>
          <w:lang w:val="de-AT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de-AT"/>
            </w:rPr>
            <m:t>⇒C14=</m:t>
          </m:r>
          <m:f>
            <m:fPr>
              <m:ctrlPr>
                <w:rPr>
                  <w:rFonts w:ascii="Cambria Math" w:hAnsi="Cambria Math"/>
                  <w:i/>
                  <w:lang w:val="de-AT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de-AT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de-AT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de-AT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de-AT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de-A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de-AT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de-AT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de-AT"/>
                            </w:rPr>
                            <m:t>*2*π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lang w:val="de-AT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de-AT"/>
                </w:rPr>
                <m:t>L1</m:t>
              </m:r>
            </m:den>
          </m:f>
          <m:r>
            <w:rPr>
              <w:rFonts w:ascii="Cambria Math" w:eastAsiaTheme="minorEastAsia" w:hAnsi="Cambria Math"/>
              <w:lang w:val="de-A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e-AT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e-AT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de-AT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e-AT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de-AT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de-AT"/>
                            </w:rPr>
                            <m:t>100kHz*2*π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de-AT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de-AT"/>
                </w:rPr>
                <m:t>130μF</m:t>
              </m:r>
            </m:den>
          </m:f>
          <m:r>
            <w:rPr>
              <w:rFonts w:ascii="Cambria Math" w:eastAsiaTheme="minorEastAsia" w:hAnsi="Cambria Math"/>
              <w:lang w:val="de-AT"/>
            </w:rPr>
            <m:t>=19nF</m:t>
          </m:r>
        </m:oMath>
      </m:oMathPara>
    </w:p>
    <w:p w14:paraId="65C74485" w14:textId="621E55CC" w:rsidR="00A94148" w:rsidRPr="00F30E61" w:rsidRDefault="00925617" w:rsidP="000A0DE4">
      <w:pPr>
        <w:rPr>
          <w:rFonts w:eastAsiaTheme="minorEastAsia"/>
          <w:lang w:val="de-AT"/>
        </w:rPr>
      </w:pPr>
      <w:r w:rsidRPr="00F30E61">
        <w:rPr>
          <w:rFonts w:eastAsiaTheme="minorEastAsia"/>
          <w:lang w:val="de-AT"/>
        </w:rPr>
        <w:t>Ein 10nF Kondensator wurde verwendet, da die Oszillatorfrequenz mit dem Potentiometer am Lesegerät abgeglichen werden kann.</w:t>
      </w:r>
    </w:p>
    <w:p w14:paraId="7F831089" w14:textId="486D354A" w:rsidR="00925617" w:rsidRPr="00F30E61" w:rsidRDefault="00A94148" w:rsidP="000A0DE4">
      <w:pPr>
        <w:spacing w:after="160"/>
        <w:rPr>
          <w:rFonts w:eastAsiaTheme="minorEastAsia"/>
          <w:lang w:val="de-AT"/>
        </w:rPr>
      </w:pPr>
      <w:r w:rsidRPr="00F30E61">
        <w:rPr>
          <w:rFonts w:eastAsiaTheme="minorEastAsia"/>
          <w:lang w:val="de-AT"/>
        </w:rPr>
        <w:br w:type="page"/>
      </w:r>
    </w:p>
    <w:p w14:paraId="2AFB40B2" w14:textId="4685B110" w:rsidR="00925617" w:rsidRPr="00F30E61" w:rsidRDefault="00012F25" w:rsidP="000A0DE4">
      <w:pPr>
        <w:pStyle w:val="berschrift3"/>
      </w:pPr>
      <w:bookmarkStart w:id="10" w:name="_Toc11067750"/>
      <w:r w:rsidRPr="00F30E61">
        <w:lastRenderedPageBreak/>
        <w:t>Messungen</w:t>
      </w:r>
      <w:bookmarkEnd w:id="10"/>
    </w:p>
    <w:p w14:paraId="11E68516" w14:textId="35BB9AA4" w:rsidR="00012F25" w:rsidRPr="00F30E61" w:rsidRDefault="009D451E" w:rsidP="000A0DE4">
      <w:pPr>
        <w:pStyle w:val="berschrift4"/>
      </w:pPr>
      <w:bookmarkStart w:id="11" w:name="_Toc11067751"/>
      <w:r w:rsidRPr="00F30E61">
        <w:t xml:space="preserve">Übertragungsfunktion </w:t>
      </w:r>
      <w:r w:rsidR="00C30D2E" w:rsidRPr="00F30E61">
        <w:t>der Spannungsversorgung des Tags</w:t>
      </w:r>
      <w:bookmarkEnd w:id="11"/>
    </w:p>
    <w:p w14:paraId="363ADD87" w14:textId="2DF46756" w:rsidR="00BA72EB" w:rsidRPr="00F30E61" w:rsidRDefault="00BA72EB" w:rsidP="000A0DE4">
      <w:pPr>
        <w:pStyle w:val="berschrift5"/>
      </w:pPr>
      <w:bookmarkStart w:id="12" w:name="_Toc11067752"/>
      <w:r w:rsidRPr="00F30E61">
        <w:t>Messschaltung</w:t>
      </w:r>
      <w:bookmarkEnd w:id="12"/>
    </w:p>
    <w:p w14:paraId="5C5A952F" w14:textId="77777777" w:rsidR="0030535C" w:rsidRPr="00F30E61" w:rsidRDefault="00BA72EB" w:rsidP="0030535C">
      <w:pPr>
        <w:keepNext/>
        <w:rPr>
          <w:lang w:val="de-AT"/>
        </w:rPr>
      </w:pPr>
      <w:r w:rsidRPr="00F30E61">
        <w:rPr>
          <w:noProof/>
          <w:lang w:val="de-AT"/>
        </w:rPr>
        <w:drawing>
          <wp:inline distT="0" distB="0" distL="0" distR="0" wp14:anchorId="6572DA2A" wp14:editId="7D9B31F8">
            <wp:extent cx="3707027" cy="1288133"/>
            <wp:effectExtent l="0" t="0" r="8255" b="762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444" cy="130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669DB" w14:textId="0D4C59B9" w:rsidR="007B319A" w:rsidRPr="00F30E61" w:rsidRDefault="0030535C" w:rsidP="0030535C">
      <w:pPr>
        <w:pStyle w:val="Beschriftung"/>
      </w:pPr>
      <w:r w:rsidRPr="00F30E61">
        <w:t xml:space="preserve">Abbildung </w:t>
      </w:r>
      <w:fldSimple w:instr=" SEQ Abbildung \* ARABIC ">
        <w:r w:rsidR="008E32D0">
          <w:rPr>
            <w:noProof/>
          </w:rPr>
          <w:t>4</w:t>
        </w:r>
      </w:fldSimple>
      <w:r w:rsidRPr="00F30E61">
        <w:t xml:space="preserve">: Messchaltung für Übertragungsfunktion Spannungsversorgung </w:t>
      </w:r>
      <w:r w:rsidR="0080762D" w:rsidRPr="00F30E61">
        <w:t xml:space="preserve">des </w:t>
      </w:r>
      <w:r w:rsidRPr="00F30E61">
        <w:t>Tag</w:t>
      </w:r>
      <w:r w:rsidR="0080762D" w:rsidRPr="00F30E61">
        <w:t>s</w:t>
      </w:r>
    </w:p>
    <w:p w14:paraId="4A2017DC" w14:textId="583B7924" w:rsidR="00E064DD" w:rsidRPr="00F30E61" w:rsidRDefault="001C6C8C" w:rsidP="001C6C8C">
      <w:pPr>
        <w:rPr>
          <w:lang w:val="de-AT"/>
        </w:rPr>
      </w:pPr>
      <w:r w:rsidRPr="00F30E61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FFF2C97" wp14:editId="1B61F7AD">
                <wp:simplePos x="0" y="0"/>
                <wp:positionH relativeFrom="column">
                  <wp:posOffset>22556</wp:posOffset>
                </wp:positionH>
                <wp:positionV relativeFrom="paragraph">
                  <wp:posOffset>1104541</wp:posOffset>
                </wp:positionV>
                <wp:extent cx="2214880" cy="635"/>
                <wp:effectExtent l="0" t="0" r="0" b="0"/>
                <wp:wrapTopAndBottom/>
                <wp:docPr id="51" name="Textfeld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4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F0105A" w14:textId="10E6692B" w:rsidR="00B84B11" w:rsidRPr="001C6C8C" w:rsidRDefault="00B84B11" w:rsidP="001C6C8C">
                            <w:pPr>
                              <w:pStyle w:val="Beschriftung"/>
                              <w:rPr>
                                <w:noProof/>
                                <w:sz w:val="24"/>
                              </w:rPr>
                            </w:pPr>
                            <w:r w:rsidRPr="001C6C8C">
                              <w:t xml:space="preserve">Abbildung </w:t>
                            </w:r>
                            <w:fldSimple w:instr=" SEQ Abbildung \* ARABIC ">
                              <w:r w:rsidR="008E32D0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 w:rsidRPr="001C6C8C">
                              <w:t>: Messanordnung der Spule</w:t>
                            </w:r>
                            <w: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FF2C97" id="Textfeld 51" o:spid="_x0000_s1036" type="#_x0000_t202" style="position:absolute;margin-left:1.8pt;margin-top:86.95pt;width:174.4pt;height:.0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" stroked="f">
                <v:textbox style="mso-fit-shape-to-text:t" inset="0,0,0,0">
                  <w:txbxContent>
                    <w:p w14:paraId="19F0105A" w14:textId="10E6692B" w:rsidR="00B84B11" w:rsidRPr="001C6C8C" w:rsidRDefault="00B84B11" w:rsidP="001C6C8C">
                      <w:pPr>
                        <w:pStyle w:val="Beschriftung"/>
                        <w:rPr>
                          <w:noProof/>
                          <w:sz w:val="24"/>
                        </w:rPr>
                      </w:pPr>
                      <w:r w:rsidRPr="001C6C8C">
                        <w:t xml:space="preserve">Abbildung </w:t>
                      </w:r>
                      <w:fldSimple w:instr=" SEQ Abbildung \* ARABIC ">
                        <w:r w:rsidR="008E32D0">
                          <w:rPr>
                            <w:noProof/>
                          </w:rPr>
                          <w:t>5</w:t>
                        </w:r>
                      </w:fldSimple>
                      <w:r w:rsidRPr="001C6C8C">
                        <w:t>: Messanordnung der Spule</w:t>
                      </w:r>
                      <w:r>
                        <w:t>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B319A" w:rsidRPr="00F30E61">
        <w:rPr>
          <w:lang w:val="de-AT"/>
        </w:rPr>
        <w:t>Durch Variierung des 10k</w:t>
      </w:r>
      <w:r w:rsidR="007B319A" w:rsidRPr="00F30E61">
        <w:rPr>
          <w:rFonts w:cstheme="minorHAnsi"/>
          <w:lang w:val="de-AT"/>
        </w:rPr>
        <w:t>Ω</w:t>
      </w:r>
      <w:r w:rsidR="007B319A" w:rsidRPr="00F30E61">
        <w:rPr>
          <w:lang w:val="de-AT"/>
        </w:rPr>
        <w:t xml:space="preserve"> Widerstands wurde die Last simuliert.</w:t>
      </w:r>
      <w:r w:rsidR="00E064DD" w:rsidRPr="00F30E61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1E07AF7" wp14:editId="4BDA5ACE">
                <wp:simplePos x="0" y="0"/>
                <wp:positionH relativeFrom="column">
                  <wp:posOffset>3046276</wp:posOffset>
                </wp:positionH>
                <wp:positionV relativeFrom="paragraph">
                  <wp:posOffset>377644</wp:posOffset>
                </wp:positionV>
                <wp:extent cx="1638300" cy="713015"/>
                <wp:effectExtent l="0" t="0" r="0" b="0"/>
                <wp:wrapNone/>
                <wp:docPr id="32" name="Textfeld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713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3FA3BB" w14:textId="77777777" w:rsidR="00B84B11" w:rsidRPr="00481242" w:rsidRDefault="00B84B11" w:rsidP="00E064DD">
                            <w:pPr>
                              <w:rPr>
                                <w:lang w:val="de-DE"/>
                              </w:rPr>
                            </w:pPr>
                            <w:r w:rsidRPr="00481242">
                              <w:rPr>
                                <w:lang w:val="de-DE"/>
                              </w:rPr>
                              <w:t>Spule Lesegerät</w:t>
                            </w:r>
                          </w:p>
                          <w:p w14:paraId="72790E27" w14:textId="77777777" w:rsidR="00B84B11" w:rsidRPr="00481242" w:rsidRDefault="00B84B11" w:rsidP="00E064DD">
                            <w:pPr>
                              <w:rPr>
                                <w:lang w:val="de-DE"/>
                              </w:rPr>
                            </w:pPr>
                            <w:r w:rsidRPr="00481242">
                              <w:rPr>
                                <w:lang w:val="de-DE"/>
                              </w:rPr>
                              <w:t>Plastik Abstandhalter</w:t>
                            </w:r>
                          </w:p>
                          <w:p w14:paraId="2920EA7A" w14:textId="77777777" w:rsidR="00B84B11" w:rsidRPr="00481242" w:rsidRDefault="00B84B11" w:rsidP="00E064DD">
                            <w:pPr>
                              <w:rPr>
                                <w:lang w:val="de-DE"/>
                              </w:rPr>
                            </w:pPr>
                            <w:r w:rsidRPr="00481242">
                              <w:rPr>
                                <w:lang w:val="de-DE"/>
                              </w:rPr>
                              <w:t>Spule Tag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07AF7" id="Textfeld 32" o:spid="_x0000_s1037" type="#_x0000_t202" style="position:absolute;margin-left:239.85pt;margin-top:29.75pt;width:129pt;height:56.15pt;z-index:251740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" filled="f" stroked="f" strokeweight=".5pt">
                <v:textbox>
                  <w:txbxContent>
                    <w:p w14:paraId="263FA3BB" w14:textId="77777777" w:rsidR="00B84B11" w:rsidRPr="00481242" w:rsidRDefault="00B84B11" w:rsidP="00E064DD">
                      <w:pPr>
                        <w:rPr>
                          <w:lang w:val="de-DE"/>
                        </w:rPr>
                      </w:pPr>
                      <w:r w:rsidRPr="00481242">
                        <w:rPr>
                          <w:lang w:val="de-DE"/>
                        </w:rPr>
                        <w:t>Spule Lesegerät</w:t>
                      </w:r>
                    </w:p>
                    <w:p w14:paraId="72790E27" w14:textId="77777777" w:rsidR="00B84B11" w:rsidRPr="00481242" w:rsidRDefault="00B84B11" w:rsidP="00E064DD">
                      <w:pPr>
                        <w:rPr>
                          <w:lang w:val="de-DE"/>
                        </w:rPr>
                      </w:pPr>
                      <w:r w:rsidRPr="00481242">
                        <w:rPr>
                          <w:lang w:val="de-DE"/>
                        </w:rPr>
                        <w:t>Plastik Abstandhalter</w:t>
                      </w:r>
                    </w:p>
                    <w:p w14:paraId="2920EA7A" w14:textId="77777777" w:rsidR="00B84B11" w:rsidRPr="00481242" w:rsidRDefault="00B84B11" w:rsidP="00E064DD">
                      <w:pPr>
                        <w:rPr>
                          <w:lang w:val="de-DE"/>
                        </w:rPr>
                      </w:pPr>
                      <w:r w:rsidRPr="00481242">
                        <w:rPr>
                          <w:lang w:val="de-DE"/>
                        </w:rPr>
                        <w:t>Spule Tag</w:t>
                      </w:r>
                    </w:p>
                  </w:txbxContent>
                </v:textbox>
              </v:shape>
            </w:pict>
          </mc:Fallback>
        </mc:AlternateContent>
      </w:r>
      <w:r w:rsidR="00E064DD" w:rsidRPr="00F30E61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2DA722C" wp14:editId="615AB396">
                <wp:simplePos x="0" y="0"/>
                <wp:positionH relativeFrom="column">
                  <wp:posOffset>2502711</wp:posOffset>
                </wp:positionH>
                <wp:positionV relativeFrom="paragraph">
                  <wp:posOffset>578617</wp:posOffset>
                </wp:positionV>
                <wp:extent cx="635827" cy="247467"/>
                <wp:effectExtent l="0" t="0" r="0" b="635"/>
                <wp:wrapNone/>
                <wp:docPr id="33" name="Textfeld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827" cy="2474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423605" w14:textId="77777777" w:rsidR="00B84B11" w:rsidRDefault="00B84B11" w:rsidP="00E064DD">
                            <w:r>
                              <w:t>5mm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A722C" id="Textfeld 33" o:spid="_x0000_s1038" type="#_x0000_t202" style="position:absolute;margin-left:197.05pt;margin-top:45.55pt;width:50.05pt;height:19.5pt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" filled="f" stroked="f" strokeweight=".5pt">
                <v:textbox>
                  <w:txbxContent>
                    <w:p w14:paraId="3E423605" w14:textId="77777777" w:rsidR="00B84B11" w:rsidRDefault="00B84B11" w:rsidP="00E064DD">
                      <w:r>
                        <w:t>5mm</w:t>
                      </w:r>
                    </w:p>
                  </w:txbxContent>
                </v:textbox>
              </v:shape>
            </w:pict>
          </mc:Fallback>
        </mc:AlternateContent>
      </w:r>
      <w:r w:rsidR="00E064DD" w:rsidRPr="00F30E61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FA864C5" wp14:editId="2A2ECD42">
                <wp:simplePos x="0" y="0"/>
                <wp:positionH relativeFrom="column">
                  <wp:posOffset>2485202</wp:posOffset>
                </wp:positionH>
                <wp:positionV relativeFrom="paragraph">
                  <wp:posOffset>930653</wp:posOffset>
                </wp:positionV>
                <wp:extent cx="108641" cy="162962"/>
                <wp:effectExtent l="19050" t="38100" r="43815" b="27940"/>
                <wp:wrapNone/>
                <wp:docPr id="34" name="Gleichschenkliges Dreieck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641" cy="162962"/>
                        </a:xfrm>
                        <a:prstGeom prst="triangl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358D814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Gleichschenkliges Dreieck 34" o:spid="_x0000_s1026" type="#_x0000_t5" style="position:absolute;margin-left:195.7pt;margin-top:73.3pt;width:8.55pt;height:12.8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" fillcolor="#4472c4 [3204]" strokecolor="black [3213]" strokeweight="1pt"/>
            </w:pict>
          </mc:Fallback>
        </mc:AlternateContent>
      </w:r>
      <w:r w:rsidR="00E064DD" w:rsidRPr="00F30E61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08521D6" wp14:editId="6E6FE5CE">
                <wp:simplePos x="0" y="0"/>
                <wp:positionH relativeFrom="column">
                  <wp:posOffset>2489871</wp:posOffset>
                </wp:positionH>
                <wp:positionV relativeFrom="paragraph">
                  <wp:posOffset>394970</wp:posOffset>
                </wp:positionV>
                <wp:extent cx="108641" cy="162962"/>
                <wp:effectExtent l="19050" t="0" r="43815" b="66040"/>
                <wp:wrapNone/>
                <wp:docPr id="36" name="Gleichschenkliges Dreieck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8641" cy="162962"/>
                        </a:xfrm>
                        <a:prstGeom prst="triangl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341BFD" id="Gleichschenkliges Dreieck 36" o:spid="_x0000_s1026" type="#_x0000_t5" style="position:absolute;margin-left:196.05pt;margin-top:31.1pt;width:8.55pt;height:12.85pt;rotation:180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" fillcolor="#4472c4 [3204]" strokecolor="black [3213]" strokeweight="1pt"/>
            </w:pict>
          </mc:Fallback>
        </mc:AlternateContent>
      </w:r>
      <w:r w:rsidR="00E064DD" w:rsidRPr="00F30E61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5D01296" wp14:editId="2A65DCFC">
                <wp:simplePos x="0" y="0"/>
                <wp:positionH relativeFrom="column">
                  <wp:posOffset>2540173</wp:posOffset>
                </wp:positionH>
                <wp:positionV relativeFrom="paragraph">
                  <wp:posOffset>274660</wp:posOffset>
                </wp:positionV>
                <wp:extent cx="3219" cy="930452"/>
                <wp:effectExtent l="19050" t="19050" r="34925" b="22225"/>
                <wp:wrapNone/>
                <wp:docPr id="37" name="Gerader Verbinde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19" cy="930452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5D6819" id="Gerader Verbinder 37" o:spid="_x0000_s1026" style="position:absolute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0pt,21.65pt" to="200.25pt,9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" strokecolor="#4472c4 [3204]" strokeweight="3pt">
                <v:stroke joinstyle="miter"/>
              </v:line>
            </w:pict>
          </mc:Fallback>
        </mc:AlternateContent>
      </w:r>
      <w:r w:rsidR="00E064DD" w:rsidRPr="00F30E61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0DB76E1" wp14:editId="146F062F">
                <wp:simplePos x="0" y="0"/>
                <wp:positionH relativeFrom="column">
                  <wp:posOffset>19685</wp:posOffset>
                </wp:positionH>
                <wp:positionV relativeFrom="paragraph">
                  <wp:posOffset>426085</wp:posOffset>
                </wp:positionV>
                <wp:extent cx="2209800" cy="15875"/>
                <wp:effectExtent l="0" t="19050" r="38100" b="41275"/>
                <wp:wrapTopAndBottom/>
                <wp:docPr id="38" name="Gerader Verbinde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09800" cy="15875"/>
                        </a:xfrm>
                        <a:prstGeom prst="line">
                          <a:avLst/>
                        </a:prstGeom>
                        <a:ln w="571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96158E" id="Gerader Verbinder 38" o:spid="_x0000_s1026" style="position:absolute;flip:y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55pt,33.55pt" to="175.5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" strokecolor="#4472c4 [3204]" strokeweight="4.5pt">
                <v:stroke joinstyle="miter"/>
                <w10:wrap type="topAndBottom"/>
              </v:line>
            </w:pict>
          </mc:Fallback>
        </mc:AlternateContent>
      </w:r>
      <w:r w:rsidR="00E064DD" w:rsidRPr="00F30E61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08E579C" wp14:editId="2FC3E074">
                <wp:simplePos x="0" y="0"/>
                <wp:positionH relativeFrom="column">
                  <wp:posOffset>14605</wp:posOffset>
                </wp:positionH>
                <wp:positionV relativeFrom="paragraph">
                  <wp:posOffset>575945</wp:posOffset>
                </wp:positionV>
                <wp:extent cx="2214880" cy="331470"/>
                <wp:effectExtent l="0" t="0" r="13970" b="11430"/>
                <wp:wrapTopAndBottom/>
                <wp:docPr id="39" name="Rechteck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4880" cy="3314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735C375" id="Rechteck 39" o:spid="_x0000_s1026" style="position:absolute;margin-left:1.15pt;margin-top:45.35pt;width:174.4pt;height:26.1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" fillcolor="#ed7d31 [3205]" strokecolor="#1f3763 [1604]" strokeweight="1pt">
                <w10:wrap type="topAndBottom"/>
              </v:rect>
            </w:pict>
          </mc:Fallback>
        </mc:AlternateContent>
      </w:r>
      <w:r w:rsidR="00E064DD" w:rsidRPr="00F30E61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8868162" wp14:editId="2B1E4BC5">
                <wp:simplePos x="0" y="0"/>
                <wp:positionH relativeFrom="margin">
                  <wp:posOffset>0</wp:posOffset>
                </wp:positionH>
                <wp:positionV relativeFrom="paragraph">
                  <wp:posOffset>1019810</wp:posOffset>
                </wp:positionV>
                <wp:extent cx="2209800" cy="15875"/>
                <wp:effectExtent l="0" t="19050" r="38100" b="41275"/>
                <wp:wrapTopAndBottom/>
                <wp:docPr id="40" name="Gerader Verbinde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09800" cy="15875"/>
                        </a:xfrm>
                        <a:prstGeom prst="line">
                          <a:avLst/>
                        </a:prstGeom>
                        <a:ln w="571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60A7D8" id="Gerader Verbinder 40" o:spid="_x0000_s1026" style="position:absolute;flip:y;z-index:2517329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80.3pt" to="174pt,8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" strokecolor="#4472c4 [3204]" strokeweight="4.5pt">
                <v:stroke joinstyle="miter"/>
                <w10:wrap type="topAndBottom" anchorx="margin"/>
              </v:line>
            </w:pict>
          </mc:Fallback>
        </mc:AlternateContent>
      </w:r>
      <w:r w:rsidR="00E064DD" w:rsidRPr="00F30E61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44D7CC3" wp14:editId="6BB82785">
                <wp:simplePos x="0" y="0"/>
                <wp:positionH relativeFrom="column">
                  <wp:posOffset>2287905</wp:posOffset>
                </wp:positionH>
                <wp:positionV relativeFrom="paragraph">
                  <wp:posOffset>569595</wp:posOffset>
                </wp:positionV>
                <wp:extent cx="614680" cy="9525"/>
                <wp:effectExtent l="19050" t="19050" r="33020" b="28575"/>
                <wp:wrapNone/>
                <wp:docPr id="41" name="Gerader Verbinde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680" cy="9525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33C006" id="Gerader Verbinder 41" o:spid="_x0000_s1026" style="position:absolute;flip: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15pt,44.85pt" to="228.55pt,4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" strokecolor="#4472c4 [3204]" strokeweight="3pt">
                <v:stroke joinstyle="miter"/>
              </v:line>
            </w:pict>
          </mc:Fallback>
        </mc:AlternateContent>
      </w:r>
      <w:r w:rsidR="00E064DD" w:rsidRPr="00F30E61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2D0FBA0" wp14:editId="7651E896">
                <wp:simplePos x="0" y="0"/>
                <wp:positionH relativeFrom="column">
                  <wp:posOffset>2305685</wp:posOffset>
                </wp:positionH>
                <wp:positionV relativeFrom="paragraph">
                  <wp:posOffset>900845</wp:posOffset>
                </wp:positionV>
                <wp:extent cx="587532" cy="6413"/>
                <wp:effectExtent l="19050" t="19050" r="22225" b="31750"/>
                <wp:wrapNone/>
                <wp:docPr id="42" name="Gerader Verbinde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7532" cy="6413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8E572C" id="Gerader Verbinder 42" o:spid="_x0000_s1026" style="position:absolute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55pt,70.95pt" to="227.8pt,7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" strokecolor="#4472c4 [3204]" strokeweight="3pt">
                <v:stroke joinstyle="miter"/>
              </v:line>
            </w:pict>
          </mc:Fallback>
        </mc:AlternateContent>
      </w:r>
    </w:p>
    <w:p w14:paraId="52210706" w14:textId="2550226E" w:rsidR="00E064DD" w:rsidRPr="00F30E61" w:rsidRDefault="00E064DD" w:rsidP="000A0DE4">
      <w:pPr>
        <w:pStyle w:val="berschrift5"/>
      </w:pPr>
      <w:bookmarkStart w:id="13" w:name="_Toc11067753"/>
      <w:r w:rsidRPr="00F30E61">
        <w:t>Messung</w:t>
      </w:r>
      <w:bookmarkEnd w:id="13"/>
    </w:p>
    <w:tbl>
      <w:tblPr>
        <w:tblStyle w:val="Gitternetztabelle4Akzent2"/>
        <w:tblpPr w:leftFromText="181" w:rightFromText="181" w:vertAnchor="page" w:horzAnchor="margin" w:tblpY="8213"/>
        <w:tblW w:w="8368" w:type="dxa"/>
        <w:tblLook w:val="04A0" w:firstRow="1" w:lastRow="0" w:firstColumn="1" w:lastColumn="0" w:noHBand="0" w:noVBand="1"/>
      </w:tblPr>
      <w:tblGrid>
        <w:gridCol w:w="4184"/>
        <w:gridCol w:w="4184"/>
      </w:tblGrid>
      <w:tr w:rsidR="00D7092D" w:rsidRPr="00F30E61" w14:paraId="4C342EF2" w14:textId="77777777" w:rsidTr="00D709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4" w:type="dxa"/>
            <w:noWrap/>
            <w:hideMark/>
          </w:tcPr>
          <w:p w14:paraId="37C47F3C" w14:textId="77777777" w:rsidR="00D7092D" w:rsidRPr="00F30E61" w:rsidRDefault="00D7092D" w:rsidP="00D7092D">
            <w:pPr>
              <w:rPr>
                <w:rFonts w:ascii="Calibri" w:hAnsi="Calibri" w:cs="Calibri"/>
                <w:color w:val="000000"/>
                <w:sz w:val="22"/>
                <w:lang w:val="de-AT"/>
              </w:rPr>
            </w:pPr>
            <w:proofErr w:type="spellStart"/>
            <w:r w:rsidRPr="00F30E61">
              <w:rPr>
                <w:rFonts w:ascii="Calibri" w:hAnsi="Calibri" w:cs="Calibri"/>
                <w:color w:val="000000"/>
                <w:sz w:val="22"/>
                <w:lang w:val="de-AT"/>
              </w:rPr>
              <w:t>Vou</w:t>
            </w:r>
            <w:proofErr w:type="spellEnd"/>
          </w:p>
        </w:tc>
        <w:tc>
          <w:tcPr>
            <w:tcW w:w="4184" w:type="dxa"/>
            <w:noWrap/>
            <w:hideMark/>
          </w:tcPr>
          <w:p w14:paraId="0851FBC3" w14:textId="77777777" w:rsidR="00D7092D" w:rsidRPr="00F30E61" w:rsidRDefault="00D7092D" w:rsidP="00D709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lang w:val="de-AT"/>
              </w:rPr>
            </w:pPr>
            <w:proofErr w:type="spellStart"/>
            <w:r w:rsidRPr="00F30E61">
              <w:rPr>
                <w:rFonts w:ascii="Calibri" w:hAnsi="Calibri" w:cs="Calibri"/>
                <w:color w:val="000000"/>
                <w:sz w:val="22"/>
                <w:lang w:val="de-AT"/>
              </w:rPr>
              <w:t>Iout</w:t>
            </w:r>
            <w:proofErr w:type="spellEnd"/>
          </w:p>
        </w:tc>
      </w:tr>
      <w:tr w:rsidR="00D7092D" w:rsidRPr="00F30E61" w14:paraId="3866214F" w14:textId="77777777" w:rsidTr="00D709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4" w:type="dxa"/>
            <w:noWrap/>
            <w:hideMark/>
          </w:tcPr>
          <w:p w14:paraId="08F9E238" w14:textId="77777777" w:rsidR="00D7092D" w:rsidRPr="00F30E61" w:rsidRDefault="00D7092D" w:rsidP="00D7092D">
            <w:pPr>
              <w:jc w:val="right"/>
              <w:rPr>
                <w:rFonts w:ascii="Calibri" w:hAnsi="Calibri" w:cs="Calibri"/>
                <w:color w:val="000000"/>
                <w:sz w:val="22"/>
                <w:lang w:val="de-AT"/>
              </w:rPr>
            </w:pPr>
            <w:r w:rsidRPr="00F30E61">
              <w:rPr>
                <w:rFonts w:ascii="Calibri" w:hAnsi="Calibri" w:cs="Calibri"/>
                <w:color w:val="000000"/>
                <w:sz w:val="22"/>
                <w:lang w:val="de-AT"/>
              </w:rPr>
              <w:t>5.60 V</w:t>
            </w:r>
          </w:p>
        </w:tc>
        <w:tc>
          <w:tcPr>
            <w:tcW w:w="4184" w:type="dxa"/>
            <w:noWrap/>
            <w:hideMark/>
          </w:tcPr>
          <w:p w14:paraId="75682BD3" w14:textId="77777777" w:rsidR="00D7092D" w:rsidRPr="00F30E61" w:rsidRDefault="00D7092D" w:rsidP="00D709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lang w:val="de-AT"/>
              </w:rPr>
            </w:pPr>
            <w:r w:rsidRPr="00F30E61">
              <w:rPr>
                <w:rFonts w:ascii="Calibri" w:hAnsi="Calibri" w:cs="Calibri"/>
                <w:color w:val="000000"/>
                <w:sz w:val="22"/>
                <w:lang w:val="de-AT"/>
              </w:rPr>
              <w:t>0.04 mA</w:t>
            </w:r>
          </w:p>
        </w:tc>
      </w:tr>
      <w:tr w:rsidR="00D7092D" w:rsidRPr="00F30E61" w14:paraId="03F9FF69" w14:textId="77777777" w:rsidTr="00D7092D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4" w:type="dxa"/>
            <w:noWrap/>
            <w:hideMark/>
          </w:tcPr>
          <w:p w14:paraId="41189DA7" w14:textId="77777777" w:rsidR="00D7092D" w:rsidRPr="00F30E61" w:rsidRDefault="00D7092D" w:rsidP="00D7092D">
            <w:pPr>
              <w:jc w:val="right"/>
              <w:rPr>
                <w:rFonts w:ascii="Calibri" w:hAnsi="Calibri" w:cs="Calibri"/>
                <w:color w:val="000000"/>
                <w:sz w:val="22"/>
                <w:lang w:val="de-AT"/>
              </w:rPr>
            </w:pPr>
            <w:r w:rsidRPr="00F30E61">
              <w:rPr>
                <w:rFonts w:ascii="Calibri" w:hAnsi="Calibri" w:cs="Calibri"/>
                <w:color w:val="000000"/>
                <w:sz w:val="22"/>
                <w:lang w:val="de-AT"/>
              </w:rPr>
              <w:t>5.60 V</w:t>
            </w:r>
          </w:p>
        </w:tc>
        <w:tc>
          <w:tcPr>
            <w:tcW w:w="4184" w:type="dxa"/>
            <w:noWrap/>
            <w:hideMark/>
          </w:tcPr>
          <w:p w14:paraId="6864F438" w14:textId="77777777" w:rsidR="00D7092D" w:rsidRPr="00F30E61" w:rsidRDefault="00D7092D" w:rsidP="00D7092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lang w:val="de-AT"/>
              </w:rPr>
            </w:pPr>
            <w:r w:rsidRPr="00F30E61">
              <w:rPr>
                <w:rFonts w:ascii="Calibri" w:hAnsi="Calibri" w:cs="Calibri"/>
                <w:color w:val="000000"/>
                <w:sz w:val="22"/>
                <w:lang w:val="de-AT"/>
              </w:rPr>
              <w:t>6.63 mA</w:t>
            </w:r>
          </w:p>
        </w:tc>
      </w:tr>
      <w:tr w:rsidR="00D7092D" w:rsidRPr="00F30E61" w14:paraId="49C28D99" w14:textId="77777777" w:rsidTr="00D709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4" w:type="dxa"/>
            <w:noWrap/>
            <w:hideMark/>
          </w:tcPr>
          <w:p w14:paraId="28C80450" w14:textId="77777777" w:rsidR="00D7092D" w:rsidRPr="00F30E61" w:rsidRDefault="00D7092D" w:rsidP="00D7092D">
            <w:pPr>
              <w:jc w:val="right"/>
              <w:rPr>
                <w:rFonts w:ascii="Calibri" w:hAnsi="Calibri" w:cs="Calibri"/>
                <w:color w:val="000000"/>
                <w:sz w:val="22"/>
                <w:lang w:val="de-AT"/>
              </w:rPr>
            </w:pPr>
            <w:r w:rsidRPr="00F30E61">
              <w:rPr>
                <w:rFonts w:ascii="Calibri" w:hAnsi="Calibri" w:cs="Calibri"/>
                <w:color w:val="000000"/>
                <w:sz w:val="22"/>
                <w:lang w:val="de-AT"/>
              </w:rPr>
              <w:t>5.60 V</w:t>
            </w:r>
          </w:p>
        </w:tc>
        <w:tc>
          <w:tcPr>
            <w:tcW w:w="4184" w:type="dxa"/>
            <w:noWrap/>
            <w:hideMark/>
          </w:tcPr>
          <w:p w14:paraId="1C5A2823" w14:textId="77777777" w:rsidR="00D7092D" w:rsidRPr="00F30E61" w:rsidRDefault="00D7092D" w:rsidP="00D709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lang w:val="de-AT"/>
              </w:rPr>
            </w:pPr>
            <w:r w:rsidRPr="00F30E61">
              <w:rPr>
                <w:rFonts w:ascii="Calibri" w:hAnsi="Calibri" w:cs="Calibri"/>
                <w:color w:val="000000"/>
                <w:sz w:val="22"/>
                <w:lang w:val="de-AT"/>
              </w:rPr>
              <w:t>13.74 mA</w:t>
            </w:r>
          </w:p>
        </w:tc>
      </w:tr>
      <w:tr w:rsidR="00D7092D" w:rsidRPr="00F30E61" w14:paraId="0F080B14" w14:textId="77777777" w:rsidTr="00D7092D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4" w:type="dxa"/>
            <w:noWrap/>
            <w:hideMark/>
          </w:tcPr>
          <w:p w14:paraId="47BEF9FA" w14:textId="77777777" w:rsidR="00D7092D" w:rsidRPr="00F30E61" w:rsidRDefault="00D7092D" w:rsidP="00D7092D">
            <w:pPr>
              <w:jc w:val="right"/>
              <w:rPr>
                <w:rFonts w:ascii="Calibri" w:hAnsi="Calibri" w:cs="Calibri"/>
                <w:color w:val="000000"/>
                <w:sz w:val="22"/>
                <w:lang w:val="de-AT"/>
              </w:rPr>
            </w:pPr>
            <w:r w:rsidRPr="00F30E61">
              <w:rPr>
                <w:rFonts w:ascii="Calibri" w:hAnsi="Calibri" w:cs="Calibri"/>
                <w:color w:val="000000"/>
                <w:sz w:val="22"/>
                <w:lang w:val="de-AT"/>
              </w:rPr>
              <w:t>5.00 V</w:t>
            </w:r>
          </w:p>
        </w:tc>
        <w:tc>
          <w:tcPr>
            <w:tcW w:w="4184" w:type="dxa"/>
            <w:noWrap/>
            <w:hideMark/>
          </w:tcPr>
          <w:p w14:paraId="0488CC08" w14:textId="77777777" w:rsidR="00D7092D" w:rsidRPr="00F30E61" w:rsidRDefault="00D7092D" w:rsidP="00D7092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lang w:val="de-AT"/>
              </w:rPr>
            </w:pPr>
            <w:r w:rsidRPr="00F30E61">
              <w:rPr>
                <w:rFonts w:ascii="Calibri" w:hAnsi="Calibri" w:cs="Calibri"/>
                <w:color w:val="000000"/>
                <w:sz w:val="22"/>
                <w:lang w:val="de-AT"/>
              </w:rPr>
              <w:t>18.74 mA</w:t>
            </w:r>
          </w:p>
        </w:tc>
      </w:tr>
      <w:tr w:rsidR="00D7092D" w:rsidRPr="00F30E61" w14:paraId="708C2F08" w14:textId="77777777" w:rsidTr="00D709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4" w:type="dxa"/>
            <w:noWrap/>
            <w:hideMark/>
          </w:tcPr>
          <w:p w14:paraId="429DAC46" w14:textId="77777777" w:rsidR="00D7092D" w:rsidRPr="00F30E61" w:rsidRDefault="00D7092D" w:rsidP="00D7092D">
            <w:pPr>
              <w:jc w:val="right"/>
              <w:rPr>
                <w:rFonts w:ascii="Calibri" w:hAnsi="Calibri" w:cs="Calibri"/>
                <w:color w:val="000000"/>
                <w:sz w:val="22"/>
                <w:lang w:val="de-AT"/>
              </w:rPr>
            </w:pPr>
            <w:r w:rsidRPr="00F30E61">
              <w:rPr>
                <w:rFonts w:ascii="Calibri" w:hAnsi="Calibri" w:cs="Calibri"/>
                <w:color w:val="000000"/>
                <w:sz w:val="22"/>
                <w:lang w:val="de-AT"/>
              </w:rPr>
              <w:t>4.60 V</w:t>
            </w:r>
          </w:p>
        </w:tc>
        <w:tc>
          <w:tcPr>
            <w:tcW w:w="4184" w:type="dxa"/>
            <w:noWrap/>
            <w:hideMark/>
          </w:tcPr>
          <w:p w14:paraId="35E6C123" w14:textId="77777777" w:rsidR="00D7092D" w:rsidRPr="00F30E61" w:rsidRDefault="00D7092D" w:rsidP="00D709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lang w:val="de-AT"/>
              </w:rPr>
            </w:pPr>
            <w:r w:rsidRPr="00F30E61">
              <w:rPr>
                <w:rFonts w:ascii="Calibri" w:hAnsi="Calibri" w:cs="Calibri"/>
                <w:color w:val="000000"/>
                <w:sz w:val="22"/>
                <w:lang w:val="de-AT"/>
              </w:rPr>
              <w:t>20.67 mA</w:t>
            </w:r>
          </w:p>
        </w:tc>
      </w:tr>
      <w:tr w:rsidR="00D7092D" w:rsidRPr="00F30E61" w14:paraId="3FDED59B" w14:textId="77777777" w:rsidTr="00D7092D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4" w:type="dxa"/>
            <w:noWrap/>
            <w:hideMark/>
          </w:tcPr>
          <w:p w14:paraId="4CF54582" w14:textId="77777777" w:rsidR="00D7092D" w:rsidRPr="00F30E61" w:rsidRDefault="00D7092D" w:rsidP="00D7092D">
            <w:pPr>
              <w:jc w:val="right"/>
              <w:rPr>
                <w:rFonts w:ascii="Calibri" w:hAnsi="Calibri" w:cs="Calibri"/>
                <w:color w:val="000000"/>
                <w:sz w:val="22"/>
                <w:lang w:val="de-AT"/>
              </w:rPr>
            </w:pPr>
            <w:r w:rsidRPr="00F30E61">
              <w:rPr>
                <w:rFonts w:ascii="Calibri" w:hAnsi="Calibri" w:cs="Calibri"/>
                <w:color w:val="000000"/>
                <w:sz w:val="22"/>
                <w:lang w:val="de-AT"/>
              </w:rPr>
              <w:t>2.60 V</w:t>
            </w:r>
          </w:p>
        </w:tc>
        <w:tc>
          <w:tcPr>
            <w:tcW w:w="4184" w:type="dxa"/>
            <w:noWrap/>
            <w:hideMark/>
          </w:tcPr>
          <w:p w14:paraId="787872F3" w14:textId="77777777" w:rsidR="00D7092D" w:rsidRPr="00F30E61" w:rsidRDefault="00D7092D" w:rsidP="00D7092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lang w:val="de-AT"/>
              </w:rPr>
            </w:pPr>
            <w:r w:rsidRPr="00F30E61">
              <w:rPr>
                <w:rFonts w:ascii="Calibri" w:hAnsi="Calibri" w:cs="Calibri"/>
                <w:color w:val="000000"/>
                <w:sz w:val="22"/>
                <w:lang w:val="de-AT"/>
              </w:rPr>
              <w:t>23.24 mA</w:t>
            </w:r>
          </w:p>
        </w:tc>
      </w:tr>
      <w:tr w:rsidR="00D7092D" w:rsidRPr="00F30E61" w14:paraId="1EEE00D4" w14:textId="77777777" w:rsidTr="00D709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84" w:type="dxa"/>
            <w:noWrap/>
            <w:hideMark/>
          </w:tcPr>
          <w:p w14:paraId="62B56290" w14:textId="78078079" w:rsidR="00D7092D" w:rsidRPr="00F30E61" w:rsidRDefault="00D7092D" w:rsidP="00D7092D">
            <w:pPr>
              <w:jc w:val="right"/>
              <w:rPr>
                <w:rFonts w:ascii="Calibri" w:hAnsi="Calibri" w:cs="Calibri"/>
                <w:color w:val="000000"/>
                <w:sz w:val="22"/>
                <w:lang w:val="de-AT"/>
              </w:rPr>
            </w:pPr>
            <w:r w:rsidRPr="00F30E61">
              <w:rPr>
                <w:rFonts w:ascii="Calibri" w:hAnsi="Calibri" w:cs="Calibri"/>
                <w:color w:val="000000"/>
                <w:sz w:val="22"/>
                <w:lang w:val="de-AT"/>
              </w:rPr>
              <w:t>0.60 V</w:t>
            </w:r>
          </w:p>
        </w:tc>
        <w:tc>
          <w:tcPr>
            <w:tcW w:w="4184" w:type="dxa"/>
            <w:noWrap/>
            <w:hideMark/>
          </w:tcPr>
          <w:p w14:paraId="6393248C" w14:textId="3F2AC23F" w:rsidR="00D7092D" w:rsidRPr="00F30E61" w:rsidRDefault="00D7092D" w:rsidP="00D7092D">
            <w:pPr>
              <w:keepNext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lang w:val="de-AT"/>
              </w:rPr>
            </w:pPr>
            <w:r w:rsidRPr="00F30E61">
              <w:rPr>
                <w:rFonts w:ascii="Calibri" w:hAnsi="Calibri" w:cs="Calibri"/>
                <w:color w:val="000000"/>
                <w:sz w:val="22"/>
                <w:lang w:val="de-AT"/>
              </w:rPr>
              <w:t>26.11 mA</w:t>
            </w:r>
          </w:p>
        </w:tc>
      </w:tr>
    </w:tbl>
    <w:p w14:paraId="367F8C60" w14:textId="031FD464" w:rsidR="00D7092D" w:rsidRPr="00F30E61" w:rsidRDefault="00D7092D" w:rsidP="00D7092D">
      <w:pPr>
        <w:pStyle w:val="Beschriftung"/>
        <w:framePr w:hSpace="181" w:wrap="around" w:vAnchor="page" w:hAnchor="page" w:x="1393" w:y="10455"/>
      </w:pPr>
      <w:r w:rsidRPr="00F30E61">
        <w:t xml:space="preserve">Abbildung </w:t>
      </w:r>
      <w:fldSimple w:instr=" SEQ Abbildung \* ARABIC ">
        <w:r w:rsidR="008E32D0">
          <w:rPr>
            <w:noProof/>
          </w:rPr>
          <w:t>6</w:t>
        </w:r>
      </w:fldSimple>
      <w:r w:rsidRPr="00F30E61">
        <w:t>: Messtabelle Übertragungsfunktion Spannungsversorgung des Tags</w:t>
      </w:r>
    </w:p>
    <w:p w14:paraId="1A20A19F" w14:textId="78AA29CE" w:rsidR="00BA72EB" w:rsidRPr="00F30E61" w:rsidRDefault="00D26E90" w:rsidP="00E064DD">
      <w:pPr>
        <w:spacing w:after="160"/>
        <w:rPr>
          <w:lang w:val="de-AT"/>
        </w:rPr>
      </w:pPr>
      <w:r w:rsidRPr="00F30E61">
        <w:rPr>
          <w:noProof/>
          <w:lang w:val="de-AT"/>
        </w:rPr>
        <w:drawing>
          <wp:anchor distT="0" distB="0" distL="114300" distR="114300" simplePos="0" relativeHeight="251741184" behindDoc="0" locked="0" layoutInCell="1" allowOverlap="1" wp14:anchorId="112BA046" wp14:editId="15AA467C">
            <wp:simplePos x="0" y="0"/>
            <wp:positionH relativeFrom="margin">
              <wp:posOffset>-635</wp:posOffset>
            </wp:positionH>
            <wp:positionV relativeFrom="paragraph">
              <wp:posOffset>3237865</wp:posOffset>
            </wp:positionV>
            <wp:extent cx="5051425" cy="2867660"/>
            <wp:effectExtent l="0" t="0" r="15875" b="8890"/>
            <wp:wrapTopAndBottom/>
            <wp:docPr id="16" name="Diagramm 16">
              <a:extLst xmlns:a="http://schemas.openxmlformats.org/drawingml/2006/main">
                <a:ext uri="{FF2B5EF4-FFF2-40B4-BE49-F238E27FC236}">
                  <a16:creationId xmlns:a16="http://schemas.microsoft.com/office/drawing/2014/main" id="{2046BE14-387D-49EB-A24B-C1E776B60D6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0E61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7B1FCED" wp14:editId="443DE5EB">
                <wp:simplePos x="0" y="0"/>
                <wp:positionH relativeFrom="column">
                  <wp:posOffset>-635</wp:posOffset>
                </wp:positionH>
                <wp:positionV relativeFrom="paragraph">
                  <wp:posOffset>6088602</wp:posOffset>
                </wp:positionV>
                <wp:extent cx="5051425" cy="635"/>
                <wp:effectExtent l="0" t="0" r="0" b="0"/>
                <wp:wrapTopAndBottom/>
                <wp:docPr id="27" name="Textfeld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1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319EF6" w14:textId="13669BA9" w:rsidR="00B84B11" w:rsidRPr="005247E3" w:rsidRDefault="00B84B11" w:rsidP="00D7092D">
                            <w:pPr>
                              <w:pStyle w:val="Beschriftung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Abbildung </w:t>
                            </w:r>
                            <w:fldSimple w:instr=" SEQ Abbildung \* ARABIC ">
                              <w:r w:rsidR="008E32D0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>: Diagramm Übertragungsfunktion Spannungsversorgung des Tags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B1FCED" id="Textfeld 27" o:spid="_x0000_s1039" type="#_x0000_t202" style="position:absolute;margin-left:-.05pt;margin-top:479.4pt;width:397.75pt;height:.0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" stroked="f">
                <v:textbox style="mso-fit-shape-to-text:t" inset="0,0,0,0">
                  <w:txbxContent>
                    <w:p w14:paraId="79319EF6" w14:textId="13669BA9" w:rsidR="00B84B11" w:rsidRPr="005247E3" w:rsidRDefault="00B84B11" w:rsidP="00D7092D">
                      <w:pPr>
                        <w:pStyle w:val="Beschriftung"/>
                        <w:rPr>
                          <w:noProof/>
                          <w:sz w:val="24"/>
                        </w:rPr>
                      </w:pPr>
                      <w:r>
                        <w:t xml:space="preserve">Abbildung </w:t>
                      </w:r>
                      <w:fldSimple w:instr=" SEQ Abbildung \* ARABIC ">
                        <w:r w:rsidR="008E32D0">
                          <w:rPr>
                            <w:noProof/>
                          </w:rPr>
                          <w:t>7</w:t>
                        </w:r>
                      </w:fldSimple>
                      <w:r>
                        <w:t>: Diagramm Übertragungsfunktion Spannungsversorgung des Tags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60A75" w:rsidRPr="00F30E61">
        <w:rPr>
          <w:noProof/>
          <w:lang w:val="de-AT"/>
        </w:rPr>
        <w:t>ss</w:t>
      </w:r>
      <w:r w:rsidR="00A94148" w:rsidRPr="00F30E61">
        <w:rPr>
          <w:lang w:val="de-AT"/>
        </w:rPr>
        <w:t>Der ATmega32u4 benötigt 14mA bei einer Taktfrequenz von 16MHz und einer Versorgungsspannung von 5V. Dies kann gerade so abgedeckt werden.</w:t>
      </w:r>
      <w:r w:rsidR="00BA72EB" w:rsidRPr="00F30E61">
        <w:rPr>
          <w:lang w:val="de-AT"/>
        </w:rPr>
        <w:br w:type="page"/>
      </w:r>
    </w:p>
    <w:p w14:paraId="66719E22" w14:textId="77777777" w:rsidR="001C6C8C" w:rsidRPr="00F30E61" w:rsidRDefault="00BA72EB" w:rsidP="00F75892">
      <w:pPr>
        <w:pStyle w:val="berschrift2"/>
      </w:pPr>
      <w:bookmarkStart w:id="14" w:name="_Toc11067754"/>
      <w:r w:rsidRPr="00F30E61">
        <w:lastRenderedPageBreak/>
        <w:t>Übertragung zwischen Lesegerät und Tag</w:t>
      </w:r>
      <w:bookmarkEnd w:id="14"/>
    </w:p>
    <w:p w14:paraId="77C43912" w14:textId="01243E2B" w:rsidR="009D451E" w:rsidRPr="00F30E61" w:rsidRDefault="001E791F" w:rsidP="001C6C8C">
      <w:pPr>
        <w:pStyle w:val="berschrift3"/>
      </w:pPr>
      <w:bookmarkStart w:id="15" w:name="_Toc11067755"/>
      <w:r w:rsidRPr="00F30E61">
        <w:t>Übertragung von Tag zu Reader</w:t>
      </w:r>
      <w:bookmarkEnd w:id="15"/>
    </w:p>
    <w:p w14:paraId="2EC235FF" w14:textId="7702BC65" w:rsidR="00721398" w:rsidRPr="00F30E61" w:rsidRDefault="00721398" w:rsidP="00721398">
      <w:pPr>
        <w:keepNext/>
        <w:rPr>
          <w:lang w:val="de-AT"/>
        </w:rPr>
      </w:pPr>
      <w:r w:rsidRPr="00F30E61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F02727E" wp14:editId="624093FE">
                <wp:simplePos x="0" y="0"/>
                <wp:positionH relativeFrom="column">
                  <wp:posOffset>4481830</wp:posOffset>
                </wp:positionH>
                <wp:positionV relativeFrom="paragraph">
                  <wp:posOffset>2406015</wp:posOffset>
                </wp:positionV>
                <wp:extent cx="1838325" cy="333375"/>
                <wp:effectExtent l="0" t="0" r="0" b="0"/>
                <wp:wrapNone/>
                <wp:docPr id="53" name="Textfeld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8325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4F086A" w14:textId="3DB09B0E" w:rsidR="00B84B11" w:rsidRDefault="00B84B11" w:rsidP="00721398">
                            <w:r>
                              <w:t>Tag RX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2727E" id="Textfeld 53" o:spid="_x0000_s1040" type="#_x0000_t202" style="position:absolute;margin-left:352.9pt;margin-top:189.45pt;width:144.75pt;height:26.25pt;z-index:251762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" filled="f" stroked="f" strokeweight=".5pt">
                <v:textbox>
                  <w:txbxContent>
                    <w:p w14:paraId="544F086A" w14:textId="3DB09B0E" w:rsidR="00B84B11" w:rsidRDefault="00B84B11" w:rsidP="00721398">
                      <w:r>
                        <w:t>Tag RX</w:t>
                      </w:r>
                    </w:p>
                  </w:txbxContent>
                </v:textbox>
              </v:shape>
            </w:pict>
          </mc:Fallback>
        </mc:AlternateContent>
      </w:r>
      <w:r w:rsidRPr="00F30E61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0D603A5" wp14:editId="4D9B318E">
                <wp:simplePos x="0" y="0"/>
                <wp:positionH relativeFrom="column">
                  <wp:posOffset>4481830</wp:posOffset>
                </wp:positionH>
                <wp:positionV relativeFrom="paragraph">
                  <wp:posOffset>901065</wp:posOffset>
                </wp:positionV>
                <wp:extent cx="1838325" cy="333375"/>
                <wp:effectExtent l="0" t="0" r="0" b="0"/>
                <wp:wrapNone/>
                <wp:docPr id="52" name="Textfeld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8325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441C92" w14:textId="68E103DE" w:rsidR="00B84B11" w:rsidRDefault="00B84B11">
                            <w:r>
                              <w:t>Tag TX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603A5" id="Textfeld 52" o:spid="_x0000_s1041" type="#_x0000_t202" style="position:absolute;margin-left:352.9pt;margin-top:70.95pt;width:144.75pt;height:26.25pt;z-index:251760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" filled="f" stroked="f" strokeweight=".5pt">
                <v:textbox>
                  <w:txbxContent>
                    <w:p w14:paraId="62441C92" w14:textId="68E103DE" w:rsidR="00B84B11" w:rsidRDefault="00B84B11">
                      <w:r>
                        <w:t>Tag TX</w:t>
                      </w:r>
                    </w:p>
                  </w:txbxContent>
                </v:textbox>
              </v:shape>
            </w:pict>
          </mc:Fallback>
        </mc:AlternateContent>
      </w:r>
      <w:r w:rsidR="001E791F" w:rsidRPr="00F30E61">
        <w:rPr>
          <w:noProof/>
          <w:lang w:val="de-AT"/>
        </w:rPr>
        <w:drawing>
          <wp:inline distT="0" distB="0" distL="0" distR="0" wp14:anchorId="48708360" wp14:editId="59470C94">
            <wp:extent cx="4486275" cy="3837215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172" b="6736"/>
                    <a:stretch/>
                  </pic:blipFill>
                  <pic:spPr bwMode="auto">
                    <a:xfrm>
                      <a:off x="0" y="0"/>
                      <a:ext cx="4516895" cy="386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E330D" w14:textId="2BE2328E" w:rsidR="00B655A6" w:rsidRPr="00F30E61" w:rsidRDefault="00721398" w:rsidP="00721398">
      <w:pPr>
        <w:pStyle w:val="Beschriftung"/>
      </w:pPr>
      <w:r w:rsidRPr="00F30E61">
        <w:t xml:space="preserve">Abbildung </w:t>
      </w:r>
      <w:fldSimple w:instr=" SEQ Abbildung \* ARABIC ">
        <w:r w:rsidR="008E32D0">
          <w:rPr>
            <w:noProof/>
          </w:rPr>
          <w:t>8</w:t>
        </w:r>
      </w:fldSimple>
      <w:r w:rsidRPr="00F30E61">
        <w:t>: Oszillogramm Übertragung von Tag zu Reader</w:t>
      </w:r>
    </w:p>
    <w:p w14:paraId="218F8186" w14:textId="3186AC05" w:rsidR="001E791F" w:rsidRPr="00F30E61" w:rsidRDefault="00276262" w:rsidP="000A0DE4">
      <w:pPr>
        <w:pStyle w:val="berschrift3"/>
      </w:pPr>
      <w:bookmarkStart w:id="16" w:name="_Toc11067756"/>
      <w:r w:rsidRPr="00F30E61">
        <w:t>Übertragung von Reader zu Tag</w:t>
      </w:r>
      <w:bookmarkEnd w:id="16"/>
    </w:p>
    <w:p w14:paraId="68913BCC" w14:textId="77777777" w:rsidR="00E80B24" w:rsidRPr="00F30E61" w:rsidRDefault="0028518C" w:rsidP="00E80B24">
      <w:pPr>
        <w:keepNext/>
        <w:rPr>
          <w:lang w:val="de-AT"/>
        </w:rPr>
      </w:pPr>
      <w:r w:rsidRPr="00F30E61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C7823C0" wp14:editId="2A4E6CAB">
                <wp:simplePos x="0" y="0"/>
                <wp:positionH relativeFrom="margin">
                  <wp:align>right</wp:align>
                </wp:positionH>
                <wp:positionV relativeFrom="paragraph">
                  <wp:posOffset>1571321</wp:posOffset>
                </wp:positionV>
                <wp:extent cx="859677" cy="475615"/>
                <wp:effectExtent l="0" t="0" r="17145" b="19685"/>
                <wp:wrapNone/>
                <wp:docPr id="31" name="Textfeld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9677" cy="4756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7342F2" w14:textId="7F572834" w:rsidR="00B84B11" w:rsidRDefault="00B84B11" w:rsidP="0028518C">
                            <w:r>
                              <w:t>Tag Rx</w:t>
                            </w:r>
                          </w:p>
                          <w:p w14:paraId="62DC2CF5" w14:textId="350F81F3" w:rsidR="00B84B11" w:rsidRDefault="00B84B11" w:rsidP="0028518C">
                            <w:r>
                              <w:t>1V/division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7823C0" id="Textfeld 31" o:spid="_x0000_s1042" type="#_x0000_t202" style="position:absolute;margin-left:16.5pt;margin-top:123.75pt;width:67.7pt;height:37.45pt;z-index:25172889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" fillcolor="white [3212]" strokeweight=".5pt">
                <v:textbox>
                  <w:txbxContent>
                    <w:p w14:paraId="6A7342F2" w14:textId="7F572834" w:rsidR="00B84B11" w:rsidRDefault="00B84B11" w:rsidP="0028518C">
                      <w:r>
                        <w:t>Tag Rx</w:t>
                      </w:r>
                    </w:p>
                    <w:p w14:paraId="62DC2CF5" w14:textId="350F81F3" w:rsidR="00B84B11" w:rsidRDefault="00B84B11" w:rsidP="0028518C">
                      <w:r>
                        <w:t>1V/division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30E61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D8B5B66" wp14:editId="57C2631D">
                <wp:simplePos x="0" y="0"/>
                <wp:positionH relativeFrom="margin">
                  <wp:align>right</wp:align>
                </wp:positionH>
                <wp:positionV relativeFrom="paragraph">
                  <wp:posOffset>589376</wp:posOffset>
                </wp:positionV>
                <wp:extent cx="897699" cy="475989"/>
                <wp:effectExtent l="0" t="0" r="17145" b="19685"/>
                <wp:wrapNone/>
                <wp:docPr id="30" name="Textfeld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7699" cy="47598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3BD208" w14:textId="4ADCFC65" w:rsidR="00B84B11" w:rsidRDefault="00B84B11">
                            <w:r>
                              <w:t>Reader Tx</w:t>
                            </w:r>
                          </w:p>
                          <w:p w14:paraId="1ACB7F2B" w14:textId="07DF325A" w:rsidR="00B84B11" w:rsidRDefault="00B84B11">
                            <w:r>
                              <w:t>2V/division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8B5B66" id="Textfeld 30" o:spid="_x0000_s1043" type="#_x0000_t202" style="position:absolute;margin-left:19.5pt;margin-top:46.4pt;width:70.7pt;height:37.5pt;z-index:25172684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" fillcolor="white [3212]" strokeweight=".5pt">
                <v:textbox>
                  <w:txbxContent>
                    <w:p w14:paraId="1A3BD208" w14:textId="4ADCFC65" w:rsidR="00B84B11" w:rsidRDefault="00B84B11">
                      <w:r>
                        <w:t>Reader Tx</w:t>
                      </w:r>
                    </w:p>
                    <w:p w14:paraId="1ACB7F2B" w14:textId="07DF325A" w:rsidR="00B84B11" w:rsidRDefault="00B84B11">
                      <w:r>
                        <w:t>2V/division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30E61">
        <w:rPr>
          <w:noProof/>
          <w:lang w:val="de-AT"/>
        </w:rPr>
        <w:drawing>
          <wp:inline distT="0" distB="0" distL="0" distR="0" wp14:anchorId="0D7C3F55" wp14:editId="7ABED222">
            <wp:extent cx="5172710" cy="2641913"/>
            <wp:effectExtent l="0" t="0" r="8890" b="635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14" r="10198"/>
                    <a:stretch/>
                  </pic:blipFill>
                  <pic:spPr bwMode="auto">
                    <a:xfrm>
                      <a:off x="0" y="0"/>
                      <a:ext cx="5173249" cy="2642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206AC" w14:textId="25F02C08" w:rsidR="00F9290A" w:rsidRPr="00F30E61" w:rsidRDefault="00E80B24" w:rsidP="00E80B24">
      <w:pPr>
        <w:pStyle w:val="Beschriftung"/>
      </w:pPr>
      <w:r w:rsidRPr="00F30E61">
        <w:t xml:space="preserve">Abbildung </w:t>
      </w:r>
      <w:fldSimple w:instr=" SEQ Abbildung \* ARABIC ">
        <w:r w:rsidR="008E32D0">
          <w:rPr>
            <w:noProof/>
          </w:rPr>
          <w:t>9</w:t>
        </w:r>
      </w:fldSimple>
      <w:r w:rsidRPr="00F30E61">
        <w:t>: Oszillogramm Übertragung von Reader zu Tag</w:t>
      </w:r>
    </w:p>
    <w:p w14:paraId="7DF768FE" w14:textId="77777777" w:rsidR="00F9290A" w:rsidRPr="00F30E61" w:rsidRDefault="00F9290A">
      <w:pPr>
        <w:spacing w:after="160"/>
        <w:rPr>
          <w:i/>
          <w:iCs/>
          <w:color w:val="44546A" w:themeColor="text2"/>
          <w:sz w:val="18"/>
          <w:szCs w:val="18"/>
          <w:lang w:val="de-AT"/>
        </w:rPr>
      </w:pPr>
      <w:r w:rsidRPr="00F30E61">
        <w:rPr>
          <w:lang w:val="de-AT"/>
        </w:rPr>
        <w:br w:type="page"/>
      </w:r>
    </w:p>
    <w:p w14:paraId="223724D3" w14:textId="7777CF7D" w:rsidR="0028518C" w:rsidRPr="00F30E61" w:rsidRDefault="00F9290A" w:rsidP="00F9290A">
      <w:pPr>
        <w:pStyle w:val="berschrift1"/>
      </w:pPr>
      <w:bookmarkStart w:id="17" w:name="_Toc11067757"/>
      <w:r w:rsidRPr="00F30E61">
        <w:lastRenderedPageBreak/>
        <w:t>Software</w:t>
      </w:r>
      <w:bookmarkEnd w:id="17"/>
    </w:p>
    <w:p w14:paraId="4A5FE0AD" w14:textId="367B7C6B" w:rsidR="00914197" w:rsidRPr="00F30E61" w:rsidRDefault="00914197" w:rsidP="00914197">
      <w:pPr>
        <w:rPr>
          <w:lang w:val="de-AT"/>
        </w:rPr>
      </w:pPr>
      <w:r w:rsidRPr="00F30E61">
        <w:rPr>
          <w:lang w:val="de-AT"/>
        </w:rPr>
        <w:t xml:space="preserve">Das verwendete Microcontrollerboard ist der „Flipp“ der </w:t>
      </w:r>
      <w:proofErr w:type="spellStart"/>
      <w:r w:rsidRPr="00F30E61">
        <w:rPr>
          <w:lang w:val="de-AT"/>
        </w:rPr>
        <w:t>HTBLuVA</w:t>
      </w:r>
      <w:proofErr w:type="spellEnd"/>
      <w:r w:rsidRPr="00F30E61">
        <w:rPr>
          <w:lang w:val="de-AT"/>
        </w:rPr>
        <w:t xml:space="preserve"> </w:t>
      </w:r>
      <w:proofErr w:type="spellStart"/>
      <w:r w:rsidRPr="00F30E61">
        <w:rPr>
          <w:lang w:val="de-AT"/>
        </w:rPr>
        <w:t>St.Pölten</w:t>
      </w:r>
      <w:proofErr w:type="spellEnd"/>
      <w:r w:rsidR="005863C9" w:rsidRPr="00F30E61">
        <w:rPr>
          <w:lang w:val="de-AT"/>
        </w:rPr>
        <w:t xml:space="preserve"> Abteilung für Elektronik und technische Informatik</w:t>
      </w:r>
      <w:r w:rsidRPr="00F30E61">
        <w:rPr>
          <w:lang w:val="de-AT"/>
        </w:rPr>
        <w:t>, welcher den ATmega32u4 Microcontroller beherbergt.</w:t>
      </w:r>
    </w:p>
    <w:p w14:paraId="45556E95" w14:textId="02AA4597" w:rsidR="00F94673" w:rsidRPr="00F30E61" w:rsidRDefault="00F21A37" w:rsidP="00F94673">
      <w:pPr>
        <w:pStyle w:val="berschrift2"/>
      </w:pPr>
      <w:bookmarkStart w:id="18" w:name="_Toc11067758"/>
      <w:r w:rsidRPr="00F30E61">
        <w:t>Aufgabenstellung</w:t>
      </w:r>
      <w:bookmarkEnd w:id="18"/>
    </w:p>
    <w:p w14:paraId="593C5346" w14:textId="4FCF95B0" w:rsidR="00062386" w:rsidRPr="00F30E61" w:rsidRDefault="00062386" w:rsidP="00062386">
      <w:pPr>
        <w:rPr>
          <w:lang w:val="de-AT"/>
        </w:rPr>
      </w:pPr>
      <w:r w:rsidRPr="00F30E61">
        <w:rPr>
          <w:lang w:val="de-AT"/>
        </w:rPr>
        <w:t>Es soll eine Datenübertragung zwischen zwei Geräten mit folgenden Eigenschaften stattfinden:</w:t>
      </w:r>
    </w:p>
    <w:p w14:paraId="69AE6AF5" w14:textId="1FB20BD8" w:rsidR="00062386" w:rsidRPr="00F30E61" w:rsidRDefault="00062386" w:rsidP="00062386">
      <w:pPr>
        <w:pStyle w:val="Listenabsatz"/>
        <w:numPr>
          <w:ilvl w:val="0"/>
          <w:numId w:val="8"/>
        </w:numPr>
      </w:pPr>
      <w:r w:rsidRPr="00F30E61">
        <w:t xml:space="preserve">Zum </w:t>
      </w:r>
      <w:r w:rsidR="00FF2218" w:rsidRPr="00F30E61">
        <w:t>E</w:t>
      </w:r>
      <w:r w:rsidRPr="00F30E61">
        <w:t xml:space="preserve">inlesen </w:t>
      </w:r>
      <w:r w:rsidR="008338C9" w:rsidRPr="00F30E61">
        <w:t>d</w:t>
      </w:r>
      <w:r w:rsidRPr="00F30E61">
        <w:t xml:space="preserve">er Daten auf einer Seite soll ein SIPO (Seriell In, </w:t>
      </w:r>
      <w:r w:rsidR="00FB53D2" w:rsidRPr="00F30E61">
        <w:t>Parallel</w:t>
      </w:r>
      <w:r w:rsidRPr="00F30E61">
        <w:t xml:space="preserve"> Out) Schieberegister verwendet werden.</w:t>
      </w:r>
    </w:p>
    <w:p w14:paraId="19774CF5" w14:textId="37390BFB" w:rsidR="00062386" w:rsidRPr="00F30E61" w:rsidRDefault="00FB53D2" w:rsidP="00062386">
      <w:pPr>
        <w:pStyle w:val="Listenabsatz"/>
        <w:numPr>
          <w:ilvl w:val="0"/>
          <w:numId w:val="8"/>
        </w:numPr>
      </w:pPr>
      <w:r w:rsidRPr="00F30E61">
        <w:t>Die Daten sollen MSB First gespeichert werden.</w:t>
      </w:r>
    </w:p>
    <w:p w14:paraId="6D6AB8AB" w14:textId="382C8DC6" w:rsidR="00FB53D2" w:rsidRPr="00F30E61" w:rsidRDefault="00FB53D2" w:rsidP="00062386">
      <w:pPr>
        <w:pStyle w:val="Listenabsatz"/>
        <w:numPr>
          <w:ilvl w:val="0"/>
          <w:numId w:val="8"/>
        </w:numPr>
      </w:pPr>
      <w:r w:rsidRPr="00F30E61">
        <w:t>Zum Senden sollen die Daten geschoben werden.</w:t>
      </w:r>
    </w:p>
    <w:p w14:paraId="5BF487E1" w14:textId="2047B554" w:rsidR="00FB53D2" w:rsidRPr="00F30E61" w:rsidRDefault="00FB53D2" w:rsidP="00FB53D2">
      <w:pPr>
        <w:pStyle w:val="Listenabsatz"/>
        <w:numPr>
          <w:ilvl w:val="0"/>
          <w:numId w:val="8"/>
        </w:numPr>
      </w:pPr>
      <w:r w:rsidRPr="00F30E61">
        <w:t xml:space="preserve">Die </w:t>
      </w:r>
      <w:proofErr w:type="spellStart"/>
      <w:r w:rsidRPr="00F30E61">
        <w:t>Bitdauer</w:t>
      </w:r>
      <w:proofErr w:type="spellEnd"/>
      <w:r w:rsidRPr="00F30E6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Bit</m:t>
            </m:r>
          </m:sub>
        </m:sSub>
      </m:oMath>
      <w:r w:rsidRPr="00F30E61">
        <w:rPr>
          <w:rFonts w:eastAsiaTheme="minorEastAsia"/>
        </w:rPr>
        <w:t xml:space="preserve"> soll 1,37ms betragen.</w:t>
      </w:r>
    </w:p>
    <w:p w14:paraId="7A042D88" w14:textId="43A26A83" w:rsidR="00FB53D2" w:rsidRPr="00F30E61" w:rsidRDefault="00FB53D2" w:rsidP="00FB53D2">
      <w:pPr>
        <w:pStyle w:val="Listenabsatz"/>
        <w:numPr>
          <w:ilvl w:val="0"/>
          <w:numId w:val="8"/>
        </w:numPr>
      </w:pPr>
      <w:r w:rsidRPr="00F30E61">
        <w:rPr>
          <w:rFonts w:eastAsiaTheme="minorEastAsia"/>
        </w:rPr>
        <w:t>Es soll das MSB zuerst gesendet werden.</w:t>
      </w:r>
    </w:p>
    <w:p w14:paraId="48DCF928" w14:textId="4D8242BE" w:rsidR="00FB53D2" w:rsidRPr="00F30E61" w:rsidRDefault="00FB53D2" w:rsidP="00FB53D2">
      <w:pPr>
        <w:pStyle w:val="Listenabsatz"/>
        <w:numPr>
          <w:ilvl w:val="0"/>
          <w:numId w:val="8"/>
        </w:numPr>
      </w:pPr>
      <w:r w:rsidRPr="00F30E61">
        <w:rPr>
          <w:rFonts w:eastAsiaTheme="minorEastAsia"/>
        </w:rPr>
        <w:t>Zur Synchronisierung sollen zwei Startbits gesendet werden.</w:t>
      </w:r>
    </w:p>
    <w:p w14:paraId="19473FAE" w14:textId="25D3AD88" w:rsidR="00FB53D2" w:rsidRPr="00F30E61" w:rsidRDefault="00FB53D2" w:rsidP="00FB53D2">
      <w:pPr>
        <w:pStyle w:val="Listenabsatz"/>
        <w:numPr>
          <w:ilvl w:val="0"/>
          <w:numId w:val="8"/>
        </w:numPr>
      </w:pPr>
      <w:r w:rsidRPr="00F30E61">
        <w:rPr>
          <w:rFonts w:eastAsiaTheme="minorEastAsia"/>
        </w:rPr>
        <w:t>Zur Datensicherung soll der Hamming Code verwendet werden.</w:t>
      </w:r>
    </w:p>
    <w:p w14:paraId="44B50675" w14:textId="46B70ED8" w:rsidR="00FB53D2" w:rsidRPr="00F30E61" w:rsidRDefault="00FB53D2" w:rsidP="00FB53D2">
      <w:pPr>
        <w:pStyle w:val="Listenabsatz"/>
        <w:rPr>
          <w:rFonts w:eastAsiaTheme="minorEastAsia"/>
        </w:rPr>
      </w:pPr>
      <w:r w:rsidRPr="00F30E61">
        <w:rPr>
          <w:rFonts w:eastAsiaTheme="minorEastAsia"/>
        </w:rPr>
        <w:t>Hamming (11/4) … insgesamt 11 Bit und davon 4 Paritätsbits</w:t>
      </w:r>
    </w:p>
    <w:p w14:paraId="77C15E90" w14:textId="0BF47DCE" w:rsidR="00FB53D2" w:rsidRPr="00F30E61" w:rsidRDefault="00FB53D2" w:rsidP="00FB53D2">
      <w:pPr>
        <w:pStyle w:val="Listenabsatz"/>
        <w:numPr>
          <w:ilvl w:val="0"/>
          <w:numId w:val="8"/>
        </w:numPr>
      </w:pPr>
      <w:r w:rsidRPr="00F30E61">
        <w:t>Als Leitungscode soll die Manchesterkodierung verwendet werden</w:t>
      </w:r>
    </w:p>
    <w:p w14:paraId="7C02AE6F" w14:textId="0DEAC593" w:rsidR="00062386" w:rsidRPr="00F30E61" w:rsidRDefault="00062386" w:rsidP="00062386">
      <w:pPr>
        <w:spacing w:after="160"/>
        <w:rPr>
          <w:rFonts w:asciiTheme="majorHAnsi" w:eastAsiaTheme="majorEastAsia" w:hAnsiTheme="majorHAnsi" w:cstheme="majorBidi"/>
          <w:color w:val="ED7D31" w:themeColor="accent2"/>
          <w:sz w:val="26"/>
          <w:szCs w:val="26"/>
          <w:lang w:val="de-AT"/>
        </w:rPr>
      </w:pPr>
      <w:r w:rsidRPr="00F30E61">
        <w:rPr>
          <w:lang w:val="de-AT"/>
        </w:rPr>
        <w:br w:type="page"/>
      </w:r>
    </w:p>
    <w:p w14:paraId="061E3DAA" w14:textId="1DDF817F" w:rsidR="00407FB9" w:rsidRPr="00F30E61" w:rsidRDefault="00914197" w:rsidP="00AD0A13">
      <w:pPr>
        <w:pStyle w:val="berschrift2"/>
      </w:pPr>
      <w:bookmarkStart w:id="19" w:name="_Toc11067759"/>
      <w:r w:rsidRPr="00F30E61">
        <w:lastRenderedPageBreak/>
        <w:t>Initialisierung</w:t>
      </w:r>
      <w:bookmarkEnd w:id="19"/>
    </w:p>
    <w:p w14:paraId="77BFCBE8" w14:textId="77777777" w:rsidR="00407FB9" w:rsidRPr="00F30E61" w:rsidRDefault="00407FB9" w:rsidP="00407FB9">
      <w:pPr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de-AT" w:eastAsia="en-US"/>
        </w:rPr>
      </w:pPr>
    </w:p>
    <w:p w14:paraId="4911EA1E" w14:textId="54F21F92" w:rsidR="00407FB9" w:rsidRPr="00F30E61" w:rsidRDefault="00407FB9" w:rsidP="00407FB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de-AT" w:eastAsia="en-US"/>
        </w:rPr>
      </w:pPr>
      <w:r w:rsidRPr="00F30E61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de-AT" w:eastAsia="en-US"/>
        </w:rPr>
        <w:t xml:space="preserve">// RX </w:t>
      </w:r>
      <w:proofErr w:type="spellStart"/>
      <w:r w:rsidRPr="00F30E61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de-AT" w:eastAsia="en-US"/>
        </w:rPr>
        <w:t>instantiation</w:t>
      </w:r>
      <w:proofErr w:type="spellEnd"/>
    </w:p>
    <w:p w14:paraId="4F4F532B" w14:textId="77DF4D45" w:rsidR="00407FB9" w:rsidRPr="00C072F2" w:rsidRDefault="00407FB9" w:rsidP="00407FB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C072F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char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 w:rsidRPr="00C072F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eastAsia="en-US"/>
        </w:rPr>
        <w:t>GsaveD</w:t>
      </w:r>
      <w:proofErr w:type="spellEnd"/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[</w:t>
      </w:r>
      <w:r w:rsidRPr="00C072F2">
        <w:rPr>
          <w:rFonts w:ascii="Consolas" w:eastAsiaTheme="minorHAnsi" w:hAnsi="Consolas" w:cs="Consolas"/>
          <w:color w:val="A000A0"/>
          <w:sz w:val="19"/>
          <w:szCs w:val="19"/>
          <w:highlight w:val="white"/>
          <w:lang w:eastAsia="en-US"/>
        </w:rPr>
        <w:t>RX_DATA_LENGTH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+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1]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=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{0};</w:t>
      </w:r>
    </w:p>
    <w:p w14:paraId="31368365" w14:textId="77777777" w:rsidR="00407FB9" w:rsidRPr="00C072F2" w:rsidRDefault="00407FB9" w:rsidP="00407FB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C072F2">
        <w:rPr>
          <w:rFonts w:ascii="Consolas" w:eastAsiaTheme="minorHAnsi" w:hAnsi="Consolas" w:cs="Consolas"/>
          <w:i/>
          <w:iCs/>
          <w:color w:val="0000FF"/>
          <w:sz w:val="19"/>
          <w:szCs w:val="19"/>
          <w:highlight w:val="white"/>
          <w:lang w:eastAsia="en-US"/>
        </w:rPr>
        <w:t>int8_t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 w:rsidRPr="00C072F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eastAsia="en-US"/>
        </w:rPr>
        <w:t>Gcounter</w:t>
      </w:r>
      <w:proofErr w:type="spellEnd"/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=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-4;</w:t>
      </w:r>
    </w:p>
    <w:p w14:paraId="135B8D50" w14:textId="1BB3D3A6" w:rsidR="00407FB9" w:rsidRPr="00C072F2" w:rsidRDefault="00407FB9" w:rsidP="00407FB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</w:p>
    <w:p w14:paraId="3A4904D0" w14:textId="54F8CE84" w:rsidR="00407FB9" w:rsidRPr="00C072F2" w:rsidRDefault="00407FB9" w:rsidP="00407FB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C072F2">
        <w:rPr>
          <w:rFonts w:ascii="Consolas" w:eastAsiaTheme="minorHAnsi" w:hAnsi="Consolas" w:cs="Consolas"/>
          <w:color w:val="008000"/>
          <w:sz w:val="19"/>
          <w:szCs w:val="19"/>
          <w:highlight w:val="white"/>
          <w:lang w:eastAsia="en-US"/>
        </w:rPr>
        <w:t>// TX instantiation</w:t>
      </w:r>
    </w:p>
    <w:p w14:paraId="1E4A75BB" w14:textId="51BAA494" w:rsidR="00407FB9" w:rsidRPr="00C072F2" w:rsidRDefault="00407FB9" w:rsidP="00407FB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C072F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char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 w:rsidRPr="00C072F2">
        <w:rPr>
          <w:rFonts w:ascii="Consolas" w:eastAsiaTheme="minorHAnsi" w:hAnsi="Consolas" w:cs="Consolas"/>
          <w:color w:val="000080"/>
          <w:sz w:val="19"/>
          <w:szCs w:val="19"/>
          <w:highlight w:val="white"/>
          <w:lang w:eastAsia="en-US"/>
        </w:rPr>
        <w:t>GsendData</w:t>
      </w:r>
      <w:proofErr w:type="spellEnd"/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[</w:t>
      </w:r>
      <w:r w:rsidRPr="00C072F2">
        <w:rPr>
          <w:rFonts w:ascii="Consolas" w:eastAsiaTheme="minorHAnsi" w:hAnsi="Consolas" w:cs="Consolas"/>
          <w:color w:val="A000A0"/>
          <w:sz w:val="19"/>
          <w:szCs w:val="19"/>
          <w:highlight w:val="white"/>
          <w:lang w:eastAsia="en-US"/>
        </w:rPr>
        <w:t>TX_DATA_LENGTH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]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=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{0};</w:t>
      </w:r>
    </w:p>
    <w:p w14:paraId="29935C6E" w14:textId="77777777" w:rsidR="00407FB9" w:rsidRPr="00F30E61" w:rsidRDefault="00407FB9" w:rsidP="00407FB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de-AT" w:eastAsia="en-US"/>
        </w:rPr>
      </w:pPr>
      <w:r w:rsidRPr="00F30E61">
        <w:rPr>
          <w:rFonts w:ascii="Consolas" w:eastAsiaTheme="minorHAnsi" w:hAnsi="Consolas" w:cs="Consolas"/>
          <w:i/>
          <w:iCs/>
          <w:color w:val="0000FF"/>
          <w:sz w:val="19"/>
          <w:szCs w:val="19"/>
          <w:highlight w:val="white"/>
          <w:lang w:val="de-AT" w:eastAsia="en-US"/>
        </w:rPr>
        <w:t>int8_t</w:t>
      </w:r>
      <w:r w:rsidRPr="00F30E6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de-AT" w:eastAsia="en-US"/>
        </w:rPr>
        <w:t xml:space="preserve"> </w:t>
      </w:r>
      <w:proofErr w:type="spellStart"/>
      <w:r w:rsidRPr="00F30E6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de-AT" w:eastAsia="en-US"/>
        </w:rPr>
        <w:t>GsendCounter</w:t>
      </w:r>
      <w:proofErr w:type="spellEnd"/>
      <w:r w:rsidRPr="00F30E6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de-AT" w:eastAsia="en-US"/>
        </w:rPr>
        <w:t xml:space="preserve"> </w:t>
      </w:r>
      <w:r w:rsidRPr="00F30E6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de-AT" w:eastAsia="en-US"/>
        </w:rPr>
        <w:t>=</w:t>
      </w:r>
      <w:r w:rsidRPr="00F30E6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de-AT" w:eastAsia="en-US"/>
        </w:rPr>
        <w:t xml:space="preserve"> </w:t>
      </w:r>
      <w:r w:rsidRPr="00F30E6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de-AT" w:eastAsia="en-US"/>
        </w:rPr>
        <w:t>0;</w:t>
      </w:r>
    </w:p>
    <w:p w14:paraId="154DA51B" w14:textId="74AF4D55" w:rsidR="00407FB9" w:rsidRPr="00F30E61" w:rsidRDefault="00407FB9" w:rsidP="00407FB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de-AT" w:eastAsia="en-US"/>
        </w:rPr>
      </w:pPr>
    </w:p>
    <w:p w14:paraId="5EC3B8AD" w14:textId="295DE1C5" w:rsidR="00407FB9" w:rsidRPr="00F30E61" w:rsidRDefault="00407FB9" w:rsidP="00407FB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de-AT" w:eastAsia="en-US"/>
        </w:rPr>
      </w:pPr>
      <w:proofErr w:type="spellStart"/>
      <w:r w:rsidRPr="00F30E61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de-AT" w:eastAsia="en-US"/>
        </w:rPr>
        <w:t>char</w:t>
      </w:r>
      <w:proofErr w:type="spellEnd"/>
      <w:r w:rsidRPr="00F30E6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de-AT" w:eastAsia="en-US"/>
        </w:rPr>
        <w:t xml:space="preserve"> </w:t>
      </w:r>
      <w:proofErr w:type="spellStart"/>
      <w:r w:rsidRPr="00F30E61">
        <w:rPr>
          <w:rFonts w:ascii="Consolas" w:eastAsiaTheme="minorHAnsi" w:hAnsi="Consolas" w:cs="Consolas"/>
          <w:color w:val="000080"/>
          <w:sz w:val="19"/>
          <w:szCs w:val="19"/>
          <w:highlight w:val="white"/>
          <w:lang w:val="de-AT" w:eastAsia="en-US"/>
        </w:rPr>
        <w:t>RXflag</w:t>
      </w:r>
      <w:proofErr w:type="spellEnd"/>
      <w:r w:rsidRPr="00F30E6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de-AT" w:eastAsia="en-US"/>
        </w:rPr>
        <w:t xml:space="preserve"> </w:t>
      </w:r>
      <w:r w:rsidRPr="00F30E6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de-AT" w:eastAsia="en-US"/>
        </w:rPr>
        <w:t>=</w:t>
      </w:r>
      <w:r w:rsidRPr="00F30E61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de-AT" w:eastAsia="en-US"/>
        </w:rPr>
        <w:t xml:space="preserve"> </w:t>
      </w:r>
      <w:r w:rsidRPr="00F30E61">
        <w:rPr>
          <w:rFonts w:ascii="Consolas" w:eastAsiaTheme="minorHAnsi" w:hAnsi="Consolas" w:cs="Consolas"/>
          <w:color w:val="A000A0"/>
          <w:sz w:val="19"/>
          <w:szCs w:val="19"/>
          <w:highlight w:val="white"/>
          <w:lang w:val="de-AT" w:eastAsia="en-US"/>
        </w:rPr>
        <w:t>FALSE</w:t>
      </w:r>
      <w:r w:rsidRPr="00F30E6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de-AT" w:eastAsia="en-US"/>
        </w:rPr>
        <w:t>;</w:t>
      </w:r>
    </w:p>
    <w:p w14:paraId="1590A3B6" w14:textId="77777777" w:rsidR="00407FB9" w:rsidRPr="00F30E61" w:rsidRDefault="00407FB9" w:rsidP="00407FB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de-AT" w:eastAsia="en-US"/>
        </w:rPr>
      </w:pPr>
    </w:p>
    <w:p w14:paraId="68E52EF1" w14:textId="01C16B2D" w:rsidR="00407FB9" w:rsidRPr="00C072F2" w:rsidRDefault="00407FB9" w:rsidP="00407FB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C072F2"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void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 w:rsidRPr="00C072F2">
        <w:rPr>
          <w:rFonts w:ascii="Consolas" w:eastAsiaTheme="minorHAnsi" w:hAnsi="Consolas" w:cs="Consolas"/>
          <w:color w:val="880000"/>
          <w:sz w:val="19"/>
          <w:szCs w:val="19"/>
          <w:highlight w:val="white"/>
          <w:lang w:eastAsia="en-US"/>
        </w:rPr>
        <w:t>RfIDinit</w:t>
      </w:r>
      <w:proofErr w:type="spellEnd"/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()</w:t>
      </w:r>
    </w:p>
    <w:p w14:paraId="3B46CBBD" w14:textId="1DDB2684" w:rsidR="00407FB9" w:rsidRPr="00C072F2" w:rsidRDefault="00407FB9" w:rsidP="00407FB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{</w:t>
      </w:r>
    </w:p>
    <w:p w14:paraId="2602D2A0" w14:textId="7BFEE309" w:rsidR="00407FB9" w:rsidRPr="00C072F2" w:rsidRDefault="00407FB9" w:rsidP="00407FB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 w:rsidRPr="00C072F2">
        <w:rPr>
          <w:rFonts w:ascii="Consolas" w:eastAsiaTheme="minorHAnsi" w:hAnsi="Consolas" w:cs="Consolas"/>
          <w:color w:val="008000"/>
          <w:sz w:val="19"/>
          <w:szCs w:val="19"/>
          <w:highlight w:val="white"/>
          <w:lang w:eastAsia="en-US"/>
        </w:rPr>
        <w:t>// Initialize Receiver Port</w:t>
      </w:r>
    </w:p>
    <w:p w14:paraId="55570A1B" w14:textId="77777777" w:rsidR="00407FB9" w:rsidRPr="00C072F2" w:rsidRDefault="00407FB9" w:rsidP="00407FB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 w:rsidRPr="00C072F2">
        <w:rPr>
          <w:rFonts w:ascii="Consolas" w:eastAsiaTheme="minorHAnsi" w:hAnsi="Consolas" w:cs="Consolas"/>
          <w:color w:val="A000A0"/>
          <w:sz w:val="19"/>
          <w:szCs w:val="19"/>
          <w:highlight w:val="white"/>
          <w:lang w:eastAsia="en-US"/>
        </w:rPr>
        <w:t>RX_PORT_DDR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&amp;=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~</w:t>
      </w:r>
      <w:r w:rsidRPr="00C072F2">
        <w:rPr>
          <w:rFonts w:ascii="Consolas" w:eastAsiaTheme="minorHAnsi" w:hAnsi="Consolas" w:cs="Consolas"/>
          <w:color w:val="A000A0"/>
          <w:sz w:val="19"/>
          <w:szCs w:val="19"/>
          <w:highlight w:val="white"/>
          <w:lang w:eastAsia="en-US"/>
        </w:rPr>
        <w:t>RX_PIN_MASK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072BA0AD" w14:textId="1646A7DA" w:rsidR="00407FB9" w:rsidRPr="00C072F2" w:rsidRDefault="00407FB9" w:rsidP="00407FB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</w:p>
    <w:p w14:paraId="2FBFD1C8" w14:textId="1E771C63" w:rsidR="00407FB9" w:rsidRPr="00C072F2" w:rsidRDefault="00407FB9" w:rsidP="00407FB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 w:rsidRPr="00C072F2">
        <w:rPr>
          <w:rFonts w:ascii="Consolas" w:eastAsiaTheme="minorHAnsi" w:hAnsi="Consolas" w:cs="Consolas"/>
          <w:color w:val="008000"/>
          <w:sz w:val="19"/>
          <w:szCs w:val="19"/>
          <w:highlight w:val="white"/>
          <w:lang w:eastAsia="en-US"/>
        </w:rPr>
        <w:t>// Initial Transmitter Port</w:t>
      </w:r>
    </w:p>
    <w:p w14:paraId="6CDFC3B0" w14:textId="614B12F5" w:rsidR="00407FB9" w:rsidRPr="00C072F2" w:rsidRDefault="00407FB9" w:rsidP="00407FB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 w:rsidRPr="00C072F2">
        <w:rPr>
          <w:rFonts w:ascii="Consolas" w:eastAsiaTheme="minorHAnsi" w:hAnsi="Consolas" w:cs="Consolas"/>
          <w:color w:val="A000A0"/>
          <w:sz w:val="19"/>
          <w:szCs w:val="19"/>
          <w:highlight w:val="white"/>
          <w:lang w:eastAsia="en-US"/>
        </w:rPr>
        <w:t>TX_PORT_DDR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|=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C072F2">
        <w:rPr>
          <w:rFonts w:ascii="Consolas" w:eastAsiaTheme="minorHAnsi" w:hAnsi="Consolas" w:cs="Consolas"/>
          <w:color w:val="A000A0"/>
          <w:sz w:val="19"/>
          <w:szCs w:val="19"/>
          <w:highlight w:val="white"/>
          <w:lang w:eastAsia="en-US"/>
        </w:rPr>
        <w:t>TX_PIN_MASK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14:paraId="5F633591" w14:textId="65932A39" w:rsidR="00407FB9" w:rsidRPr="00C072F2" w:rsidRDefault="00407FB9" w:rsidP="00407FB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 w:rsidRPr="00C072F2">
        <w:rPr>
          <w:rFonts w:ascii="Consolas" w:eastAsiaTheme="minorHAnsi" w:hAnsi="Consolas" w:cs="Consolas"/>
          <w:color w:val="A000A0"/>
          <w:sz w:val="19"/>
          <w:szCs w:val="19"/>
          <w:highlight w:val="white"/>
          <w:lang w:eastAsia="en-US"/>
        </w:rPr>
        <w:t>TX_PORT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|=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C072F2">
        <w:rPr>
          <w:rFonts w:ascii="Consolas" w:eastAsiaTheme="minorHAnsi" w:hAnsi="Consolas" w:cs="Consolas"/>
          <w:color w:val="A000A0"/>
          <w:sz w:val="19"/>
          <w:szCs w:val="19"/>
          <w:highlight w:val="white"/>
          <w:lang w:eastAsia="en-US"/>
        </w:rPr>
        <w:t>TX_PIN_MASK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 w:rsidRPr="00C072F2">
        <w:rPr>
          <w:rFonts w:ascii="Consolas" w:eastAsiaTheme="minorHAnsi" w:hAnsi="Consolas" w:cs="Consolas"/>
          <w:color w:val="008000"/>
          <w:sz w:val="19"/>
          <w:szCs w:val="19"/>
          <w:highlight w:val="white"/>
          <w:lang w:eastAsia="en-US"/>
        </w:rPr>
        <w:t xml:space="preserve">// Set Tx </w:t>
      </w:r>
      <w:proofErr w:type="spellStart"/>
      <w:r w:rsidRPr="00C072F2">
        <w:rPr>
          <w:rFonts w:ascii="Consolas" w:eastAsiaTheme="minorHAnsi" w:hAnsi="Consolas" w:cs="Consolas"/>
          <w:color w:val="008000"/>
          <w:sz w:val="19"/>
          <w:szCs w:val="19"/>
          <w:highlight w:val="white"/>
          <w:lang w:eastAsia="en-US"/>
        </w:rPr>
        <w:t>to</w:t>
      </w:r>
      <w:proofErr w:type="spellEnd"/>
      <w:r w:rsidRPr="00C072F2">
        <w:rPr>
          <w:rFonts w:ascii="Consolas" w:eastAsiaTheme="minorHAnsi" w:hAnsi="Consolas" w:cs="Consolas"/>
          <w:color w:val="008000"/>
          <w:sz w:val="19"/>
          <w:szCs w:val="19"/>
          <w:highlight w:val="white"/>
          <w:lang w:eastAsia="en-US"/>
        </w:rPr>
        <w:t xml:space="preserve"> high to deliver energy</w:t>
      </w:r>
    </w:p>
    <w:p w14:paraId="7C0AD49D" w14:textId="77777777" w:rsidR="00407FB9" w:rsidRPr="00C072F2" w:rsidRDefault="00407FB9" w:rsidP="00407FB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</w:p>
    <w:p w14:paraId="468B7C2D" w14:textId="544C4001" w:rsidR="00407FB9" w:rsidRPr="00C072F2" w:rsidRDefault="00407FB9" w:rsidP="00407FB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 w:rsidRPr="00C072F2">
        <w:rPr>
          <w:rFonts w:ascii="Consolas" w:eastAsiaTheme="minorHAnsi" w:hAnsi="Consolas" w:cs="Consolas"/>
          <w:color w:val="008000"/>
          <w:sz w:val="19"/>
          <w:szCs w:val="19"/>
          <w:highlight w:val="white"/>
          <w:lang w:eastAsia="en-US"/>
        </w:rPr>
        <w:t>// Initialize Input port for shift register</w:t>
      </w:r>
    </w:p>
    <w:p w14:paraId="7027AEF9" w14:textId="77777777" w:rsidR="00407FB9" w:rsidRPr="00C072F2" w:rsidRDefault="00407FB9" w:rsidP="00407FB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 w:rsidRPr="00C072F2">
        <w:rPr>
          <w:rFonts w:ascii="Consolas" w:eastAsiaTheme="minorHAnsi" w:hAnsi="Consolas" w:cs="Consolas"/>
          <w:color w:val="A000A0"/>
          <w:sz w:val="19"/>
          <w:szCs w:val="19"/>
          <w:highlight w:val="white"/>
          <w:lang w:eastAsia="en-US"/>
        </w:rPr>
        <w:t>DATA_INPUT_PORT_DDR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=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0x00;</w:t>
      </w:r>
    </w:p>
    <w:p w14:paraId="3D70847D" w14:textId="77777777" w:rsidR="00407FB9" w:rsidRPr="00C072F2" w:rsidRDefault="00407FB9" w:rsidP="00407FB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</w:p>
    <w:p w14:paraId="209776F8" w14:textId="77777777" w:rsidR="00407FB9" w:rsidRPr="00C072F2" w:rsidRDefault="00407FB9" w:rsidP="00407FB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 w:rsidRPr="00C072F2">
        <w:rPr>
          <w:rFonts w:ascii="Consolas" w:eastAsiaTheme="minorHAnsi" w:hAnsi="Consolas" w:cs="Consolas"/>
          <w:color w:val="008000"/>
          <w:sz w:val="19"/>
          <w:szCs w:val="19"/>
          <w:highlight w:val="white"/>
          <w:lang w:eastAsia="en-US"/>
        </w:rPr>
        <w:t>// Initialize Pin change interrupt</w:t>
      </w:r>
    </w:p>
    <w:p w14:paraId="6DBBCD7A" w14:textId="78321DDA" w:rsidR="00407FB9" w:rsidRPr="00C072F2" w:rsidRDefault="00407FB9" w:rsidP="00407FB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 w:rsidRPr="00C072F2">
        <w:rPr>
          <w:rFonts w:ascii="Consolas" w:eastAsiaTheme="minorHAnsi" w:hAnsi="Consolas" w:cs="Consolas"/>
          <w:color w:val="A000A0"/>
          <w:sz w:val="19"/>
          <w:szCs w:val="19"/>
          <w:highlight w:val="white"/>
          <w:lang w:eastAsia="en-US"/>
        </w:rPr>
        <w:t>DDRD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&amp;=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~(1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&lt;&lt;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C072F2">
        <w:rPr>
          <w:rFonts w:ascii="Consolas" w:eastAsiaTheme="minorHAnsi" w:hAnsi="Consolas" w:cs="Consolas"/>
          <w:color w:val="A000A0"/>
          <w:sz w:val="19"/>
          <w:szCs w:val="19"/>
          <w:highlight w:val="white"/>
          <w:lang w:eastAsia="en-US"/>
        </w:rPr>
        <w:t>DDD3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);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 w:rsidRPr="00C072F2">
        <w:rPr>
          <w:rFonts w:ascii="Consolas" w:eastAsiaTheme="minorHAnsi" w:hAnsi="Consolas" w:cs="Consolas"/>
          <w:color w:val="008000"/>
          <w:sz w:val="19"/>
          <w:szCs w:val="19"/>
          <w:highlight w:val="white"/>
          <w:lang w:eastAsia="en-US"/>
        </w:rPr>
        <w:t>// Initialize PD3 as Input</w:t>
      </w:r>
    </w:p>
    <w:p w14:paraId="40B688F6" w14:textId="77777777" w:rsidR="00407FB9" w:rsidRPr="00C072F2" w:rsidRDefault="00407FB9" w:rsidP="00407FB9">
      <w:pPr>
        <w:autoSpaceDE w:val="0"/>
        <w:autoSpaceDN w:val="0"/>
        <w:adjustRightInd w:val="0"/>
        <w:ind w:left="708" w:hanging="708"/>
        <w:rPr>
          <w:rFonts w:ascii="Consolas" w:eastAsiaTheme="minorHAnsi" w:hAnsi="Consolas" w:cs="Consolas"/>
          <w:color w:val="008000"/>
          <w:sz w:val="19"/>
          <w:szCs w:val="19"/>
          <w:highlight w:val="white"/>
          <w:lang w:eastAsia="en-US"/>
        </w:rPr>
      </w:pP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 w:rsidRPr="00C072F2">
        <w:rPr>
          <w:rFonts w:ascii="Consolas" w:eastAsiaTheme="minorHAnsi" w:hAnsi="Consolas" w:cs="Consolas"/>
          <w:color w:val="A000A0"/>
          <w:sz w:val="19"/>
          <w:szCs w:val="19"/>
          <w:highlight w:val="white"/>
          <w:lang w:eastAsia="en-US"/>
        </w:rPr>
        <w:t>EICRA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|=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(1&lt;&lt;</w:t>
      </w:r>
      <w:r w:rsidRPr="00C072F2">
        <w:rPr>
          <w:rFonts w:ascii="Consolas" w:eastAsiaTheme="minorHAnsi" w:hAnsi="Consolas" w:cs="Consolas"/>
          <w:color w:val="A000A0"/>
          <w:sz w:val="19"/>
          <w:szCs w:val="19"/>
          <w:highlight w:val="white"/>
          <w:lang w:eastAsia="en-US"/>
        </w:rPr>
        <w:t>ISC31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)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|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(1&lt;&lt;</w:t>
      </w:r>
      <w:r w:rsidRPr="00C072F2">
        <w:rPr>
          <w:rFonts w:ascii="Consolas" w:eastAsiaTheme="minorHAnsi" w:hAnsi="Consolas" w:cs="Consolas"/>
          <w:color w:val="A000A0"/>
          <w:sz w:val="19"/>
          <w:szCs w:val="19"/>
          <w:highlight w:val="white"/>
          <w:lang w:eastAsia="en-US"/>
        </w:rPr>
        <w:t>ISC30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);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 w:rsidRPr="00C072F2">
        <w:rPr>
          <w:rFonts w:ascii="Consolas" w:eastAsiaTheme="minorHAnsi" w:hAnsi="Consolas" w:cs="Consolas"/>
          <w:color w:val="008000"/>
          <w:sz w:val="19"/>
          <w:szCs w:val="19"/>
          <w:highlight w:val="white"/>
          <w:lang w:eastAsia="en-US"/>
        </w:rPr>
        <w:t xml:space="preserve">// Trigger interrupt on rising and </w:t>
      </w:r>
    </w:p>
    <w:p w14:paraId="58C6A2CD" w14:textId="1E8DD6A5" w:rsidR="00407FB9" w:rsidRPr="00C072F2" w:rsidRDefault="00407FB9" w:rsidP="00407FB9">
      <w:pPr>
        <w:autoSpaceDE w:val="0"/>
        <w:autoSpaceDN w:val="0"/>
        <w:adjustRightInd w:val="0"/>
        <w:ind w:left="4956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C072F2">
        <w:rPr>
          <w:rFonts w:ascii="Consolas" w:eastAsiaTheme="minorHAnsi" w:hAnsi="Consolas" w:cs="Consolas"/>
          <w:color w:val="A000A0"/>
          <w:sz w:val="19"/>
          <w:szCs w:val="19"/>
          <w:highlight w:val="white"/>
          <w:lang w:eastAsia="en-US"/>
        </w:rPr>
        <w:t xml:space="preserve">   </w:t>
      </w:r>
      <w:r w:rsidRPr="00C072F2">
        <w:rPr>
          <w:rFonts w:ascii="Consolas" w:eastAsiaTheme="minorHAnsi" w:hAnsi="Consolas" w:cs="Consolas"/>
          <w:color w:val="008000"/>
          <w:sz w:val="19"/>
          <w:szCs w:val="19"/>
          <w:highlight w:val="white"/>
          <w:lang w:eastAsia="en-US"/>
        </w:rPr>
        <w:t>falling edge</w:t>
      </w:r>
    </w:p>
    <w:p w14:paraId="57607873" w14:textId="7D70F152" w:rsidR="00407FB9" w:rsidRPr="00C072F2" w:rsidRDefault="00407FB9" w:rsidP="00407FB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 w:rsidRPr="00C072F2">
        <w:rPr>
          <w:rFonts w:ascii="Consolas" w:eastAsiaTheme="minorHAnsi" w:hAnsi="Consolas" w:cs="Consolas"/>
          <w:color w:val="A000A0"/>
          <w:sz w:val="19"/>
          <w:szCs w:val="19"/>
          <w:highlight w:val="white"/>
          <w:lang w:eastAsia="en-US"/>
        </w:rPr>
        <w:t>EIMSK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|=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(1&lt;&lt;</w:t>
      </w:r>
      <w:r w:rsidRPr="00C072F2">
        <w:rPr>
          <w:rFonts w:ascii="Consolas" w:eastAsiaTheme="minorHAnsi" w:hAnsi="Consolas" w:cs="Consolas"/>
          <w:color w:val="A000A0"/>
          <w:sz w:val="19"/>
          <w:szCs w:val="19"/>
          <w:highlight w:val="white"/>
          <w:lang w:eastAsia="en-US"/>
        </w:rPr>
        <w:t>INT3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);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 w:rsidRPr="00C072F2">
        <w:rPr>
          <w:rFonts w:ascii="Consolas" w:eastAsiaTheme="minorHAnsi" w:hAnsi="Consolas" w:cs="Consolas"/>
          <w:color w:val="008000"/>
          <w:sz w:val="19"/>
          <w:szCs w:val="19"/>
          <w:highlight w:val="white"/>
          <w:lang w:eastAsia="en-US"/>
        </w:rPr>
        <w:t>// Locally enable Interrupt for INT3</w:t>
      </w:r>
      <w:r w:rsidRPr="00C072F2">
        <w:rPr>
          <w:rFonts w:ascii="Consolas" w:eastAsiaTheme="minorHAnsi" w:hAnsi="Consolas" w:cs="Consolas"/>
          <w:color w:val="008000"/>
          <w:sz w:val="19"/>
          <w:szCs w:val="19"/>
          <w:highlight w:val="white"/>
          <w:lang w:eastAsia="en-US"/>
        </w:rPr>
        <w:tab/>
      </w:r>
    </w:p>
    <w:p w14:paraId="2AF9B5C9" w14:textId="77777777" w:rsidR="00407FB9" w:rsidRPr="00C072F2" w:rsidRDefault="00407FB9" w:rsidP="00407FB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</w:p>
    <w:p w14:paraId="48BFA9F9" w14:textId="77777777" w:rsidR="00407FB9" w:rsidRPr="00C072F2" w:rsidRDefault="00407FB9" w:rsidP="00407FB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 w:rsidRPr="00C072F2">
        <w:rPr>
          <w:rFonts w:ascii="Consolas" w:eastAsiaTheme="minorHAnsi" w:hAnsi="Consolas" w:cs="Consolas"/>
          <w:color w:val="008000"/>
          <w:sz w:val="19"/>
          <w:szCs w:val="19"/>
          <w:highlight w:val="white"/>
          <w:lang w:eastAsia="en-US"/>
        </w:rPr>
        <w:t>// Initialize Timer1 for receiving</w:t>
      </w:r>
    </w:p>
    <w:p w14:paraId="1D884408" w14:textId="79DA340B" w:rsidR="00407FB9" w:rsidRPr="00C072F2" w:rsidRDefault="00407FB9" w:rsidP="00407FB9">
      <w:pPr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highlight w:val="white"/>
          <w:lang w:eastAsia="en-US"/>
        </w:rPr>
      </w:pP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 w:rsidRPr="00C072F2">
        <w:rPr>
          <w:rFonts w:ascii="Consolas" w:eastAsiaTheme="minorHAnsi" w:hAnsi="Consolas" w:cs="Consolas"/>
          <w:color w:val="A000A0"/>
          <w:sz w:val="19"/>
          <w:szCs w:val="19"/>
          <w:highlight w:val="white"/>
          <w:lang w:eastAsia="en-US"/>
        </w:rPr>
        <w:t>TCCR1B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=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C072F2">
        <w:rPr>
          <w:rFonts w:ascii="Consolas" w:eastAsiaTheme="minorHAnsi" w:hAnsi="Consolas" w:cs="Consolas"/>
          <w:color w:val="A000A0"/>
          <w:sz w:val="19"/>
          <w:szCs w:val="19"/>
          <w:highlight w:val="white"/>
          <w:lang w:eastAsia="en-US"/>
        </w:rPr>
        <w:t>TCCR1B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|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(1&lt;&lt;</w:t>
      </w:r>
      <w:r w:rsidRPr="00C072F2">
        <w:rPr>
          <w:rFonts w:ascii="Consolas" w:eastAsiaTheme="minorHAnsi" w:hAnsi="Consolas" w:cs="Consolas"/>
          <w:color w:val="A000A0"/>
          <w:sz w:val="19"/>
          <w:szCs w:val="19"/>
          <w:highlight w:val="white"/>
          <w:lang w:eastAsia="en-US"/>
        </w:rPr>
        <w:t>WGM13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)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|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(1&lt;&lt;</w:t>
      </w:r>
      <w:r w:rsidRPr="00C072F2">
        <w:rPr>
          <w:rFonts w:ascii="Consolas" w:eastAsiaTheme="minorHAnsi" w:hAnsi="Consolas" w:cs="Consolas"/>
          <w:color w:val="A000A0"/>
          <w:sz w:val="19"/>
          <w:szCs w:val="19"/>
          <w:highlight w:val="white"/>
          <w:lang w:eastAsia="en-US"/>
        </w:rPr>
        <w:t>WGM12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); </w:t>
      </w:r>
      <w:r w:rsidRPr="00C072F2">
        <w:rPr>
          <w:rFonts w:ascii="Consolas" w:eastAsiaTheme="minorHAnsi" w:hAnsi="Consolas" w:cs="Consolas"/>
          <w:color w:val="008000"/>
          <w:sz w:val="19"/>
          <w:szCs w:val="19"/>
          <w:highlight w:val="white"/>
          <w:lang w:eastAsia="en-US"/>
        </w:rPr>
        <w:t xml:space="preserve">// Set Timer1 to CTC-Mode with ICR1 </w:t>
      </w:r>
    </w:p>
    <w:p w14:paraId="7BE89A02" w14:textId="01E2905E" w:rsidR="00407FB9" w:rsidRPr="00C072F2" w:rsidRDefault="00407FB9" w:rsidP="00407FB9">
      <w:pPr>
        <w:autoSpaceDE w:val="0"/>
        <w:autoSpaceDN w:val="0"/>
        <w:adjustRightInd w:val="0"/>
        <w:ind w:left="4956"/>
        <w:rPr>
          <w:rFonts w:ascii="Consolas" w:eastAsiaTheme="minorHAnsi" w:hAnsi="Consolas" w:cs="Consolas"/>
          <w:color w:val="008000"/>
          <w:sz w:val="19"/>
          <w:szCs w:val="19"/>
          <w:highlight w:val="white"/>
          <w:lang w:eastAsia="en-US"/>
        </w:rPr>
      </w:pPr>
      <w:r w:rsidRPr="00C072F2">
        <w:rPr>
          <w:rFonts w:ascii="Consolas" w:eastAsiaTheme="minorHAnsi" w:hAnsi="Consolas" w:cs="Consolas"/>
          <w:color w:val="008000"/>
          <w:sz w:val="19"/>
          <w:szCs w:val="19"/>
          <w:highlight w:val="white"/>
          <w:lang w:eastAsia="en-US"/>
        </w:rPr>
        <w:t xml:space="preserve">      as TOP</w:t>
      </w:r>
    </w:p>
    <w:p w14:paraId="256935CA" w14:textId="4641946A" w:rsidR="00407FB9" w:rsidRPr="00C072F2" w:rsidRDefault="00407FB9" w:rsidP="00407FB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 w:rsidRPr="00C072F2">
        <w:rPr>
          <w:rFonts w:ascii="Consolas" w:eastAsiaTheme="minorHAnsi" w:hAnsi="Consolas" w:cs="Consolas"/>
          <w:color w:val="A000A0"/>
          <w:sz w:val="19"/>
          <w:szCs w:val="19"/>
          <w:highlight w:val="white"/>
          <w:lang w:eastAsia="en-US"/>
        </w:rPr>
        <w:t>ICR1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=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proofErr w:type="spellStart"/>
      <w:r w:rsidRPr="00C072F2">
        <w:rPr>
          <w:rFonts w:ascii="Consolas" w:eastAsiaTheme="minorHAnsi" w:hAnsi="Consolas" w:cs="Consolas"/>
          <w:color w:val="A000A0"/>
          <w:sz w:val="19"/>
          <w:szCs w:val="19"/>
          <w:highlight w:val="white"/>
          <w:lang w:eastAsia="en-US"/>
        </w:rPr>
        <w:t>fICR</w:t>
      </w:r>
      <w:proofErr w:type="spellEnd"/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 w:rsidRPr="00C072F2">
        <w:rPr>
          <w:rFonts w:ascii="Consolas" w:eastAsiaTheme="minorHAnsi" w:hAnsi="Consolas" w:cs="Consolas"/>
          <w:color w:val="008000"/>
          <w:sz w:val="19"/>
          <w:szCs w:val="19"/>
          <w:highlight w:val="white"/>
          <w:lang w:eastAsia="en-US"/>
        </w:rPr>
        <w:t>// Set TOP Value</w:t>
      </w:r>
      <w:r w:rsidRPr="00C072F2">
        <w:rPr>
          <w:rFonts w:ascii="Consolas" w:eastAsiaTheme="minorHAnsi" w:hAnsi="Consolas" w:cs="Consolas"/>
          <w:color w:val="008000"/>
          <w:sz w:val="19"/>
          <w:szCs w:val="19"/>
          <w:highlight w:val="white"/>
          <w:lang w:eastAsia="en-US"/>
        </w:rPr>
        <w:tab/>
      </w:r>
      <w:r w:rsidRPr="00C072F2">
        <w:rPr>
          <w:rFonts w:ascii="Consolas" w:eastAsiaTheme="minorHAnsi" w:hAnsi="Consolas" w:cs="Consolas"/>
          <w:color w:val="008000"/>
          <w:sz w:val="19"/>
          <w:szCs w:val="19"/>
          <w:highlight w:val="white"/>
          <w:lang w:eastAsia="en-US"/>
        </w:rPr>
        <w:tab/>
      </w:r>
      <w:r w:rsidRPr="00C072F2">
        <w:rPr>
          <w:rFonts w:ascii="Consolas" w:eastAsiaTheme="minorHAnsi" w:hAnsi="Consolas" w:cs="Consolas"/>
          <w:color w:val="008000"/>
          <w:sz w:val="19"/>
          <w:szCs w:val="19"/>
          <w:highlight w:val="white"/>
          <w:lang w:eastAsia="en-US"/>
        </w:rPr>
        <w:tab/>
      </w:r>
      <w:r w:rsidRPr="00C072F2">
        <w:rPr>
          <w:rFonts w:ascii="Consolas" w:eastAsiaTheme="minorHAnsi" w:hAnsi="Consolas" w:cs="Consolas"/>
          <w:color w:val="008000"/>
          <w:sz w:val="19"/>
          <w:szCs w:val="19"/>
          <w:highlight w:val="white"/>
          <w:lang w:eastAsia="en-US"/>
        </w:rPr>
        <w:tab/>
      </w:r>
    </w:p>
    <w:p w14:paraId="504151FC" w14:textId="25F5B985" w:rsidR="00407FB9" w:rsidRPr="00C072F2" w:rsidRDefault="00407FB9" w:rsidP="00407FB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 w:rsidRPr="00C072F2">
        <w:rPr>
          <w:rFonts w:ascii="Consolas" w:eastAsiaTheme="minorHAnsi" w:hAnsi="Consolas" w:cs="Consolas"/>
          <w:color w:val="A000A0"/>
          <w:sz w:val="19"/>
          <w:szCs w:val="19"/>
          <w:highlight w:val="white"/>
          <w:lang w:eastAsia="en-US"/>
        </w:rPr>
        <w:t>OCR1A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=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C072F2">
        <w:rPr>
          <w:rFonts w:ascii="Consolas" w:eastAsiaTheme="minorHAnsi" w:hAnsi="Consolas" w:cs="Consolas"/>
          <w:color w:val="A000A0"/>
          <w:sz w:val="19"/>
          <w:szCs w:val="19"/>
          <w:highlight w:val="white"/>
          <w:lang w:eastAsia="en-US"/>
        </w:rPr>
        <w:t>fOCR1A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 w:rsidRPr="00C072F2">
        <w:rPr>
          <w:rFonts w:ascii="Consolas" w:eastAsiaTheme="minorHAnsi" w:hAnsi="Consolas" w:cs="Consolas"/>
          <w:color w:val="008000"/>
          <w:sz w:val="19"/>
          <w:szCs w:val="19"/>
          <w:highlight w:val="white"/>
          <w:lang w:eastAsia="en-US"/>
        </w:rPr>
        <w:t>// Set threshold for COMP_A</w:t>
      </w:r>
    </w:p>
    <w:p w14:paraId="74F314F3" w14:textId="62FF6E4A" w:rsidR="00407FB9" w:rsidRPr="00C072F2" w:rsidRDefault="00407FB9" w:rsidP="00407FB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 w:rsidRPr="00C072F2">
        <w:rPr>
          <w:rFonts w:ascii="Consolas" w:eastAsiaTheme="minorHAnsi" w:hAnsi="Consolas" w:cs="Consolas"/>
          <w:color w:val="A000A0"/>
          <w:sz w:val="19"/>
          <w:szCs w:val="19"/>
          <w:highlight w:val="white"/>
          <w:lang w:eastAsia="en-US"/>
        </w:rPr>
        <w:t>OCR1B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=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C072F2">
        <w:rPr>
          <w:rFonts w:ascii="Consolas" w:eastAsiaTheme="minorHAnsi" w:hAnsi="Consolas" w:cs="Consolas"/>
          <w:color w:val="A000A0"/>
          <w:sz w:val="19"/>
          <w:szCs w:val="19"/>
          <w:highlight w:val="white"/>
          <w:lang w:eastAsia="en-US"/>
        </w:rPr>
        <w:t>fOCR1B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 w:rsidRPr="00C072F2">
        <w:rPr>
          <w:rFonts w:ascii="Consolas" w:eastAsiaTheme="minorHAnsi" w:hAnsi="Consolas" w:cs="Consolas"/>
          <w:color w:val="008000"/>
          <w:sz w:val="19"/>
          <w:szCs w:val="19"/>
          <w:highlight w:val="white"/>
          <w:lang w:eastAsia="en-US"/>
        </w:rPr>
        <w:t>// Set threshold for COMP_B</w:t>
      </w:r>
    </w:p>
    <w:p w14:paraId="6A29D518" w14:textId="54DC8332" w:rsidR="00407FB9" w:rsidRPr="00C072F2" w:rsidRDefault="00407FB9" w:rsidP="00407FB9">
      <w:pPr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highlight w:val="white"/>
          <w:lang w:eastAsia="en-US"/>
        </w:rPr>
      </w:pP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 w:rsidRPr="00C072F2">
        <w:rPr>
          <w:rFonts w:ascii="Consolas" w:eastAsiaTheme="minorHAnsi" w:hAnsi="Consolas" w:cs="Consolas"/>
          <w:color w:val="A000A0"/>
          <w:sz w:val="19"/>
          <w:szCs w:val="19"/>
          <w:highlight w:val="white"/>
          <w:lang w:eastAsia="en-US"/>
        </w:rPr>
        <w:t>TIMSK0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=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C072F2">
        <w:rPr>
          <w:rFonts w:ascii="Consolas" w:eastAsiaTheme="minorHAnsi" w:hAnsi="Consolas" w:cs="Consolas"/>
          <w:color w:val="A000A0"/>
          <w:sz w:val="19"/>
          <w:szCs w:val="19"/>
          <w:highlight w:val="white"/>
          <w:lang w:eastAsia="en-US"/>
        </w:rPr>
        <w:t>TIMSK0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|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(1&lt;&lt;</w:t>
      </w:r>
      <w:r w:rsidRPr="00C072F2">
        <w:rPr>
          <w:rFonts w:ascii="Consolas" w:eastAsiaTheme="minorHAnsi" w:hAnsi="Consolas" w:cs="Consolas"/>
          <w:color w:val="A000A0"/>
          <w:sz w:val="19"/>
          <w:szCs w:val="19"/>
          <w:highlight w:val="white"/>
          <w:lang w:eastAsia="en-US"/>
        </w:rPr>
        <w:t>OCIE0B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)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|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(1&lt;&lt;</w:t>
      </w:r>
      <w:r w:rsidRPr="00C072F2">
        <w:rPr>
          <w:rFonts w:ascii="Consolas" w:eastAsiaTheme="minorHAnsi" w:hAnsi="Consolas" w:cs="Consolas"/>
          <w:color w:val="A000A0"/>
          <w:sz w:val="19"/>
          <w:szCs w:val="19"/>
          <w:highlight w:val="white"/>
          <w:lang w:eastAsia="en-US"/>
        </w:rPr>
        <w:t>OCIE0A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)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|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(1&lt;&lt;</w:t>
      </w:r>
      <w:r w:rsidRPr="00C072F2">
        <w:rPr>
          <w:rFonts w:ascii="Consolas" w:eastAsiaTheme="minorHAnsi" w:hAnsi="Consolas" w:cs="Consolas"/>
          <w:color w:val="A000A0"/>
          <w:sz w:val="19"/>
          <w:szCs w:val="19"/>
          <w:highlight w:val="white"/>
          <w:lang w:eastAsia="en-US"/>
        </w:rPr>
        <w:t>ICIE1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);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C072F2">
        <w:rPr>
          <w:rFonts w:ascii="Consolas" w:eastAsiaTheme="minorHAnsi" w:hAnsi="Consolas" w:cs="Consolas"/>
          <w:color w:val="008000"/>
          <w:sz w:val="19"/>
          <w:szCs w:val="19"/>
          <w:highlight w:val="white"/>
          <w:lang w:eastAsia="en-US"/>
        </w:rPr>
        <w:t xml:space="preserve">//COMP_A, COMP_B  and </w:t>
      </w:r>
    </w:p>
    <w:p w14:paraId="2C779767" w14:textId="6B710716" w:rsidR="00407FB9" w:rsidRPr="00C072F2" w:rsidRDefault="00407FB9" w:rsidP="00407FB9">
      <w:pPr>
        <w:autoSpaceDE w:val="0"/>
        <w:autoSpaceDN w:val="0"/>
        <w:adjustRightInd w:val="0"/>
        <w:ind w:left="5664" w:firstLine="708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C072F2">
        <w:rPr>
          <w:rFonts w:ascii="Consolas" w:eastAsiaTheme="minorHAnsi" w:hAnsi="Consolas" w:cs="Consolas"/>
          <w:color w:val="008000"/>
          <w:sz w:val="19"/>
          <w:szCs w:val="19"/>
          <w:highlight w:val="white"/>
          <w:lang w:eastAsia="en-US"/>
        </w:rPr>
        <w:t>Input capture as overflow</w:t>
      </w:r>
    </w:p>
    <w:p w14:paraId="02F81E44" w14:textId="7534D783" w:rsidR="00407FB9" w:rsidRPr="00C072F2" w:rsidRDefault="00407FB9" w:rsidP="00407FB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</w:p>
    <w:p w14:paraId="03ADD400" w14:textId="77777777" w:rsidR="00407FB9" w:rsidRPr="00C072F2" w:rsidRDefault="00407FB9" w:rsidP="00407FB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</w:p>
    <w:p w14:paraId="3EAAA772" w14:textId="77777777" w:rsidR="00407FB9" w:rsidRPr="00C072F2" w:rsidRDefault="00407FB9" w:rsidP="00407FB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 w:rsidRPr="00C072F2">
        <w:rPr>
          <w:rFonts w:ascii="Consolas" w:eastAsiaTheme="minorHAnsi" w:hAnsi="Consolas" w:cs="Consolas"/>
          <w:color w:val="008000"/>
          <w:sz w:val="19"/>
          <w:szCs w:val="19"/>
          <w:highlight w:val="white"/>
          <w:lang w:eastAsia="en-US"/>
        </w:rPr>
        <w:t>// Initialize Timer3 for sending</w:t>
      </w:r>
    </w:p>
    <w:p w14:paraId="718E6C48" w14:textId="3EB0B47B" w:rsidR="00407FB9" w:rsidRPr="00C072F2" w:rsidRDefault="00407FB9" w:rsidP="00407FB9">
      <w:pPr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highlight w:val="white"/>
          <w:lang w:eastAsia="en-US"/>
        </w:rPr>
      </w:pP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 w:rsidRPr="00C072F2">
        <w:rPr>
          <w:rFonts w:ascii="Consolas" w:eastAsiaTheme="minorHAnsi" w:hAnsi="Consolas" w:cs="Consolas"/>
          <w:color w:val="A000A0"/>
          <w:sz w:val="19"/>
          <w:szCs w:val="19"/>
          <w:highlight w:val="white"/>
          <w:lang w:eastAsia="en-US"/>
        </w:rPr>
        <w:t>TCCR3B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=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C072F2">
        <w:rPr>
          <w:rFonts w:ascii="Consolas" w:eastAsiaTheme="minorHAnsi" w:hAnsi="Consolas" w:cs="Consolas"/>
          <w:color w:val="A000A0"/>
          <w:sz w:val="19"/>
          <w:szCs w:val="19"/>
          <w:highlight w:val="white"/>
          <w:lang w:eastAsia="en-US"/>
        </w:rPr>
        <w:t>TCCR3B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|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(1&lt;&lt;</w:t>
      </w:r>
      <w:r w:rsidRPr="00C072F2">
        <w:rPr>
          <w:rFonts w:ascii="Consolas" w:eastAsiaTheme="minorHAnsi" w:hAnsi="Consolas" w:cs="Consolas"/>
          <w:color w:val="A000A0"/>
          <w:sz w:val="19"/>
          <w:szCs w:val="19"/>
          <w:highlight w:val="white"/>
          <w:lang w:eastAsia="en-US"/>
        </w:rPr>
        <w:t>WGM33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)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|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(1&lt;&lt;</w:t>
      </w:r>
      <w:r w:rsidRPr="00C072F2">
        <w:rPr>
          <w:rFonts w:ascii="Consolas" w:eastAsiaTheme="minorHAnsi" w:hAnsi="Consolas" w:cs="Consolas"/>
          <w:color w:val="A000A0"/>
          <w:sz w:val="19"/>
          <w:szCs w:val="19"/>
          <w:highlight w:val="white"/>
          <w:lang w:eastAsia="en-US"/>
        </w:rPr>
        <w:t>WGM32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);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C072F2">
        <w:rPr>
          <w:rFonts w:ascii="Consolas" w:eastAsiaTheme="minorHAnsi" w:hAnsi="Consolas" w:cs="Consolas"/>
          <w:color w:val="008000"/>
          <w:sz w:val="19"/>
          <w:szCs w:val="19"/>
          <w:highlight w:val="white"/>
          <w:lang w:eastAsia="en-US"/>
        </w:rPr>
        <w:t xml:space="preserve">// Set Timer1 to CTC-Mode with ICR3 </w:t>
      </w:r>
    </w:p>
    <w:p w14:paraId="33E687AA" w14:textId="715BB661" w:rsidR="00407FB9" w:rsidRPr="00C072F2" w:rsidRDefault="00407FB9" w:rsidP="00407FB9">
      <w:pPr>
        <w:autoSpaceDE w:val="0"/>
        <w:autoSpaceDN w:val="0"/>
        <w:adjustRightInd w:val="0"/>
        <w:ind w:left="4956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C072F2">
        <w:rPr>
          <w:rFonts w:ascii="Consolas" w:eastAsiaTheme="minorHAnsi" w:hAnsi="Consolas" w:cs="Consolas"/>
          <w:color w:val="008000"/>
          <w:sz w:val="19"/>
          <w:szCs w:val="19"/>
          <w:highlight w:val="white"/>
          <w:lang w:eastAsia="en-US"/>
        </w:rPr>
        <w:t xml:space="preserve">      as TOP </w:t>
      </w:r>
    </w:p>
    <w:p w14:paraId="2DEF4559" w14:textId="278B7DB1" w:rsidR="00407FB9" w:rsidRPr="00C072F2" w:rsidRDefault="00407FB9" w:rsidP="00407FB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 w:rsidRPr="00C072F2">
        <w:rPr>
          <w:rFonts w:ascii="Consolas" w:eastAsiaTheme="minorHAnsi" w:hAnsi="Consolas" w:cs="Consolas"/>
          <w:color w:val="A000A0"/>
          <w:sz w:val="19"/>
          <w:szCs w:val="19"/>
          <w:highlight w:val="white"/>
          <w:lang w:eastAsia="en-US"/>
        </w:rPr>
        <w:t>ICR3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=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C072F2">
        <w:rPr>
          <w:rFonts w:ascii="Consolas" w:eastAsiaTheme="minorHAnsi" w:hAnsi="Consolas" w:cs="Consolas"/>
          <w:color w:val="A000A0"/>
          <w:sz w:val="19"/>
          <w:szCs w:val="19"/>
          <w:highlight w:val="white"/>
          <w:lang w:eastAsia="en-US"/>
        </w:rPr>
        <w:t>TOP_TX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 w:rsidRPr="00C072F2">
        <w:rPr>
          <w:rFonts w:ascii="Consolas" w:eastAsiaTheme="minorHAnsi" w:hAnsi="Consolas" w:cs="Consolas"/>
          <w:color w:val="008000"/>
          <w:sz w:val="19"/>
          <w:szCs w:val="19"/>
          <w:highlight w:val="white"/>
          <w:lang w:eastAsia="en-US"/>
        </w:rPr>
        <w:t>// Set TOP Value</w:t>
      </w:r>
    </w:p>
    <w:p w14:paraId="4F4430D6" w14:textId="0F15DB25" w:rsidR="00407FB9" w:rsidRPr="00C072F2" w:rsidRDefault="00407FB9" w:rsidP="00407FB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 w:rsidRPr="00C072F2">
        <w:rPr>
          <w:rFonts w:ascii="Consolas" w:eastAsiaTheme="minorHAnsi" w:hAnsi="Consolas" w:cs="Consolas"/>
          <w:color w:val="A000A0"/>
          <w:sz w:val="19"/>
          <w:szCs w:val="19"/>
          <w:highlight w:val="white"/>
          <w:lang w:eastAsia="en-US"/>
        </w:rPr>
        <w:t>TIMSK3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|=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(1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&lt;&lt;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C072F2">
        <w:rPr>
          <w:rFonts w:ascii="Consolas" w:eastAsiaTheme="minorHAnsi" w:hAnsi="Consolas" w:cs="Consolas"/>
          <w:color w:val="A000A0"/>
          <w:sz w:val="19"/>
          <w:szCs w:val="19"/>
          <w:highlight w:val="white"/>
          <w:lang w:eastAsia="en-US"/>
        </w:rPr>
        <w:t>ICIE3</w:t>
      </w:r>
      <w:r w:rsidRPr="00C072F2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);</w:t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  <w:r w:rsidRPr="00C072F2">
        <w:rPr>
          <w:rFonts w:ascii="Consolas" w:eastAsiaTheme="minorHAnsi" w:hAnsi="Consolas" w:cs="Consolas"/>
          <w:color w:val="008000"/>
          <w:sz w:val="19"/>
          <w:szCs w:val="19"/>
          <w:highlight w:val="white"/>
          <w:lang w:eastAsia="en-US"/>
        </w:rPr>
        <w:t>// Enable Interrupt on ICIE3</w:t>
      </w:r>
    </w:p>
    <w:p w14:paraId="061262DA" w14:textId="77777777" w:rsidR="00407FB9" w:rsidRPr="00C072F2" w:rsidRDefault="00407FB9" w:rsidP="00407FB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C072F2"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ab/>
      </w:r>
    </w:p>
    <w:p w14:paraId="4E3F9FFD" w14:textId="5BCE56DC" w:rsidR="00FE1164" w:rsidRPr="00F30E61" w:rsidRDefault="00407FB9" w:rsidP="00407FB9">
      <w:pPr>
        <w:spacing w:after="160" w:line="259" w:lineRule="auto"/>
        <w:rPr>
          <w:lang w:val="de-AT"/>
        </w:rPr>
      </w:pPr>
      <w:r w:rsidRPr="00F30E61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de-AT" w:eastAsia="en-US"/>
        </w:rPr>
        <w:t>}</w:t>
      </w:r>
      <w:r w:rsidR="00447ACD" w:rsidRPr="00F30E61">
        <w:rPr>
          <w:lang w:val="de-AT"/>
        </w:rPr>
        <w:br w:type="page"/>
      </w:r>
    </w:p>
    <w:p w14:paraId="58826EE9" w14:textId="5DCF1075" w:rsidR="00447ACD" w:rsidRPr="00F30E61" w:rsidRDefault="000C4D76" w:rsidP="00914197">
      <w:pPr>
        <w:pStyle w:val="berschrift2"/>
      </w:pPr>
      <w:bookmarkStart w:id="20" w:name="_Toc11067760"/>
      <w:r w:rsidRPr="00F30E61">
        <w:lastRenderedPageBreak/>
        <w:t>Manchester Kodierung</w:t>
      </w:r>
      <w:bookmarkEnd w:id="20"/>
      <w:r w:rsidR="00674FEE" w:rsidRPr="00F30E61">
        <w:t xml:space="preserve"> </w:t>
      </w:r>
    </w:p>
    <w:p w14:paraId="3698021A" w14:textId="635EED0D" w:rsidR="00980243" w:rsidRPr="00F30E61" w:rsidRDefault="00660739" w:rsidP="00447ACD">
      <w:pPr>
        <w:spacing w:after="160" w:line="259" w:lineRule="auto"/>
        <w:rPr>
          <w:lang w:val="de-AT"/>
        </w:rPr>
      </w:pPr>
      <w:r w:rsidRPr="00F30E61">
        <w:rPr>
          <w:lang w:val="de-AT"/>
        </w:rPr>
        <w:t>Aus zeitlichen Gründen</w:t>
      </w:r>
      <w:r w:rsidR="00980243" w:rsidRPr="00F30E61">
        <w:rPr>
          <w:lang w:val="de-AT"/>
        </w:rPr>
        <w:t xml:space="preserve"> wurde keine Manchester Kodierung </w:t>
      </w:r>
      <w:r w:rsidR="00E850BF" w:rsidRPr="00F30E61">
        <w:rPr>
          <w:lang w:val="de-AT"/>
        </w:rPr>
        <w:t>programmiert.</w:t>
      </w:r>
    </w:p>
    <w:p w14:paraId="697D5783" w14:textId="2507C833" w:rsidR="00373256" w:rsidRPr="00F30E61" w:rsidRDefault="00373256" w:rsidP="00447ACD">
      <w:pPr>
        <w:spacing w:after="160" w:line="259" w:lineRule="auto"/>
        <w:rPr>
          <w:lang w:val="de-AT"/>
        </w:rPr>
      </w:pPr>
      <w:r w:rsidRPr="00F30E61">
        <w:rPr>
          <w:lang w:val="de-AT"/>
        </w:rPr>
        <w:t>Funktion der Manchester Kodierung:</w:t>
      </w:r>
    </w:p>
    <w:p w14:paraId="1A7EE2C1" w14:textId="16497FAE" w:rsidR="00A435E3" w:rsidRPr="00F30E61" w:rsidRDefault="00F2454B" w:rsidP="00447ACD">
      <w:pPr>
        <w:spacing w:after="160" w:line="259" w:lineRule="auto"/>
        <w:rPr>
          <w:lang w:val="de-AT"/>
        </w:rPr>
      </w:pPr>
      <w:r w:rsidRPr="00F30E61">
        <w:rPr>
          <w:lang w:val="de-AT"/>
        </w:rPr>
        <w:t>Wenn Daten Manchester kodiert gesendet werden, w</w:t>
      </w:r>
      <w:r w:rsidR="005231FD" w:rsidRPr="00F30E61">
        <w:rPr>
          <w:lang w:val="de-AT"/>
        </w:rPr>
        <w:t>erden aus einem Datenbit 2 Date</w:t>
      </w:r>
      <w:r w:rsidR="00D555A3" w:rsidRPr="00F30E61">
        <w:rPr>
          <w:lang w:val="de-AT"/>
        </w:rPr>
        <w:t>nbits</w:t>
      </w:r>
      <w:r w:rsidR="005231FD" w:rsidRPr="00F30E61">
        <w:rPr>
          <w:lang w:val="de-AT"/>
        </w:rPr>
        <w:t>,</w:t>
      </w:r>
      <w:r w:rsidRPr="00F30E61">
        <w:rPr>
          <w:lang w:val="de-AT"/>
        </w:rPr>
        <w:t xml:space="preserve"> aus </w:t>
      </w:r>
      <w:r w:rsidR="00A435E3" w:rsidRPr="00F30E61">
        <w:rPr>
          <w:lang w:val="de-AT"/>
        </w:rPr>
        <w:t xml:space="preserve">einer </w:t>
      </w:r>
      <w:r w:rsidRPr="00F30E61">
        <w:rPr>
          <w:lang w:val="de-AT"/>
        </w:rPr>
        <w:t xml:space="preserve">0 </w:t>
      </w:r>
      <w:r w:rsidR="004E647D" w:rsidRPr="00F30E61">
        <w:rPr>
          <w:lang w:val="de-AT"/>
        </w:rPr>
        <w:t>wird</w:t>
      </w:r>
      <w:r w:rsidRPr="00F30E61">
        <w:rPr>
          <w:lang w:val="de-AT"/>
        </w:rPr>
        <w:t xml:space="preserve"> 10 und aus</w:t>
      </w:r>
      <w:r w:rsidR="00A435E3" w:rsidRPr="00F30E61">
        <w:rPr>
          <w:lang w:val="de-AT"/>
        </w:rPr>
        <w:t xml:space="preserve"> einer</w:t>
      </w:r>
      <w:r w:rsidRPr="00F30E61">
        <w:rPr>
          <w:lang w:val="de-AT"/>
        </w:rPr>
        <w:t xml:space="preserve"> 1 wird</w:t>
      </w:r>
      <w:r w:rsidR="00A435E3" w:rsidRPr="00F30E61">
        <w:rPr>
          <w:lang w:val="de-AT"/>
        </w:rPr>
        <w:t xml:space="preserve"> 01</w:t>
      </w:r>
      <w:r w:rsidR="00E14AEE" w:rsidRPr="00F30E61">
        <w:rPr>
          <w:lang w:val="de-AT"/>
        </w:rPr>
        <w:t>.</w:t>
      </w:r>
      <w:r w:rsidR="00660739" w:rsidRPr="00F30E61">
        <w:rPr>
          <w:lang w:val="de-AT"/>
        </w:rPr>
        <w:t xml:space="preserve"> Weiters wird der Taktgehalt in der Übertragung erhöht, wodurch eine leichtere Synchronisierung von Sender und Empfänger möglich ist.</w:t>
      </w:r>
    </w:p>
    <w:p w14:paraId="3B898209" w14:textId="7C874AF8" w:rsidR="006C4D48" w:rsidRPr="00F30E61" w:rsidRDefault="002E0FFC" w:rsidP="00447ACD">
      <w:pPr>
        <w:spacing w:after="160" w:line="259" w:lineRule="auto"/>
        <w:rPr>
          <w:lang w:val="de-AT"/>
        </w:rPr>
      </w:pPr>
      <w:r w:rsidRPr="00F30E61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808768" behindDoc="1" locked="0" layoutInCell="1" allowOverlap="1" wp14:anchorId="6D5412BD" wp14:editId="2E000093">
                <wp:simplePos x="0" y="0"/>
                <wp:positionH relativeFrom="column">
                  <wp:posOffset>537210</wp:posOffset>
                </wp:positionH>
                <wp:positionV relativeFrom="paragraph">
                  <wp:posOffset>1935480</wp:posOffset>
                </wp:positionV>
                <wp:extent cx="46831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2" name="Textfeld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3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FD1220" w14:textId="33847129" w:rsidR="00B84B11" w:rsidRPr="005E63A2" w:rsidRDefault="00B84B11" w:rsidP="002E0FFC">
                            <w:pPr>
                              <w:pStyle w:val="Beschriftung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  <w:lang w:val="en-GB" w:eastAsia="en-GB"/>
                              </w:rPr>
                            </w:pPr>
                            <w:r>
                              <w:t xml:space="preserve">Abbildung </w:t>
                            </w:r>
                            <w:fldSimple w:instr=" SEQ Abbildung \* ARABIC ">
                              <w:r w:rsidR="008E32D0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>: Manchester Kodierung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5412BD" id="Textfeld 72" o:spid="_x0000_s1044" type="#_x0000_t202" style="position:absolute;margin-left:42.3pt;margin-top:152.4pt;width:368.75pt;height:.05pt;z-index:-25150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" stroked="f">
                <v:textbox style="mso-fit-shape-to-text:t" inset="0,0,0,0">
                  <w:txbxContent>
                    <w:p w14:paraId="44FD1220" w14:textId="33847129" w:rsidR="00B84B11" w:rsidRPr="005E63A2" w:rsidRDefault="00B84B11" w:rsidP="002E0FFC">
                      <w:pPr>
                        <w:pStyle w:val="Beschriftung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  <w:lang w:val="en-GB" w:eastAsia="en-GB"/>
                        </w:rPr>
                      </w:pPr>
                      <w:r>
                        <w:t xml:space="preserve">Abbildung </w:t>
                      </w:r>
                      <w:fldSimple w:instr=" SEQ Abbildung \* ARABIC ">
                        <w:r w:rsidR="008E32D0">
                          <w:rPr>
                            <w:noProof/>
                          </w:rPr>
                          <w:t>10</w:t>
                        </w:r>
                      </w:fldSimple>
                      <w:r>
                        <w:t>: Manchester Kodierung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6C4D48" w:rsidRPr="00F30E61">
        <w:rPr>
          <w:noProof/>
          <w:lang w:val="de-AT"/>
        </w:rPr>
        <w:drawing>
          <wp:anchor distT="0" distB="0" distL="114300" distR="114300" simplePos="0" relativeHeight="251797504" behindDoc="1" locked="0" layoutInCell="1" allowOverlap="1" wp14:anchorId="732E8E23" wp14:editId="071B7433">
            <wp:simplePos x="0" y="0"/>
            <wp:positionH relativeFrom="margin">
              <wp:align>center</wp:align>
            </wp:positionH>
            <wp:positionV relativeFrom="paragraph">
              <wp:posOffset>257469</wp:posOffset>
            </wp:positionV>
            <wp:extent cx="4683125" cy="1621155"/>
            <wp:effectExtent l="0" t="0" r="3175" b="0"/>
            <wp:wrapTight wrapText="bothSides">
              <wp:wrapPolygon edited="0">
                <wp:start x="0" y="0"/>
                <wp:lineTo x="0" y="21321"/>
                <wp:lineTo x="21527" y="21321"/>
                <wp:lineTo x="21527" y="0"/>
                <wp:lineTo x="0" y="0"/>
              </wp:wrapPolygon>
            </wp:wrapTight>
            <wp:docPr id="65" name="Grafik 65" descr="Bildergebnis fÃ¼r manchester codier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ldergebnis fÃ¼r manchester codieru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92"/>
                    <a:stretch/>
                  </pic:blipFill>
                  <pic:spPr bwMode="auto">
                    <a:xfrm>
                      <a:off x="0" y="0"/>
                      <a:ext cx="4683125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1C269E" w14:textId="18E3AFC9" w:rsidR="006C4D48" w:rsidRPr="00F30E61" w:rsidRDefault="006C4D48" w:rsidP="00447ACD">
      <w:pPr>
        <w:spacing w:after="160" w:line="259" w:lineRule="auto"/>
        <w:rPr>
          <w:lang w:val="de-AT"/>
        </w:rPr>
      </w:pPr>
    </w:p>
    <w:p w14:paraId="6ABE0BA7" w14:textId="470BD23E" w:rsidR="006C4D48" w:rsidRPr="00F30E61" w:rsidRDefault="006C4D48" w:rsidP="00447ACD">
      <w:pPr>
        <w:spacing w:after="160" w:line="259" w:lineRule="auto"/>
        <w:rPr>
          <w:lang w:val="de-AT"/>
        </w:rPr>
      </w:pPr>
    </w:p>
    <w:p w14:paraId="6B191D25" w14:textId="20C119C6" w:rsidR="006C4D48" w:rsidRPr="00F30E61" w:rsidRDefault="006C4D48" w:rsidP="00447ACD">
      <w:pPr>
        <w:spacing w:after="160" w:line="259" w:lineRule="auto"/>
        <w:rPr>
          <w:lang w:val="de-AT"/>
        </w:rPr>
      </w:pPr>
    </w:p>
    <w:p w14:paraId="4603826F" w14:textId="61C57DC2" w:rsidR="006C4D48" w:rsidRPr="00F30E61" w:rsidRDefault="006C4D48" w:rsidP="00447ACD">
      <w:pPr>
        <w:spacing w:after="160" w:line="259" w:lineRule="auto"/>
        <w:rPr>
          <w:lang w:val="de-AT"/>
        </w:rPr>
      </w:pPr>
    </w:p>
    <w:p w14:paraId="650E625B" w14:textId="140E9674" w:rsidR="006C4D48" w:rsidRPr="00F30E61" w:rsidRDefault="006C4D48" w:rsidP="00447ACD">
      <w:pPr>
        <w:spacing w:after="160" w:line="259" w:lineRule="auto"/>
        <w:rPr>
          <w:lang w:val="de-AT"/>
        </w:rPr>
      </w:pPr>
    </w:p>
    <w:p w14:paraId="0EAEAC1F" w14:textId="2BE8464B" w:rsidR="006C4D48" w:rsidRPr="00F30E61" w:rsidRDefault="006C4D48" w:rsidP="00447ACD">
      <w:pPr>
        <w:spacing w:after="160" w:line="259" w:lineRule="auto"/>
        <w:rPr>
          <w:lang w:val="de-AT"/>
        </w:rPr>
      </w:pPr>
    </w:p>
    <w:p w14:paraId="0105343C" w14:textId="50A3D715" w:rsidR="00972C3D" w:rsidRPr="00F30E61" w:rsidRDefault="002E0FFC" w:rsidP="00447ACD">
      <w:pPr>
        <w:spacing w:after="160" w:line="259" w:lineRule="auto"/>
        <w:rPr>
          <w:lang w:val="de-AT"/>
        </w:rPr>
      </w:pPr>
      <w:r w:rsidRPr="00F30E61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806720" behindDoc="1" locked="0" layoutInCell="1" allowOverlap="1" wp14:anchorId="387F10BA" wp14:editId="5114B491">
                <wp:simplePos x="0" y="0"/>
                <wp:positionH relativeFrom="column">
                  <wp:posOffset>956310</wp:posOffset>
                </wp:positionH>
                <wp:positionV relativeFrom="paragraph">
                  <wp:posOffset>5226050</wp:posOffset>
                </wp:positionV>
                <wp:extent cx="38442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1" name="Textfeld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4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1B1ACF" w14:textId="6E5906D2" w:rsidR="00B84B11" w:rsidRPr="00C33EAA" w:rsidRDefault="00B84B11" w:rsidP="002E0FFC">
                            <w:pPr>
                              <w:pStyle w:val="Beschriftung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  <w:lang w:eastAsia="en-GB"/>
                              </w:rPr>
                            </w:pPr>
                            <w:r>
                              <w:t xml:space="preserve">Abbildung </w:t>
                            </w:r>
                            <w:fldSimple w:instr=" SEQ Abbildung \* ARABIC ">
                              <w:r w:rsidR="008E32D0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>: Flussdiagramm der Manchester Kodierung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7F10BA" id="Textfeld 71" o:spid="_x0000_s1045" type="#_x0000_t202" style="position:absolute;margin-left:75.3pt;margin-top:411.5pt;width:302.7pt;height:.05pt;z-index:-25150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" stroked="f">
                <v:textbox style="mso-fit-shape-to-text:t" inset="0,0,0,0">
                  <w:txbxContent>
                    <w:p w14:paraId="031B1ACF" w14:textId="6E5906D2" w:rsidR="00B84B11" w:rsidRPr="00C33EAA" w:rsidRDefault="00B84B11" w:rsidP="002E0FFC">
                      <w:pPr>
                        <w:pStyle w:val="Beschriftung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  <w:lang w:eastAsia="en-GB"/>
                        </w:rPr>
                      </w:pPr>
                      <w:r>
                        <w:t xml:space="preserve">Abbildung </w:t>
                      </w:r>
                      <w:fldSimple w:instr=" SEQ Abbildung \* ARABIC ">
                        <w:r w:rsidR="008E32D0">
                          <w:rPr>
                            <w:noProof/>
                          </w:rPr>
                          <w:t>11</w:t>
                        </w:r>
                      </w:fldSimple>
                      <w:r>
                        <w:t>: Flussdiagramm der Manchester Kodierung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461427" w:rsidRPr="00F30E61">
        <w:rPr>
          <w:noProof/>
          <w:lang w:val="de-AT"/>
        </w:rPr>
        <w:drawing>
          <wp:anchor distT="0" distB="0" distL="114300" distR="114300" simplePos="0" relativeHeight="251798528" behindDoc="1" locked="0" layoutInCell="1" allowOverlap="1" wp14:anchorId="36A460B5" wp14:editId="2F5A55EB">
            <wp:simplePos x="0" y="0"/>
            <wp:positionH relativeFrom="margin">
              <wp:align>center</wp:align>
            </wp:positionH>
            <wp:positionV relativeFrom="paragraph">
              <wp:posOffset>208842</wp:posOffset>
            </wp:positionV>
            <wp:extent cx="3844800" cy="4960800"/>
            <wp:effectExtent l="0" t="0" r="3810" b="0"/>
            <wp:wrapTight wrapText="bothSides">
              <wp:wrapPolygon edited="0">
                <wp:start x="0" y="0"/>
                <wp:lineTo x="0" y="21484"/>
                <wp:lineTo x="21514" y="21484"/>
                <wp:lineTo x="21514" y="0"/>
                <wp:lineTo x="0" y="0"/>
              </wp:wrapPolygon>
            </wp:wrapTight>
            <wp:docPr id="66" name="Grafik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WhatsApp Image 2019-06-10 at 00.29.57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800" cy="496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F5C37D" w14:textId="61541CA0" w:rsidR="006C4D48" w:rsidRPr="00F30E61" w:rsidRDefault="006C4D48" w:rsidP="005C4900">
      <w:pPr>
        <w:spacing w:after="160" w:line="259" w:lineRule="auto"/>
        <w:rPr>
          <w:lang w:val="de-AT"/>
        </w:rPr>
      </w:pPr>
    </w:p>
    <w:p w14:paraId="484188EE" w14:textId="77777777" w:rsidR="006C4D48" w:rsidRPr="00F30E61" w:rsidRDefault="006C4D48" w:rsidP="006C4D48">
      <w:pPr>
        <w:rPr>
          <w:lang w:val="de-AT"/>
        </w:rPr>
      </w:pPr>
    </w:p>
    <w:p w14:paraId="44793179" w14:textId="786BBF0D" w:rsidR="006C4D48" w:rsidRPr="00F30E61" w:rsidRDefault="006C4D48" w:rsidP="006C4D48">
      <w:pPr>
        <w:rPr>
          <w:lang w:val="de-AT"/>
        </w:rPr>
      </w:pPr>
    </w:p>
    <w:p w14:paraId="588D5C98" w14:textId="42260B42" w:rsidR="006C4D48" w:rsidRPr="00F30E61" w:rsidRDefault="006C4D48" w:rsidP="006C4D48">
      <w:pPr>
        <w:rPr>
          <w:lang w:val="de-AT"/>
        </w:rPr>
      </w:pPr>
    </w:p>
    <w:p w14:paraId="488ACD3A" w14:textId="0FEFF347" w:rsidR="006C4D48" w:rsidRPr="00F30E61" w:rsidRDefault="006C4D48" w:rsidP="006C4D48">
      <w:pPr>
        <w:rPr>
          <w:lang w:val="de-AT"/>
        </w:rPr>
      </w:pPr>
    </w:p>
    <w:p w14:paraId="0354B008" w14:textId="62F1D016" w:rsidR="006C4D48" w:rsidRPr="00F30E61" w:rsidRDefault="006C4D48" w:rsidP="006C4D48">
      <w:pPr>
        <w:rPr>
          <w:lang w:val="de-AT"/>
        </w:rPr>
      </w:pPr>
    </w:p>
    <w:p w14:paraId="71C8CA23" w14:textId="3EFF9202" w:rsidR="006C4D48" w:rsidRPr="00F30E61" w:rsidRDefault="006C4D48" w:rsidP="006C4D48">
      <w:pPr>
        <w:rPr>
          <w:lang w:val="de-AT"/>
        </w:rPr>
      </w:pPr>
    </w:p>
    <w:p w14:paraId="6D9122C7" w14:textId="73F01424" w:rsidR="006C4D48" w:rsidRPr="00F30E61" w:rsidRDefault="006C4D48" w:rsidP="006C4D48">
      <w:pPr>
        <w:rPr>
          <w:lang w:val="de-AT"/>
        </w:rPr>
      </w:pPr>
    </w:p>
    <w:p w14:paraId="5C419FFD" w14:textId="5CA390F0" w:rsidR="006C4D48" w:rsidRPr="00F30E61" w:rsidRDefault="006C4D48" w:rsidP="006C4D48">
      <w:pPr>
        <w:rPr>
          <w:lang w:val="de-AT"/>
        </w:rPr>
      </w:pPr>
    </w:p>
    <w:p w14:paraId="09FC33D6" w14:textId="2B5D5AC1" w:rsidR="006C4D48" w:rsidRPr="00F30E61" w:rsidRDefault="006C4D48" w:rsidP="006C4D48">
      <w:pPr>
        <w:rPr>
          <w:lang w:val="de-AT"/>
        </w:rPr>
      </w:pPr>
    </w:p>
    <w:p w14:paraId="376F78ED" w14:textId="77777777" w:rsidR="006C4D48" w:rsidRPr="00F30E61" w:rsidRDefault="006C4D48" w:rsidP="006C4D48">
      <w:pPr>
        <w:rPr>
          <w:lang w:val="de-AT"/>
        </w:rPr>
      </w:pPr>
    </w:p>
    <w:p w14:paraId="2C5ED0C0" w14:textId="4C7B29BF" w:rsidR="006C4D48" w:rsidRPr="00F30E61" w:rsidRDefault="006C4D48" w:rsidP="006C4D48">
      <w:pPr>
        <w:rPr>
          <w:lang w:val="de-AT"/>
        </w:rPr>
      </w:pPr>
    </w:p>
    <w:p w14:paraId="2BFD4F9E" w14:textId="2FE421F6" w:rsidR="006C4D48" w:rsidRPr="00F30E61" w:rsidRDefault="006C4D48" w:rsidP="006C4D48">
      <w:pPr>
        <w:rPr>
          <w:lang w:val="de-AT"/>
        </w:rPr>
      </w:pPr>
    </w:p>
    <w:p w14:paraId="5DF7B1BB" w14:textId="026A4B33" w:rsidR="006C4D48" w:rsidRPr="00F30E61" w:rsidRDefault="006C4D48" w:rsidP="006C4D48">
      <w:pPr>
        <w:rPr>
          <w:lang w:val="de-AT"/>
        </w:rPr>
      </w:pPr>
    </w:p>
    <w:p w14:paraId="42D38518" w14:textId="47A5D1F2" w:rsidR="006C4D48" w:rsidRPr="00F30E61" w:rsidRDefault="006C4D48" w:rsidP="006C4D48">
      <w:pPr>
        <w:rPr>
          <w:lang w:val="de-AT"/>
        </w:rPr>
      </w:pPr>
    </w:p>
    <w:p w14:paraId="3F7414CB" w14:textId="634E8E74" w:rsidR="006C4D48" w:rsidRPr="00F30E61" w:rsidRDefault="006C4D48" w:rsidP="006C4D48">
      <w:pPr>
        <w:rPr>
          <w:lang w:val="de-AT"/>
        </w:rPr>
      </w:pPr>
    </w:p>
    <w:p w14:paraId="57BBE8C2" w14:textId="5EDD348A" w:rsidR="006C4D48" w:rsidRPr="00F30E61" w:rsidRDefault="006C4D48" w:rsidP="006C4D48">
      <w:pPr>
        <w:rPr>
          <w:lang w:val="de-AT"/>
        </w:rPr>
      </w:pPr>
    </w:p>
    <w:p w14:paraId="673578B5" w14:textId="0964AB26" w:rsidR="006C4D48" w:rsidRPr="00F30E61" w:rsidRDefault="006C4D48" w:rsidP="006C4D48">
      <w:pPr>
        <w:rPr>
          <w:lang w:val="de-AT"/>
        </w:rPr>
      </w:pPr>
    </w:p>
    <w:p w14:paraId="760679CA" w14:textId="717B21EE" w:rsidR="006C4D48" w:rsidRPr="00F30E61" w:rsidRDefault="006C4D48" w:rsidP="006C4D48">
      <w:pPr>
        <w:rPr>
          <w:lang w:val="de-AT"/>
        </w:rPr>
      </w:pPr>
    </w:p>
    <w:p w14:paraId="1BD1A8DD" w14:textId="77777777" w:rsidR="006C4D48" w:rsidRPr="00F30E61" w:rsidRDefault="006C4D48" w:rsidP="006C4D48">
      <w:pPr>
        <w:rPr>
          <w:lang w:val="de-AT"/>
        </w:rPr>
      </w:pPr>
    </w:p>
    <w:p w14:paraId="0DE6804F" w14:textId="5ED513C4" w:rsidR="006C4D48" w:rsidRPr="00F30E61" w:rsidRDefault="006C4D48" w:rsidP="006C4D48">
      <w:pPr>
        <w:rPr>
          <w:lang w:val="de-AT"/>
        </w:rPr>
      </w:pPr>
    </w:p>
    <w:p w14:paraId="2F642178" w14:textId="2F64B536" w:rsidR="006C4D48" w:rsidRPr="00F30E61" w:rsidRDefault="006C4D48" w:rsidP="006C4D48">
      <w:pPr>
        <w:rPr>
          <w:lang w:val="de-AT"/>
        </w:rPr>
      </w:pPr>
    </w:p>
    <w:p w14:paraId="4588B06F" w14:textId="27E567AB" w:rsidR="006C4D48" w:rsidRPr="00F30E61" w:rsidRDefault="006C4D48" w:rsidP="006C4D48">
      <w:pPr>
        <w:rPr>
          <w:lang w:val="de-AT"/>
        </w:rPr>
      </w:pPr>
    </w:p>
    <w:p w14:paraId="26C6E0B1" w14:textId="36A6AA69" w:rsidR="006C4D48" w:rsidRPr="00F30E61" w:rsidRDefault="006C4D48" w:rsidP="006C4D48">
      <w:pPr>
        <w:rPr>
          <w:lang w:val="de-AT"/>
        </w:rPr>
      </w:pPr>
    </w:p>
    <w:p w14:paraId="32E45C41" w14:textId="7DB408D8" w:rsidR="006C4D48" w:rsidRPr="00F30E61" w:rsidRDefault="006C4D48" w:rsidP="006C4D48">
      <w:pPr>
        <w:rPr>
          <w:lang w:val="de-AT"/>
        </w:rPr>
      </w:pPr>
    </w:p>
    <w:p w14:paraId="7EC4417F" w14:textId="4A11AF3B" w:rsidR="006C4D48" w:rsidRPr="00F30E61" w:rsidRDefault="006C4D48" w:rsidP="006C4D48">
      <w:pPr>
        <w:rPr>
          <w:lang w:val="de-AT"/>
        </w:rPr>
      </w:pPr>
    </w:p>
    <w:p w14:paraId="237C3B49" w14:textId="6FFB129E" w:rsidR="006C4D48" w:rsidRPr="00F30E61" w:rsidRDefault="006C4D48" w:rsidP="006C4D48">
      <w:pPr>
        <w:rPr>
          <w:lang w:val="de-AT"/>
        </w:rPr>
      </w:pPr>
    </w:p>
    <w:p w14:paraId="0E0632F5" w14:textId="1EDDA8B6" w:rsidR="006C4D48" w:rsidRPr="00F30E61" w:rsidRDefault="006C4D48" w:rsidP="006C4D48">
      <w:pPr>
        <w:rPr>
          <w:lang w:val="de-AT"/>
        </w:rPr>
      </w:pPr>
    </w:p>
    <w:p w14:paraId="389E2170" w14:textId="77777777" w:rsidR="006C4D48" w:rsidRPr="00F30E61" w:rsidRDefault="006C4D48" w:rsidP="006C4D48">
      <w:pPr>
        <w:rPr>
          <w:lang w:val="de-AT"/>
        </w:rPr>
      </w:pPr>
    </w:p>
    <w:p w14:paraId="5BBB079C" w14:textId="77777777" w:rsidR="006C4D48" w:rsidRPr="00F30E61" w:rsidRDefault="006C4D48" w:rsidP="006C4D48">
      <w:pPr>
        <w:rPr>
          <w:rFonts w:asciiTheme="majorHAnsi" w:eastAsiaTheme="majorEastAsia" w:hAnsiTheme="majorHAnsi" w:cstheme="majorBidi"/>
          <w:sz w:val="26"/>
          <w:szCs w:val="26"/>
          <w:lang w:val="de-AT" w:eastAsia="en-US"/>
        </w:rPr>
      </w:pPr>
    </w:p>
    <w:p w14:paraId="4F644236" w14:textId="49C736E7" w:rsidR="00447ACD" w:rsidRPr="00F30E61" w:rsidRDefault="000C4D76" w:rsidP="00914197">
      <w:pPr>
        <w:pStyle w:val="berschrift2"/>
      </w:pPr>
      <w:bookmarkStart w:id="21" w:name="_Toc11067761"/>
      <w:r w:rsidRPr="00F30E61">
        <w:t>Hamming Code</w:t>
      </w:r>
      <w:bookmarkEnd w:id="21"/>
    </w:p>
    <w:p w14:paraId="4679FDC0" w14:textId="77777777" w:rsidR="00F30E61" w:rsidRDefault="00660739" w:rsidP="00660739">
      <w:pPr>
        <w:rPr>
          <w:lang w:val="de-AT"/>
        </w:rPr>
      </w:pPr>
      <w:r w:rsidRPr="00F30E61">
        <w:rPr>
          <w:lang w:val="de-AT"/>
        </w:rPr>
        <w:t xml:space="preserve">Aus zeitlichen Gründen </w:t>
      </w:r>
      <w:r w:rsidR="00F30E61">
        <w:rPr>
          <w:lang w:val="de-AT"/>
        </w:rPr>
        <w:t>konnte die Hamming Codierung nicht mehr implementiert werden.</w:t>
      </w:r>
    </w:p>
    <w:p w14:paraId="7A9226C3" w14:textId="16CBF7C4" w:rsidR="00660739" w:rsidRPr="00F30E61" w:rsidRDefault="00F30E61" w:rsidP="00660739">
      <w:pPr>
        <w:rPr>
          <w:lang w:val="de-AT"/>
        </w:rPr>
      </w:pPr>
      <w:r>
        <w:rPr>
          <w:lang w:val="de-AT"/>
        </w:rPr>
        <w:t>Der Hamming Code ist ein relativer Einfacher Code mit dem Hamming Abstand 3. Dies bedeutet das zwei Fehler erkannt werden können und ein Fehler korrigiert werden kann.</w:t>
      </w:r>
    </w:p>
    <w:p w14:paraId="6525F66B" w14:textId="615D38D0" w:rsidR="00B63D1D" w:rsidRPr="00F30E61" w:rsidRDefault="00B63D1D" w:rsidP="00660739">
      <w:pPr>
        <w:rPr>
          <w:lang w:val="de-AT"/>
        </w:rPr>
      </w:pPr>
    </w:p>
    <w:p w14:paraId="7F85F83B" w14:textId="0D90C7BD" w:rsidR="00B63D1D" w:rsidRPr="00F30E61" w:rsidRDefault="00447ACD" w:rsidP="00447ACD">
      <w:pPr>
        <w:spacing w:after="160" w:line="259" w:lineRule="auto"/>
        <w:rPr>
          <w:lang w:val="de-AT"/>
        </w:rPr>
      </w:pPr>
      <w:r w:rsidRPr="00F30E61">
        <w:rPr>
          <w:lang w:val="de-AT"/>
        </w:rPr>
        <w:br w:type="page"/>
      </w:r>
    </w:p>
    <w:p w14:paraId="5872E211" w14:textId="275E61DC" w:rsidR="00447ACD" w:rsidRPr="00F30E61" w:rsidRDefault="00C53110" w:rsidP="00914197">
      <w:pPr>
        <w:pStyle w:val="berschrift2"/>
      </w:pPr>
      <w:bookmarkStart w:id="22" w:name="_Toc11067762"/>
      <w:r w:rsidRPr="00F30E61">
        <w:lastRenderedPageBreak/>
        <w:t xml:space="preserve">Einlesen </w:t>
      </w:r>
      <w:r w:rsidR="007500F0" w:rsidRPr="00F30E61">
        <w:t>und Speichern der Daten</w:t>
      </w:r>
      <w:bookmarkEnd w:id="22"/>
      <w:r w:rsidR="00674FEE" w:rsidRPr="00F30E61">
        <w:t xml:space="preserve"> </w:t>
      </w:r>
    </w:p>
    <w:p w14:paraId="6BD338C4" w14:textId="3DDC1A25" w:rsidR="00A579D0" w:rsidRPr="00F30E61" w:rsidRDefault="00A579D0" w:rsidP="009F098D">
      <w:pPr>
        <w:rPr>
          <w:rFonts w:ascii="Consolas" w:eastAsiaTheme="minorHAnsi" w:hAnsi="Consolas" w:cs="Consolas"/>
          <w:color w:val="A000A0"/>
          <w:sz w:val="19"/>
          <w:szCs w:val="19"/>
          <w:lang w:val="de-AT" w:eastAsia="en-US"/>
        </w:rPr>
      </w:pPr>
    </w:p>
    <w:p w14:paraId="468AB725" w14:textId="7693AA16" w:rsidR="008E06FB" w:rsidRPr="00F30E61" w:rsidRDefault="00E10010" w:rsidP="00BE503C">
      <w:pPr>
        <w:rPr>
          <w:rFonts w:ascii="Consolas" w:eastAsiaTheme="minorHAnsi" w:hAnsi="Consolas" w:cs="Consolas"/>
          <w:sz w:val="20"/>
          <w:szCs w:val="20"/>
          <w:highlight w:val="white"/>
          <w:lang w:val="de-AT" w:eastAsia="en-US"/>
        </w:rPr>
      </w:pPr>
      <w:r w:rsidRPr="00F30E61">
        <w:rPr>
          <w:noProof/>
          <w:lang w:val="de-AT"/>
        </w:rPr>
        <mc:AlternateContent>
          <mc:Choice Requires="wps">
            <w:drawing>
              <wp:anchor distT="45720" distB="45720" distL="114300" distR="114300" simplePos="0" relativeHeight="251796480" behindDoc="0" locked="0" layoutInCell="1" allowOverlap="1" wp14:anchorId="4B043E9B" wp14:editId="10E24B73">
                <wp:simplePos x="0" y="0"/>
                <wp:positionH relativeFrom="column">
                  <wp:posOffset>3678136</wp:posOffset>
                </wp:positionH>
                <wp:positionV relativeFrom="paragraph">
                  <wp:posOffset>7256780</wp:posOffset>
                </wp:positionV>
                <wp:extent cx="390525" cy="190500"/>
                <wp:effectExtent l="0" t="0" r="28575" b="1905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903345" w14:textId="1524CAD6" w:rsidR="00B84B11" w:rsidRPr="00E10010" w:rsidRDefault="00B84B11">
                            <w:pPr>
                              <w:rPr>
                                <w:sz w:val="14"/>
                                <w:szCs w:val="14"/>
                                <w:lang w:val="de-AT"/>
                              </w:rPr>
                            </w:pPr>
                            <w:proofErr w:type="spellStart"/>
                            <w:r w:rsidRPr="00E10010">
                              <w:rPr>
                                <w:sz w:val="14"/>
                                <w:szCs w:val="14"/>
                                <w:lang w:val="de-AT"/>
                              </w:rPr>
                              <w:t>false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43E9B" id="Textfeld 2" o:spid="_x0000_s1046" type="#_x0000_t202" style="position:absolute;margin-left:289.6pt;margin-top:571.4pt;width:30.75pt;height:15pt;z-index:251796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" strokecolor="white [3212]">
                <v:textbox>
                  <w:txbxContent>
                    <w:p w14:paraId="5B903345" w14:textId="1524CAD6" w:rsidR="00B84B11" w:rsidRPr="00E10010" w:rsidRDefault="00B84B11">
                      <w:pPr>
                        <w:rPr>
                          <w:sz w:val="14"/>
                          <w:szCs w:val="14"/>
                          <w:lang w:val="de-AT"/>
                        </w:rPr>
                      </w:pPr>
                      <w:proofErr w:type="spellStart"/>
                      <w:r w:rsidRPr="00E10010">
                        <w:rPr>
                          <w:sz w:val="14"/>
                          <w:szCs w:val="14"/>
                          <w:lang w:val="de-AT"/>
                        </w:rPr>
                        <w:t>false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F30E61" w:rsidRPr="00F30E61">
        <w:rPr>
          <w:rFonts w:eastAsiaTheme="minorHAnsi"/>
          <w:highlight w:val="white"/>
          <w:lang w:val="de-AT" w:eastAsia="en-US"/>
        </w:rPr>
        <w:t>Aus zeitliche</w:t>
      </w:r>
      <w:r w:rsidR="00F30E61">
        <w:rPr>
          <w:rFonts w:eastAsiaTheme="minorHAnsi"/>
          <w:highlight w:val="white"/>
          <w:lang w:val="de-AT" w:eastAsia="en-US"/>
        </w:rPr>
        <w:t>m</w:t>
      </w:r>
      <w:r w:rsidR="00F30E61" w:rsidRPr="00F30E61">
        <w:rPr>
          <w:rFonts w:eastAsiaTheme="minorHAnsi"/>
          <w:highlight w:val="white"/>
          <w:lang w:val="de-AT" w:eastAsia="en-US"/>
        </w:rPr>
        <w:t xml:space="preserve"> Mangel</w:t>
      </w:r>
      <w:r w:rsidR="002E39A3" w:rsidRPr="00F30E61">
        <w:rPr>
          <w:rFonts w:eastAsiaTheme="minorHAnsi"/>
          <w:highlight w:val="white"/>
          <w:lang w:val="de-AT" w:eastAsia="en-US"/>
        </w:rPr>
        <w:t xml:space="preserve"> konnte das Einlesen und Speichern der Daten nicht </w:t>
      </w:r>
      <w:r w:rsidR="00647E6D" w:rsidRPr="00F30E61">
        <w:rPr>
          <w:rFonts w:eastAsiaTheme="minorHAnsi"/>
          <w:highlight w:val="white"/>
          <w:lang w:val="de-AT" w:eastAsia="en-US"/>
        </w:rPr>
        <w:t xml:space="preserve">rechtzeitig fertig programmiert werden, daher wurde ein Flussdiagramm </w:t>
      </w:r>
      <w:r w:rsidR="00E40BE0" w:rsidRPr="00F30E61">
        <w:rPr>
          <w:rFonts w:eastAsiaTheme="minorHAnsi"/>
          <w:highlight w:val="white"/>
          <w:lang w:val="de-AT" w:eastAsia="en-US"/>
        </w:rPr>
        <w:t>erstellt</w:t>
      </w:r>
      <w:r w:rsidR="00E63A60" w:rsidRPr="00F30E61">
        <w:rPr>
          <w:rFonts w:eastAsiaTheme="minorHAnsi"/>
          <w:highlight w:val="white"/>
          <w:lang w:val="de-AT" w:eastAsia="en-US"/>
        </w:rPr>
        <w:t xml:space="preserve">, um einen </w:t>
      </w:r>
      <w:r w:rsidR="00BE503C">
        <w:rPr>
          <w:rFonts w:eastAsiaTheme="minorHAnsi"/>
          <w:highlight w:val="white"/>
          <w:lang w:val="de-AT" w:eastAsia="en-US"/>
        </w:rPr>
        <w:t>Überblick über den Ablauf der Einlese und Speicher Routine zu geben.</w:t>
      </w:r>
    </w:p>
    <w:p w14:paraId="5689D09F" w14:textId="0294ACD1" w:rsidR="00C62D71" w:rsidRPr="00CA407B" w:rsidRDefault="00BE503C" w:rsidP="00CA407B">
      <w:pPr>
        <w:rPr>
          <w:rFonts w:ascii="Consolas" w:eastAsiaTheme="minorHAnsi" w:hAnsi="Consolas" w:cs="Consolas"/>
          <w:color w:val="000000"/>
          <w:sz w:val="20"/>
          <w:szCs w:val="20"/>
          <w:highlight w:val="white"/>
          <w:lang w:val="de-AT" w:eastAsia="en-US"/>
        </w:rPr>
      </w:pPr>
      <w:r w:rsidRPr="00F30E61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804672" behindDoc="1" locked="0" layoutInCell="1" allowOverlap="1" wp14:anchorId="63A92F48" wp14:editId="501F0175">
                <wp:simplePos x="0" y="0"/>
                <wp:positionH relativeFrom="margin">
                  <wp:align>center</wp:align>
                </wp:positionH>
                <wp:positionV relativeFrom="paragraph">
                  <wp:posOffset>7584440</wp:posOffset>
                </wp:positionV>
                <wp:extent cx="471360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75" y="20057"/>
                    <wp:lineTo x="21475" y="0"/>
                    <wp:lineTo x="0" y="0"/>
                  </wp:wrapPolygon>
                </wp:wrapTight>
                <wp:docPr id="70" name="Textfeld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36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C29ACE" w14:textId="29B081B7" w:rsidR="00B84B11" w:rsidRPr="00443891" w:rsidRDefault="00B84B11" w:rsidP="002E0FFC">
                            <w:pPr>
                              <w:pStyle w:val="Beschriftung"/>
                              <w:rPr>
                                <w:rFonts w:ascii="Consolas" w:hAnsi="Consolas" w:cs="Consolas"/>
                                <w:noProof/>
                                <w:color w:val="A000A0"/>
                                <w:sz w:val="19"/>
                                <w:szCs w:val="19"/>
                              </w:rPr>
                            </w:pPr>
                            <w:r>
                              <w:t xml:space="preserve">Abbildung </w:t>
                            </w:r>
                            <w:fldSimple w:instr=" SEQ Abbildung \* ARABIC ">
                              <w:r w:rsidR="008E32D0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>: Flussdiagramm der Sende- und Einlese-Routine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A92F48" id="Textfeld 70" o:spid="_x0000_s1047" type="#_x0000_t202" style="position:absolute;margin-left:0;margin-top:597.2pt;width:371.15pt;height:.05pt;z-index:-2515118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" stroked="f">
                <v:textbox style="mso-fit-shape-to-text:t" inset="0,0,0,0">
                  <w:txbxContent>
                    <w:p w14:paraId="41C29ACE" w14:textId="29B081B7" w:rsidR="00B84B11" w:rsidRPr="00443891" w:rsidRDefault="00B84B11" w:rsidP="002E0FFC">
                      <w:pPr>
                        <w:pStyle w:val="Beschriftung"/>
                        <w:rPr>
                          <w:rFonts w:ascii="Consolas" w:hAnsi="Consolas" w:cs="Consolas"/>
                          <w:noProof/>
                          <w:color w:val="A000A0"/>
                          <w:sz w:val="19"/>
                          <w:szCs w:val="19"/>
                        </w:rPr>
                      </w:pPr>
                      <w:r>
                        <w:t xml:space="preserve">Abbildung </w:t>
                      </w:r>
                      <w:fldSimple w:instr=" SEQ Abbildung \* ARABIC ">
                        <w:r w:rsidR="008E32D0">
                          <w:rPr>
                            <w:noProof/>
                          </w:rPr>
                          <w:t>12</w:t>
                        </w:r>
                      </w:fldSimple>
                      <w:r>
                        <w:t>: Flussdiagramm der Sende- und Einlese-Routine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F30E61">
        <w:rPr>
          <w:rFonts w:eastAsiaTheme="minorHAnsi"/>
          <w:noProof/>
          <w:color w:val="A000A0"/>
          <w:sz w:val="19"/>
          <w:szCs w:val="19"/>
          <w:lang w:val="de-AT" w:eastAsia="en-US"/>
        </w:rPr>
        <w:drawing>
          <wp:anchor distT="0" distB="0" distL="114300" distR="114300" simplePos="0" relativeHeight="251799552" behindDoc="1" locked="0" layoutInCell="1" allowOverlap="1" wp14:anchorId="438FD342" wp14:editId="63E8C5D5">
            <wp:simplePos x="0" y="0"/>
            <wp:positionH relativeFrom="margin">
              <wp:posOffset>499019</wp:posOffset>
            </wp:positionH>
            <wp:positionV relativeFrom="paragraph">
              <wp:posOffset>173536</wp:posOffset>
            </wp:positionV>
            <wp:extent cx="4471035" cy="7461885"/>
            <wp:effectExtent l="0" t="0" r="5715" b="5715"/>
            <wp:wrapTight wrapText="bothSides">
              <wp:wrapPolygon edited="0">
                <wp:start x="0" y="0"/>
                <wp:lineTo x="0" y="21561"/>
                <wp:lineTo x="21536" y="21561"/>
                <wp:lineTo x="21536" y="0"/>
                <wp:lineTo x="0" y="0"/>
              </wp:wrapPolygon>
            </wp:wrapTight>
            <wp:docPr id="79" name="Grafik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WhatsApp Image 2019-06-10 at 01.08.27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035" cy="7461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5AF3" w:rsidRPr="00C072F2">
        <w:rPr>
          <w:rFonts w:eastAsiaTheme="minorHAnsi"/>
          <w:color w:val="A000A0"/>
          <w:sz w:val="19"/>
          <w:szCs w:val="19"/>
          <w:highlight w:val="white"/>
          <w:lang w:val="de-DE" w:eastAsia="en-US"/>
        </w:rPr>
        <w:br w:type="column"/>
      </w:r>
      <w:r w:rsidR="00CA407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4FF7C23" wp14:editId="2FF39444">
                <wp:simplePos x="0" y="0"/>
                <wp:positionH relativeFrom="column">
                  <wp:posOffset>0</wp:posOffset>
                </wp:positionH>
                <wp:positionV relativeFrom="paragraph">
                  <wp:posOffset>5121910</wp:posOffset>
                </wp:positionV>
                <wp:extent cx="6101080" cy="635"/>
                <wp:effectExtent l="0" t="0" r="0" b="0"/>
                <wp:wrapSquare wrapText="bothSides"/>
                <wp:docPr id="80" name="Textfeld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1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6527DE" w14:textId="53C5B561" w:rsidR="00CA407B" w:rsidRPr="002335B6" w:rsidRDefault="00CA407B" w:rsidP="00CA407B">
                            <w:pPr>
                              <w:pStyle w:val="Beschriftung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Code </w:t>
                            </w:r>
                            <w:fldSimple w:instr=" SEQ Code \* ARABIC ">
                              <w:r w:rsidR="008E32D0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Interrupt Routine für Einlesen und Speichern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FF7C23" id="Textfeld 80" o:spid="_x0000_s1048" type="#_x0000_t202" style="position:absolute;margin-left:0;margin-top:403.3pt;width:480.4pt;height:.0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" stroked="f">
                <v:textbox style="mso-fit-shape-to-text:t" inset="0,0,0,0">
                  <w:txbxContent>
                    <w:p w14:paraId="646527DE" w14:textId="53C5B561" w:rsidR="00CA407B" w:rsidRPr="002335B6" w:rsidRDefault="00CA407B" w:rsidP="00CA407B">
                      <w:pPr>
                        <w:pStyle w:val="Beschriftung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Code </w:t>
                      </w:r>
                      <w:fldSimple w:instr=" SEQ Code \* ARABIC ">
                        <w:r w:rsidR="008E32D0">
                          <w:rPr>
                            <w:noProof/>
                          </w:rPr>
                          <w:t>1</w:t>
                        </w:r>
                      </w:fldSimple>
                      <w:r>
                        <w:t>: Interrupt Routine für Einlesen und Speichern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A407B" w:rsidRPr="00F30E61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5A57321D" wp14:editId="2F60CF0B">
                <wp:simplePos x="0" y="0"/>
                <wp:positionH relativeFrom="margin">
                  <wp:posOffset>0</wp:posOffset>
                </wp:positionH>
                <wp:positionV relativeFrom="paragraph">
                  <wp:posOffset>2490923</wp:posOffset>
                </wp:positionV>
                <wp:extent cx="6101080" cy="2574290"/>
                <wp:effectExtent l="0" t="0" r="13970" b="16510"/>
                <wp:wrapSquare wrapText="bothSides"/>
                <wp:docPr id="78" name="Textfeld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1080" cy="2574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2"/>
                          </a:solidFill>
                        </a:ln>
                      </wps:spPr>
                      <wps:txbx>
                        <w:txbxContent>
                          <w:p w14:paraId="2FADA895" w14:textId="77777777" w:rsidR="00CA407B" w:rsidRPr="00CA407B" w:rsidRDefault="00CA407B" w:rsidP="00CA407B">
                            <w:pPr>
                              <w:spacing w:after="160" w:line="259" w:lineRule="auto"/>
                              <w:rPr>
                                <w:rFonts w:ascii="Consolas" w:eastAsiaTheme="minorHAnsi" w:hAnsi="Consolas" w:cs="Consolas"/>
                                <w:color w:val="51A35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 w:rsidRPr="00CA407B">
                              <w:rPr>
                                <w:rFonts w:ascii="Consolas" w:eastAsiaTheme="minorHAnsi" w:hAnsi="Consolas" w:cs="Consolas"/>
                                <w:color w:val="51A35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//Interrupt Routine</w:t>
                            </w:r>
                          </w:p>
                          <w:p w14:paraId="3429385E" w14:textId="77777777" w:rsidR="00CA407B" w:rsidRPr="00CA407B" w:rsidRDefault="00CA407B" w:rsidP="00CA407B">
                            <w:pPr>
                              <w:spacing w:after="160" w:line="259" w:lineRule="auto"/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 w:rsidRPr="00CA407B"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ISR(INT1_vect)</w:t>
                            </w:r>
                          </w:p>
                          <w:p w14:paraId="2C6438A1" w14:textId="77777777" w:rsidR="00CA407B" w:rsidRPr="00CA407B" w:rsidRDefault="00CA407B" w:rsidP="00CA407B">
                            <w:pPr>
                              <w:spacing w:after="160" w:line="259" w:lineRule="auto"/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 w:rsidRPr="00CA407B"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{</w:t>
                            </w:r>
                          </w:p>
                          <w:p w14:paraId="1BDD4119" w14:textId="77777777" w:rsidR="00CA407B" w:rsidRPr="00CA407B" w:rsidRDefault="00CA407B" w:rsidP="00CA407B">
                            <w:pPr>
                              <w:spacing w:after="160" w:line="259" w:lineRule="auto"/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 w:rsidRPr="00CA407B"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proofErr w:type="spellStart"/>
                            <w:r w:rsidRPr="00CA407B"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InputCounter</w:t>
                            </w:r>
                            <w:proofErr w:type="spellEnd"/>
                            <w:r w:rsidRPr="00CA407B"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++;</w:t>
                            </w:r>
                          </w:p>
                          <w:p w14:paraId="12170FEF" w14:textId="77777777" w:rsidR="00CA407B" w:rsidRPr="00CA407B" w:rsidRDefault="00CA407B" w:rsidP="00CA407B">
                            <w:pPr>
                              <w:spacing w:after="160" w:line="259" w:lineRule="auto"/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 w:rsidRPr="00CA407B"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  <w:t>If(</w:t>
                            </w:r>
                            <w:proofErr w:type="spellStart"/>
                            <w:r w:rsidRPr="00CA407B"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InputCounter</w:t>
                            </w:r>
                            <w:proofErr w:type="spellEnd"/>
                            <w:r w:rsidRPr="00CA407B"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== 7)</w:t>
                            </w:r>
                          </w:p>
                          <w:p w14:paraId="19CB11FA" w14:textId="77777777" w:rsidR="00CA407B" w:rsidRPr="00CA407B" w:rsidRDefault="00CA407B" w:rsidP="00CA407B">
                            <w:pPr>
                              <w:spacing w:after="160" w:line="259" w:lineRule="auto"/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 w:rsidRPr="00CA407B"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  <w:t>{</w:t>
                            </w:r>
                          </w:p>
                          <w:p w14:paraId="1E7D689B" w14:textId="77777777" w:rsidR="00CA407B" w:rsidRPr="00CA407B" w:rsidRDefault="00CA407B" w:rsidP="00CA407B">
                            <w:pPr>
                              <w:spacing w:after="160" w:line="259" w:lineRule="auto"/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 w:rsidRPr="00CA407B"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r w:rsidRPr="00CA407B"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  <w:t>INPUT_MSB_FIRST(PORTB);</w:t>
                            </w:r>
                          </w:p>
                          <w:p w14:paraId="4C22D268" w14:textId="77777777" w:rsidR="00CA407B" w:rsidRPr="00CA407B" w:rsidRDefault="00CA407B" w:rsidP="00CA407B">
                            <w:pPr>
                              <w:spacing w:after="160" w:line="259" w:lineRule="auto"/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 w:rsidRPr="00CA407B"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r w:rsidRPr="00CA407B"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proofErr w:type="spellStart"/>
                            <w:r w:rsidRPr="00CA407B"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InputCounter</w:t>
                            </w:r>
                            <w:proofErr w:type="spellEnd"/>
                            <w:r w:rsidRPr="00CA407B"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= 0;</w:t>
                            </w:r>
                          </w:p>
                          <w:p w14:paraId="6EEEC049" w14:textId="77777777" w:rsidR="00CA407B" w:rsidRPr="00F30E61" w:rsidRDefault="00CA407B" w:rsidP="00CA407B">
                            <w:pPr>
                              <w:spacing w:after="160" w:line="259" w:lineRule="auto"/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  <w:highlight w:val="white"/>
                                <w:lang w:val="de-AT" w:eastAsia="en-US"/>
                              </w:rPr>
                            </w:pPr>
                            <w:r w:rsidRPr="00CA407B"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r w:rsidRPr="00F30E61"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  <w:highlight w:val="white"/>
                                <w:lang w:val="de-AT" w:eastAsia="en-US"/>
                              </w:rPr>
                              <w:t>}</w:t>
                            </w:r>
                          </w:p>
                          <w:p w14:paraId="5853AEEC" w14:textId="77777777" w:rsidR="00CA407B" w:rsidRPr="00F30E61" w:rsidRDefault="00CA407B" w:rsidP="00CA407B">
                            <w:pPr>
                              <w:spacing w:after="160" w:line="259" w:lineRule="auto"/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  <w:highlight w:val="white"/>
                                <w:lang w:val="de-AT" w:eastAsia="en-US"/>
                              </w:rPr>
                            </w:pPr>
                            <w:r w:rsidRPr="00F30E61"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  <w:highlight w:val="white"/>
                                <w:lang w:val="de-AT" w:eastAsia="en-US"/>
                              </w:rPr>
                              <w:t>}</w:t>
                            </w:r>
                          </w:p>
                          <w:p w14:paraId="2FE1A24D" w14:textId="77777777" w:rsidR="00B84B11" w:rsidRDefault="00B84B11" w:rsidP="00B84B1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7321D" id="Textfeld 78" o:spid="_x0000_s1049" type="#_x0000_t202" style="position:absolute;margin-left:0;margin-top:196.15pt;width:480.4pt;height:202.7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" fillcolor="white [3201]" strokecolor="#ed7d31 [3205]" strokeweight=".5pt">
                <v:textbox>
                  <w:txbxContent>
                    <w:p w14:paraId="2FADA895" w14:textId="77777777" w:rsidR="00CA407B" w:rsidRPr="00CA407B" w:rsidRDefault="00CA407B" w:rsidP="00CA407B">
                      <w:pPr>
                        <w:spacing w:after="160" w:line="259" w:lineRule="auto"/>
                        <w:rPr>
                          <w:rFonts w:ascii="Consolas" w:eastAsiaTheme="minorHAnsi" w:hAnsi="Consolas" w:cs="Consolas"/>
                          <w:color w:val="51A355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 w:rsidRPr="00CA407B">
                        <w:rPr>
                          <w:rFonts w:ascii="Consolas" w:eastAsiaTheme="minorHAnsi" w:hAnsi="Consolas" w:cs="Consolas"/>
                          <w:color w:val="51A355"/>
                          <w:sz w:val="19"/>
                          <w:szCs w:val="19"/>
                          <w:highlight w:val="white"/>
                          <w:lang w:eastAsia="en-US"/>
                        </w:rPr>
                        <w:t>//Interrupt Routine</w:t>
                      </w:r>
                    </w:p>
                    <w:p w14:paraId="3429385E" w14:textId="77777777" w:rsidR="00CA407B" w:rsidRPr="00CA407B" w:rsidRDefault="00CA407B" w:rsidP="00CA407B">
                      <w:pPr>
                        <w:spacing w:after="160" w:line="259" w:lineRule="auto"/>
                        <w:rPr>
                          <w:rFonts w:ascii="Consolas" w:eastAsiaTheme="minorHAnsi" w:hAnsi="Consolas" w:cs="Consolas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 w:rsidRPr="00CA407B">
                        <w:rPr>
                          <w:rFonts w:ascii="Consolas" w:eastAsiaTheme="minorHAnsi" w:hAnsi="Consolas" w:cs="Consolas"/>
                          <w:sz w:val="19"/>
                          <w:szCs w:val="19"/>
                          <w:highlight w:val="white"/>
                          <w:lang w:eastAsia="en-US"/>
                        </w:rPr>
                        <w:t>ISR(INT1_vect)</w:t>
                      </w:r>
                    </w:p>
                    <w:p w14:paraId="2C6438A1" w14:textId="77777777" w:rsidR="00CA407B" w:rsidRPr="00CA407B" w:rsidRDefault="00CA407B" w:rsidP="00CA407B">
                      <w:pPr>
                        <w:spacing w:after="160" w:line="259" w:lineRule="auto"/>
                        <w:rPr>
                          <w:rFonts w:ascii="Consolas" w:eastAsiaTheme="minorHAnsi" w:hAnsi="Consolas" w:cs="Consolas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 w:rsidRPr="00CA407B">
                        <w:rPr>
                          <w:rFonts w:ascii="Consolas" w:eastAsiaTheme="minorHAnsi" w:hAnsi="Consolas" w:cs="Consolas"/>
                          <w:sz w:val="19"/>
                          <w:szCs w:val="19"/>
                          <w:highlight w:val="white"/>
                          <w:lang w:eastAsia="en-US"/>
                        </w:rPr>
                        <w:t>{</w:t>
                      </w:r>
                    </w:p>
                    <w:p w14:paraId="1BDD4119" w14:textId="77777777" w:rsidR="00CA407B" w:rsidRPr="00CA407B" w:rsidRDefault="00CA407B" w:rsidP="00CA407B">
                      <w:pPr>
                        <w:spacing w:after="160" w:line="259" w:lineRule="auto"/>
                        <w:rPr>
                          <w:rFonts w:ascii="Consolas" w:eastAsiaTheme="minorHAnsi" w:hAnsi="Consolas" w:cs="Consolas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 w:rsidRPr="00CA407B">
                        <w:rPr>
                          <w:rFonts w:ascii="Consolas" w:eastAsiaTheme="minorHAnsi" w:hAnsi="Consolas" w:cs="Consolas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  <w:proofErr w:type="spellStart"/>
                      <w:r w:rsidRPr="00CA407B">
                        <w:rPr>
                          <w:rFonts w:ascii="Consolas" w:eastAsiaTheme="minorHAnsi" w:hAnsi="Consolas" w:cs="Consolas"/>
                          <w:sz w:val="19"/>
                          <w:szCs w:val="19"/>
                          <w:highlight w:val="white"/>
                          <w:lang w:eastAsia="en-US"/>
                        </w:rPr>
                        <w:t>InputCounter</w:t>
                      </w:r>
                      <w:proofErr w:type="spellEnd"/>
                      <w:r w:rsidRPr="00CA407B">
                        <w:rPr>
                          <w:rFonts w:ascii="Consolas" w:eastAsiaTheme="minorHAnsi" w:hAnsi="Consolas" w:cs="Consolas"/>
                          <w:sz w:val="19"/>
                          <w:szCs w:val="19"/>
                          <w:highlight w:val="white"/>
                          <w:lang w:eastAsia="en-US"/>
                        </w:rPr>
                        <w:t>++;</w:t>
                      </w:r>
                    </w:p>
                    <w:p w14:paraId="12170FEF" w14:textId="77777777" w:rsidR="00CA407B" w:rsidRPr="00CA407B" w:rsidRDefault="00CA407B" w:rsidP="00CA407B">
                      <w:pPr>
                        <w:spacing w:after="160" w:line="259" w:lineRule="auto"/>
                        <w:rPr>
                          <w:rFonts w:ascii="Consolas" w:eastAsiaTheme="minorHAnsi" w:hAnsi="Consolas" w:cs="Consolas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 w:rsidRPr="00CA407B">
                        <w:rPr>
                          <w:rFonts w:ascii="Consolas" w:eastAsiaTheme="minorHAnsi" w:hAnsi="Consolas" w:cs="Consolas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  <w:t>If(</w:t>
                      </w:r>
                      <w:proofErr w:type="spellStart"/>
                      <w:r w:rsidRPr="00CA407B">
                        <w:rPr>
                          <w:rFonts w:ascii="Consolas" w:eastAsiaTheme="minorHAnsi" w:hAnsi="Consolas" w:cs="Consolas"/>
                          <w:sz w:val="19"/>
                          <w:szCs w:val="19"/>
                          <w:highlight w:val="white"/>
                          <w:lang w:eastAsia="en-US"/>
                        </w:rPr>
                        <w:t>InputCounter</w:t>
                      </w:r>
                      <w:proofErr w:type="spellEnd"/>
                      <w:r w:rsidRPr="00CA407B">
                        <w:rPr>
                          <w:rFonts w:ascii="Consolas" w:eastAsiaTheme="minorHAnsi" w:hAnsi="Consolas" w:cs="Consolas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== 7)</w:t>
                      </w:r>
                    </w:p>
                    <w:p w14:paraId="19CB11FA" w14:textId="77777777" w:rsidR="00CA407B" w:rsidRPr="00CA407B" w:rsidRDefault="00CA407B" w:rsidP="00CA407B">
                      <w:pPr>
                        <w:spacing w:after="160" w:line="259" w:lineRule="auto"/>
                        <w:rPr>
                          <w:rFonts w:ascii="Consolas" w:eastAsiaTheme="minorHAnsi" w:hAnsi="Consolas" w:cs="Consolas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 w:rsidRPr="00CA407B">
                        <w:rPr>
                          <w:rFonts w:ascii="Consolas" w:eastAsiaTheme="minorHAnsi" w:hAnsi="Consolas" w:cs="Consolas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  <w:t>{</w:t>
                      </w:r>
                    </w:p>
                    <w:p w14:paraId="1E7D689B" w14:textId="77777777" w:rsidR="00CA407B" w:rsidRPr="00CA407B" w:rsidRDefault="00CA407B" w:rsidP="00CA407B">
                      <w:pPr>
                        <w:spacing w:after="160" w:line="259" w:lineRule="auto"/>
                        <w:rPr>
                          <w:rFonts w:ascii="Consolas" w:eastAsiaTheme="minorHAnsi" w:hAnsi="Consolas" w:cs="Consolas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 w:rsidRPr="00CA407B">
                        <w:rPr>
                          <w:rFonts w:ascii="Consolas" w:eastAsiaTheme="minorHAnsi" w:hAnsi="Consolas" w:cs="Consolas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  <w:r w:rsidRPr="00CA407B">
                        <w:rPr>
                          <w:rFonts w:ascii="Consolas" w:eastAsiaTheme="minorHAnsi" w:hAnsi="Consolas" w:cs="Consolas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  <w:t>INPUT_MSB_FIRST(PORTB);</w:t>
                      </w:r>
                    </w:p>
                    <w:p w14:paraId="4C22D268" w14:textId="77777777" w:rsidR="00CA407B" w:rsidRPr="00CA407B" w:rsidRDefault="00CA407B" w:rsidP="00CA407B">
                      <w:pPr>
                        <w:spacing w:after="160" w:line="259" w:lineRule="auto"/>
                        <w:rPr>
                          <w:rFonts w:ascii="Consolas" w:eastAsiaTheme="minorHAnsi" w:hAnsi="Consolas" w:cs="Consolas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 w:rsidRPr="00CA407B">
                        <w:rPr>
                          <w:rFonts w:ascii="Consolas" w:eastAsiaTheme="minorHAnsi" w:hAnsi="Consolas" w:cs="Consolas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  <w:r w:rsidRPr="00CA407B">
                        <w:rPr>
                          <w:rFonts w:ascii="Consolas" w:eastAsiaTheme="minorHAnsi" w:hAnsi="Consolas" w:cs="Consolas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  <w:proofErr w:type="spellStart"/>
                      <w:r w:rsidRPr="00CA407B">
                        <w:rPr>
                          <w:rFonts w:ascii="Consolas" w:eastAsiaTheme="minorHAnsi" w:hAnsi="Consolas" w:cs="Consolas"/>
                          <w:sz w:val="19"/>
                          <w:szCs w:val="19"/>
                          <w:highlight w:val="white"/>
                          <w:lang w:eastAsia="en-US"/>
                        </w:rPr>
                        <w:t>InputCounter</w:t>
                      </w:r>
                      <w:proofErr w:type="spellEnd"/>
                      <w:r w:rsidRPr="00CA407B">
                        <w:rPr>
                          <w:rFonts w:ascii="Consolas" w:eastAsiaTheme="minorHAnsi" w:hAnsi="Consolas" w:cs="Consolas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= 0;</w:t>
                      </w:r>
                    </w:p>
                    <w:p w14:paraId="6EEEC049" w14:textId="77777777" w:rsidR="00CA407B" w:rsidRPr="00F30E61" w:rsidRDefault="00CA407B" w:rsidP="00CA407B">
                      <w:pPr>
                        <w:spacing w:after="160" w:line="259" w:lineRule="auto"/>
                        <w:rPr>
                          <w:rFonts w:ascii="Consolas" w:eastAsiaTheme="minorHAnsi" w:hAnsi="Consolas" w:cs="Consolas"/>
                          <w:sz w:val="19"/>
                          <w:szCs w:val="19"/>
                          <w:highlight w:val="white"/>
                          <w:lang w:val="de-AT" w:eastAsia="en-US"/>
                        </w:rPr>
                      </w:pPr>
                      <w:r w:rsidRPr="00CA407B">
                        <w:rPr>
                          <w:rFonts w:ascii="Consolas" w:eastAsiaTheme="minorHAnsi" w:hAnsi="Consolas" w:cs="Consolas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  <w:r w:rsidRPr="00F30E61">
                        <w:rPr>
                          <w:rFonts w:ascii="Consolas" w:eastAsiaTheme="minorHAnsi" w:hAnsi="Consolas" w:cs="Consolas"/>
                          <w:sz w:val="19"/>
                          <w:szCs w:val="19"/>
                          <w:highlight w:val="white"/>
                          <w:lang w:val="de-AT" w:eastAsia="en-US"/>
                        </w:rPr>
                        <w:t>}</w:t>
                      </w:r>
                    </w:p>
                    <w:p w14:paraId="5853AEEC" w14:textId="77777777" w:rsidR="00CA407B" w:rsidRPr="00F30E61" w:rsidRDefault="00CA407B" w:rsidP="00CA407B">
                      <w:pPr>
                        <w:spacing w:after="160" w:line="259" w:lineRule="auto"/>
                        <w:rPr>
                          <w:rFonts w:ascii="Consolas" w:eastAsiaTheme="minorHAnsi" w:hAnsi="Consolas" w:cs="Consolas"/>
                          <w:sz w:val="19"/>
                          <w:szCs w:val="19"/>
                          <w:highlight w:val="white"/>
                          <w:lang w:val="de-AT" w:eastAsia="en-US"/>
                        </w:rPr>
                      </w:pPr>
                      <w:r w:rsidRPr="00F30E61">
                        <w:rPr>
                          <w:rFonts w:ascii="Consolas" w:eastAsiaTheme="minorHAnsi" w:hAnsi="Consolas" w:cs="Consolas"/>
                          <w:sz w:val="19"/>
                          <w:szCs w:val="19"/>
                          <w:highlight w:val="white"/>
                          <w:lang w:val="de-AT" w:eastAsia="en-US"/>
                        </w:rPr>
                        <w:t>}</w:t>
                      </w:r>
                    </w:p>
                    <w:p w14:paraId="2FE1A24D" w14:textId="77777777" w:rsidR="00B84B11" w:rsidRDefault="00B84B11" w:rsidP="00B84B11"/>
                  </w:txbxContent>
                </v:textbox>
                <w10:wrap type="square" anchorx="margin"/>
              </v:shape>
            </w:pict>
          </mc:Fallback>
        </mc:AlternateContent>
      </w:r>
      <w:r w:rsidR="00CA407B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1E3ECC51" wp14:editId="4D850429">
                <wp:simplePos x="0" y="0"/>
                <wp:positionH relativeFrom="margin">
                  <wp:align>left</wp:align>
                </wp:positionH>
                <wp:positionV relativeFrom="paragraph">
                  <wp:posOffset>2233204</wp:posOffset>
                </wp:positionV>
                <wp:extent cx="6101080" cy="635"/>
                <wp:effectExtent l="0" t="0" r="0" b="0"/>
                <wp:wrapSquare wrapText="bothSides"/>
                <wp:docPr id="77" name="Textfeld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1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E8C3DA" w14:textId="5247D5B4" w:rsidR="00B84B11" w:rsidRPr="00D972AA" w:rsidRDefault="00B84B11" w:rsidP="00B84B11">
                            <w:pPr>
                              <w:pStyle w:val="Beschriftung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Code </w:t>
                            </w:r>
                            <w:fldSimple w:instr=" SEQ Code \* ARABIC ">
                              <w:r w:rsidR="008E32D0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: Initialisierung der Einlese und Speicher Routine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3ECC51" id="Textfeld 77" o:spid="_x0000_s1050" type="#_x0000_t202" style="position:absolute;margin-left:0;margin-top:175.85pt;width:480.4pt;height:.05pt;z-index:2518169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" stroked="f">
                <v:textbox style="mso-fit-shape-to-text:t" inset="0,0,0,0">
                  <w:txbxContent>
                    <w:p w14:paraId="1EE8C3DA" w14:textId="5247D5B4" w:rsidR="00B84B11" w:rsidRPr="00D972AA" w:rsidRDefault="00B84B11" w:rsidP="00B84B11">
                      <w:pPr>
                        <w:pStyle w:val="Beschriftung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Code </w:t>
                      </w:r>
                      <w:fldSimple w:instr=" SEQ Code \* ARABIC ">
                        <w:r w:rsidR="008E32D0">
                          <w:rPr>
                            <w:noProof/>
                          </w:rPr>
                          <w:t>2</w:t>
                        </w:r>
                      </w:fldSimple>
                      <w:r>
                        <w:t>: Initialisierung der Einlese und Speicher Routine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A407B" w:rsidRPr="00F30E61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2A4C989C" wp14:editId="02FD6C5E">
                <wp:simplePos x="0" y="0"/>
                <wp:positionH relativeFrom="margin">
                  <wp:align>left</wp:align>
                </wp:positionH>
                <wp:positionV relativeFrom="paragraph">
                  <wp:posOffset>172085</wp:posOffset>
                </wp:positionV>
                <wp:extent cx="6101080" cy="2051685"/>
                <wp:effectExtent l="0" t="0" r="13970" b="24765"/>
                <wp:wrapSquare wrapText="bothSides"/>
                <wp:docPr id="76" name="Textfeld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1080" cy="20519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2"/>
                          </a:solidFill>
                        </a:ln>
                      </wps:spPr>
                      <wps:txbx>
                        <w:txbxContent>
                          <w:p w14:paraId="2BC184AC" w14:textId="77777777" w:rsidR="00B84B11" w:rsidRPr="00B84B11" w:rsidRDefault="00B84B11" w:rsidP="00B84B11">
                            <w:pPr>
                              <w:spacing w:after="160" w:line="259" w:lineRule="auto"/>
                              <w:rPr>
                                <w:rFonts w:ascii="Consolas" w:eastAsiaTheme="minorHAnsi" w:hAnsi="Consolas" w:cs="Consolas"/>
                                <w:color w:val="51A35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 w:rsidRPr="00B84B11">
                              <w:rPr>
                                <w:rFonts w:ascii="Consolas" w:eastAsiaTheme="minorHAnsi" w:hAnsi="Consolas" w:cs="Consolas"/>
                                <w:color w:val="51A35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// Input-Counter   PD1(INT1)</w:t>
                            </w:r>
                          </w:p>
                          <w:p w14:paraId="3A0B88EF" w14:textId="77777777" w:rsidR="00B84B11" w:rsidRPr="00B84B11" w:rsidRDefault="00B84B11" w:rsidP="00B84B11">
                            <w:pPr>
                              <w:spacing w:after="160" w:line="259" w:lineRule="auto"/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 w:rsidRPr="00B84B11">
                              <w:rPr>
                                <w:rFonts w:ascii="Consolas" w:eastAsiaTheme="minorHAnsi" w:hAnsi="Consolas" w:cs="Consolas"/>
                                <w:color w:val="0070C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#define 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DATA_LENGTH 7</w:t>
                            </w:r>
                          </w:p>
                          <w:p w14:paraId="6791197B" w14:textId="77777777" w:rsidR="00B84B11" w:rsidRPr="00B84B11" w:rsidRDefault="00B84B11" w:rsidP="00B84B11">
                            <w:pPr>
                              <w:spacing w:after="160" w:line="259" w:lineRule="auto"/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 w:rsidRPr="00B84B11">
                              <w:rPr>
                                <w:rFonts w:ascii="Consolas" w:eastAsiaTheme="minorHAnsi" w:hAnsi="Consolas" w:cs="Consolas"/>
                                <w:color w:val="0070C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int </w:t>
                            </w:r>
                            <w:proofErr w:type="spellStart"/>
                            <w:r w:rsidRPr="00B84B11"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InputCounter</w:t>
                            </w:r>
                            <w:proofErr w:type="spellEnd"/>
                            <w:r w:rsidRPr="00B84B11"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= 0;</w:t>
                            </w:r>
                          </w:p>
                          <w:p w14:paraId="448B69A9" w14:textId="77777777" w:rsidR="00B84B11" w:rsidRPr="00B84B11" w:rsidRDefault="00B84B11" w:rsidP="00B84B11">
                            <w:pPr>
                              <w:spacing w:after="160" w:line="259" w:lineRule="auto"/>
                              <w:rPr>
                                <w:rFonts w:ascii="Consolas" w:eastAsiaTheme="minorHAnsi" w:hAnsi="Consolas" w:cs="Consolas"/>
                                <w:color w:val="51A35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 w:rsidRPr="00B84B11">
                              <w:rPr>
                                <w:rFonts w:ascii="Consolas" w:eastAsiaTheme="minorHAnsi" w:hAnsi="Consolas" w:cs="Consolas"/>
                                <w:color w:val="51A35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// Initialize Interrupt1 for Input-Counter</w:t>
                            </w:r>
                          </w:p>
                          <w:p w14:paraId="33615A67" w14:textId="77777777" w:rsidR="00B84B11" w:rsidRPr="00B84B11" w:rsidRDefault="00B84B11" w:rsidP="00B84B11">
                            <w:pPr>
                              <w:spacing w:after="160" w:line="259" w:lineRule="auto"/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 w:rsidRPr="00B84B11"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DDRD &amp;= ~(1&lt;&lt;DDD1);</w:t>
                            </w:r>
                          </w:p>
                          <w:p w14:paraId="38D5EB5F" w14:textId="77777777" w:rsidR="00B84B11" w:rsidRPr="00B84B11" w:rsidRDefault="00B84B11" w:rsidP="00B84B11">
                            <w:pPr>
                              <w:spacing w:after="160" w:line="259" w:lineRule="auto"/>
                              <w:rPr>
                                <w:rFonts w:ascii="Consolas" w:eastAsiaTheme="minorHAnsi" w:hAnsi="Consolas" w:cs="Consolas"/>
                                <w:color w:val="00B05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 w:rsidRPr="00B84B11"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EIMSK = EIMSK | (1&lt;&lt;INT1);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51A35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//locally enable Interrupt for INT1 </w:t>
                            </w:r>
                          </w:p>
                          <w:p w14:paraId="01B38012" w14:textId="77777777" w:rsidR="00B84B11" w:rsidRPr="00B84B11" w:rsidRDefault="00B84B11" w:rsidP="00B84B11">
                            <w:pPr>
                              <w:spacing w:after="160" w:line="259" w:lineRule="auto"/>
                              <w:rPr>
                                <w:rFonts w:ascii="Consolas" w:eastAsiaTheme="minorHAnsi" w:hAnsi="Consolas" w:cs="Consolas"/>
                                <w:color w:val="51A35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 w:rsidRPr="00B84B11">
                              <w:rPr>
                                <w:rFonts w:ascii="Consolas" w:eastAsiaTheme="minorHAnsi" w:hAnsi="Consolas" w:cs="Consolas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EICRA = EICRA | (1&lt;&lt;ISC10) | (1&lt;&lt;ISC11);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51A35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//set INT1 to generate an Interrupt at the </w:t>
                            </w:r>
                          </w:p>
                          <w:p w14:paraId="5E44DCDF" w14:textId="77777777" w:rsidR="00B84B11" w:rsidRPr="00F30E61" w:rsidRDefault="00B84B11" w:rsidP="00B84B11">
                            <w:pPr>
                              <w:spacing w:after="160" w:line="259" w:lineRule="auto"/>
                              <w:ind w:left="3540" w:firstLine="708"/>
                              <w:rPr>
                                <w:rFonts w:ascii="Consolas" w:eastAsiaTheme="minorHAnsi" w:hAnsi="Consolas" w:cs="Consolas"/>
                                <w:color w:val="51A355"/>
                                <w:sz w:val="19"/>
                                <w:szCs w:val="19"/>
                                <w:highlight w:val="white"/>
                                <w:lang w:val="de-AT" w:eastAsia="en-US"/>
                              </w:rPr>
                            </w:pPr>
                            <w:r w:rsidRPr="00B84B11">
                              <w:rPr>
                                <w:rFonts w:ascii="Consolas" w:eastAsiaTheme="minorHAnsi" w:hAnsi="Consolas" w:cs="Consolas"/>
                                <w:color w:val="51A35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  </w:t>
                            </w:r>
                            <w:proofErr w:type="spellStart"/>
                            <w:r w:rsidRPr="00F30E61">
                              <w:rPr>
                                <w:rFonts w:ascii="Consolas" w:eastAsiaTheme="minorHAnsi" w:hAnsi="Consolas" w:cs="Consolas"/>
                                <w:color w:val="51A355"/>
                                <w:sz w:val="19"/>
                                <w:szCs w:val="19"/>
                                <w:highlight w:val="white"/>
                                <w:lang w:val="de-AT" w:eastAsia="en-US"/>
                              </w:rPr>
                              <w:t>falling</w:t>
                            </w:r>
                            <w:proofErr w:type="spellEnd"/>
                            <w:r w:rsidRPr="00F30E61">
                              <w:rPr>
                                <w:rFonts w:ascii="Consolas" w:eastAsiaTheme="minorHAnsi" w:hAnsi="Consolas" w:cs="Consolas"/>
                                <w:color w:val="51A355"/>
                                <w:sz w:val="19"/>
                                <w:szCs w:val="19"/>
                                <w:highlight w:val="white"/>
                                <w:lang w:val="de-AT" w:eastAsia="en-US"/>
                              </w:rPr>
                              <w:t xml:space="preserve"> </w:t>
                            </w:r>
                            <w:proofErr w:type="spellStart"/>
                            <w:r w:rsidRPr="00F30E61">
                              <w:rPr>
                                <w:rFonts w:ascii="Consolas" w:eastAsiaTheme="minorHAnsi" w:hAnsi="Consolas" w:cs="Consolas"/>
                                <w:color w:val="51A355"/>
                                <w:sz w:val="19"/>
                                <w:szCs w:val="19"/>
                                <w:highlight w:val="white"/>
                                <w:lang w:val="de-AT" w:eastAsia="en-US"/>
                              </w:rPr>
                              <w:t>edge</w:t>
                            </w:r>
                            <w:proofErr w:type="spellEnd"/>
                          </w:p>
                          <w:p w14:paraId="3792D88C" w14:textId="77777777" w:rsidR="00B84B11" w:rsidRDefault="00B84B11" w:rsidP="00B84B1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C989C" id="Textfeld 76" o:spid="_x0000_s1051" type="#_x0000_t202" style="position:absolute;margin-left:0;margin-top:13.55pt;width:480.4pt;height:161.55pt;z-index:2518149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" fillcolor="white [3201]" strokecolor="#ed7d31 [3205]" strokeweight=".5pt">
                <v:textbox>
                  <w:txbxContent>
                    <w:p w14:paraId="2BC184AC" w14:textId="77777777" w:rsidR="00B84B11" w:rsidRPr="00B84B11" w:rsidRDefault="00B84B11" w:rsidP="00B84B11">
                      <w:pPr>
                        <w:spacing w:after="160" w:line="259" w:lineRule="auto"/>
                        <w:rPr>
                          <w:rFonts w:ascii="Consolas" w:eastAsiaTheme="minorHAnsi" w:hAnsi="Consolas" w:cs="Consolas"/>
                          <w:color w:val="51A355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 w:rsidRPr="00B84B11">
                        <w:rPr>
                          <w:rFonts w:ascii="Consolas" w:eastAsiaTheme="minorHAnsi" w:hAnsi="Consolas" w:cs="Consolas"/>
                          <w:color w:val="51A355"/>
                          <w:sz w:val="19"/>
                          <w:szCs w:val="19"/>
                          <w:highlight w:val="white"/>
                          <w:lang w:eastAsia="en-US"/>
                        </w:rPr>
                        <w:t>// Input-Counter   PD1(INT1)</w:t>
                      </w:r>
                    </w:p>
                    <w:p w14:paraId="3A0B88EF" w14:textId="77777777" w:rsidR="00B84B11" w:rsidRPr="00B84B11" w:rsidRDefault="00B84B11" w:rsidP="00B84B11">
                      <w:pPr>
                        <w:spacing w:after="160" w:line="259" w:lineRule="auto"/>
                        <w:rPr>
                          <w:rFonts w:ascii="Consolas" w:eastAsiaTheme="minorHAnsi" w:hAnsi="Consolas" w:cs="Consolas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 w:rsidRPr="00B84B11">
                        <w:rPr>
                          <w:rFonts w:ascii="Consolas" w:eastAsiaTheme="minorHAnsi" w:hAnsi="Consolas" w:cs="Consolas"/>
                          <w:color w:val="0070C0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#define </w:t>
                      </w:r>
                      <w:r w:rsidRPr="00B84B11">
                        <w:rPr>
                          <w:rFonts w:ascii="Consolas" w:eastAsiaTheme="minorHAnsi" w:hAnsi="Consolas" w:cs="Consolas"/>
                          <w:sz w:val="19"/>
                          <w:szCs w:val="19"/>
                          <w:highlight w:val="white"/>
                          <w:lang w:eastAsia="en-US"/>
                        </w:rPr>
                        <w:t>DATA_LENGTH 7</w:t>
                      </w:r>
                    </w:p>
                    <w:p w14:paraId="6791197B" w14:textId="77777777" w:rsidR="00B84B11" w:rsidRPr="00B84B11" w:rsidRDefault="00B84B11" w:rsidP="00B84B11">
                      <w:pPr>
                        <w:spacing w:after="160" w:line="259" w:lineRule="auto"/>
                        <w:rPr>
                          <w:rFonts w:ascii="Consolas" w:eastAsiaTheme="minorHAnsi" w:hAnsi="Consolas" w:cs="Consolas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 w:rsidRPr="00B84B11">
                        <w:rPr>
                          <w:rFonts w:ascii="Consolas" w:eastAsiaTheme="minorHAnsi" w:hAnsi="Consolas" w:cs="Consolas"/>
                          <w:color w:val="0070C0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int </w:t>
                      </w:r>
                      <w:proofErr w:type="spellStart"/>
                      <w:r w:rsidRPr="00B84B11">
                        <w:rPr>
                          <w:rFonts w:ascii="Consolas" w:eastAsiaTheme="minorHAnsi" w:hAnsi="Consolas" w:cs="Consolas"/>
                          <w:sz w:val="19"/>
                          <w:szCs w:val="19"/>
                          <w:highlight w:val="white"/>
                          <w:lang w:eastAsia="en-US"/>
                        </w:rPr>
                        <w:t>InputCounter</w:t>
                      </w:r>
                      <w:proofErr w:type="spellEnd"/>
                      <w:r w:rsidRPr="00B84B11">
                        <w:rPr>
                          <w:rFonts w:ascii="Consolas" w:eastAsiaTheme="minorHAnsi" w:hAnsi="Consolas" w:cs="Consolas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= 0;</w:t>
                      </w:r>
                    </w:p>
                    <w:p w14:paraId="448B69A9" w14:textId="77777777" w:rsidR="00B84B11" w:rsidRPr="00B84B11" w:rsidRDefault="00B84B11" w:rsidP="00B84B11">
                      <w:pPr>
                        <w:spacing w:after="160" w:line="259" w:lineRule="auto"/>
                        <w:rPr>
                          <w:rFonts w:ascii="Consolas" w:eastAsiaTheme="minorHAnsi" w:hAnsi="Consolas" w:cs="Consolas"/>
                          <w:color w:val="51A355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 w:rsidRPr="00B84B11">
                        <w:rPr>
                          <w:rFonts w:ascii="Consolas" w:eastAsiaTheme="minorHAnsi" w:hAnsi="Consolas" w:cs="Consolas"/>
                          <w:color w:val="51A355"/>
                          <w:sz w:val="19"/>
                          <w:szCs w:val="19"/>
                          <w:highlight w:val="white"/>
                          <w:lang w:eastAsia="en-US"/>
                        </w:rPr>
                        <w:t>// Initialize Interrupt1 for Input-Counter</w:t>
                      </w:r>
                    </w:p>
                    <w:p w14:paraId="33615A67" w14:textId="77777777" w:rsidR="00B84B11" w:rsidRPr="00B84B11" w:rsidRDefault="00B84B11" w:rsidP="00B84B11">
                      <w:pPr>
                        <w:spacing w:after="160" w:line="259" w:lineRule="auto"/>
                        <w:rPr>
                          <w:rFonts w:ascii="Consolas" w:eastAsiaTheme="minorHAnsi" w:hAnsi="Consolas" w:cs="Consolas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 w:rsidRPr="00B84B11">
                        <w:rPr>
                          <w:rFonts w:ascii="Consolas" w:eastAsiaTheme="minorHAnsi" w:hAnsi="Consolas" w:cs="Consolas"/>
                          <w:sz w:val="19"/>
                          <w:szCs w:val="19"/>
                          <w:highlight w:val="white"/>
                          <w:lang w:eastAsia="en-US"/>
                        </w:rPr>
                        <w:t>DDRD &amp;= ~(1&lt;&lt;DDD1);</w:t>
                      </w:r>
                    </w:p>
                    <w:p w14:paraId="38D5EB5F" w14:textId="77777777" w:rsidR="00B84B11" w:rsidRPr="00B84B11" w:rsidRDefault="00B84B11" w:rsidP="00B84B11">
                      <w:pPr>
                        <w:spacing w:after="160" w:line="259" w:lineRule="auto"/>
                        <w:rPr>
                          <w:rFonts w:ascii="Consolas" w:eastAsiaTheme="minorHAnsi" w:hAnsi="Consolas" w:cs="Consolas"/>
                          <w:color w:val="00B05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 w:rsidRPr="00B84B11">
                        <w:rPr>
                          <w:rFonts w:ascii="Consolas" w:eastAsiaTheme="minorHAnsi" w:hAnsi="Consolas" w:cs="Consolas"/>
                          <w:sz w:val="19"/>
                          <w:szCs w:val="19"/>
                          <w:highlight w:val="white"/>
                          <w:lang w:eastAsia="en-US"/>
                        </w:rPr>
                        <w:t>EIMSK = EIMSK | (1&lt;&lt;INT1);</w:t>
                      </w:r>
                      <w:r w:rsidRPr="00B84B11">
                        <w:rPr>
                          <w:rFonts w:ascii="Consolas" w:eastAsiaTheme="minorHAnsi" w:hAnsi="Consolas" w:cs="Consolas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  <w:r w:rsidRPr="00B84B11">
                        <w:rPr>
                          <w:rFonts w:ascii="Consolas" w:eastAsiaTheme="minorHAnsi" w:hAnsi="Consolas" w:cs="Consolas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  <w:r w:rsidRPr="00B84B11">
                        <w:rPr>
                          <w:rFonts w:ascii="Consolas" w:eastAsiaTheme="minorHAnsi" w:hAnsi="Consolas" w:cs="Consolas"/>
                          <w:color w:val="51A35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//locally enable Interrupt for INT1 </w:t>
                      </w:r>
                    </w:p>
                    <w:p w14:paraId="01B38012" w14:textId="77777777" w:rsidR="00B84B11" w:rsidRPr="00B84B11" w:rsidRDefault="00B84B11" w:rsidP="00B84B11">
                      <w:pPr>
                        <w:spacing w:after="160" w:line="259" w:lineRule="auto"/>
                        <w:rPr>
                          <w:rFonts w:ascii="Consolas" w:eastAsiaTheme="minorHAnsi" w:hAnsi="Consolas" w:cs="Consolas"/>
                          <w:color w:val="51A355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 w:rsidRPr="00B84B11">
                        <w:rPr>
                          <w:rFonts w:ascii="Consolas" w:eastAsiaTheme="minorHAnsi" w:hAnsi="Consolas" w:cs="Consolas"/>
                          <w:sz w:val="19"/>
                          <w:szCs w:val="19"/>
                          <w:highlight w:val="white"/>
                          <w:lang w:eastAsia="en-US"/>
                        </w:rPr>
                        <w:t>EICRA = EICRA | (1&lt;&lt;ISC10) | (1&lt;&lt;ISC11);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51A35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//set INT1 to generate an Interrupt at the </w:t>
                      </w:r>
                    </w:p>
                    <w:p w14:paraId="5E44DCDF" w14:textId="77777777" w:rsidR="00B84B11" w:rsidRPr="00F30E61" w:rsidRDefault="00B84B11" w:rsidP="00B84B11">
                      <w:pPr>
                        <w:spacing w:after="160" w:line="259" w:lineRule="auto"/>
                        <w:ind w:left="3540" w:firstLine="708"/>
                        <w:rPr>
                          <w:rFonts w:ascii="Consolas" w:eastAsiaTheme="minorHAnsi" w:hAnsi="Consolas" w:cs="Consolas"/>
                          <w:color w:val="51A355"/>
                          <w:sz w:val="19"/>
                          <w:szCs w:val="19"/>
                          <w:highlight w:val="white"/>
                          <w:lang w:val="de-AT" w:eastAsia="en-US"/>
                        </w:rPr>
                      </w:pPr>
                      <w:r w:rsidRPr="00B84B11">
                        <w:rPr>
                          <w:rFonts w:ascii="Consolas" w:eastAsiaTheme="minorHAnsi" w:hAnsi="Consolas" w:cs="Consolas"/>
                          <w:color w:val="51A35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  </w:t>
                      </w:r>
                      <w:proofErr w:type="spellStart"/>
                      <w:r w:rsidRPr="00F30E61">
                        <w:rPr>
                          <w:rFonts w:ascii="Consolas" w:eastAsiaTheme="minorHAnsi" w:hAnsi="Consolas" w:cs="Consolas"/>
                          <w:color w:val="51A355"/>
                          <w:sz w:val="19"/>
                          <w:szCs w:val="19"/>
                          <w:highlight w:val="white"/>
                          <w:lang w:val="de-AT" w:eastAsia="en-US"/>
                        </w:rPr>
                        <w:t>falling</w:t>
                      </w:r>
                      <w:proofErr w:type="spellEnd"/>
                      <w:r w:rsidRPr="00F30E61">
                        <w:rPr>
                          <w:rFonts w:ascii="Consolas" w:eastAsiaTheme="minorHAnsi" w:hAnsi="Consolas" w:cs="Consolas"/>
                          <w:color w:val="51A355"/>
                          <w:sz w:val="19"/>
                          <w:szCs w:val="19"/>
                          <w:highlight w:val="white"/>
                          <w:lang w:val="de-AT" w:eastAsia="en-US"/>
                        </w:rPr>
                        <w:t xml:space="preserve"> </w:t>
                      </w:r>
                      <w:proofErr w:type="spellStart"/>
                      <w:r w:rsidRPr="00F30E61">
                        <w:rPr>
                          <w:rFonts w:ascii="Consolas" w:eastAsiaTheme="minorHAnsi" w:hAnsi="Consolas" w:cs="Consolas"/>
                          <w:color w:val="51A355"/>
                          <w:sz w:val="19"/>
                          <w:szCs w:val="19"/>
                          <w:highlight w:val="white"/>
                          <w:lang w:val="de-AT" w:eastAsia="en-US"/>
                        </w:rPr>
                        <w:t>edge</w:t>
                      </w:r>
                      <w:proofErr w:type="spellEnd"/>
                    </w:p>
                    <w:p w14:paraId="3792D88C" w14:textId="77777777" w:rsidR="00B84B11" w:rsidRDefault="00B84B11" w:rsidP="00B84B11"/>
                  </w:txbxContent>
                </v:textbox>
                <w10:wrap type="square" anchorx="margin"/>
              </v:shape>
            </w:pict>
          </mc:Fallback>
        </mc:AlternateContent>
      </w:r>
    </w:p>
    <w:p w14:paraId="48DDBAA5" w14:textId="65C2C9E4" w:rsidR="00C62D71" w:rsidRPr="00F30E61" w:rsidRDefault="00CA407B" w:rsidP="00875AF3">
      <w:pPr>
        <w:spacing w:after="160" w:line="259" w:lineRule="auto"/>
        <w:rPr>
          <w:rFonts w:ascii="Consolas" w:eastAsiaTheme="minorHAnsi" w:hAnsi="Consolas" w:cs="Consolas"/>
          <w:sz w:val="19"/>
          <w:szCs w:val="19"/>
          <w:highlight w:val="white"/>
          <w:lang w:val="de-AT"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1FC67AD4" wp14:editId="7CC81833">
                <wp:simplePos x="0" y="0"/>
                <wp:positionH relativeFrom="margin">
                  <wp:align>left</wp:align>
                </wp:positionH>
                <wp:positionV relativeFrom="paragraph">
                  <wp:posOffset>7398113</wp:posOffset>
                </wp:positionV>
                <wp:extent cx="6101080" cy="635"/>
                <wp:effectExtent l="0" t="0" r="0" b="0"/>
                <wp:wrapSquare wrapText="bothSides"/>
                <wp:docPr id="75" name="Textfeld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1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945C20" w14:textId="3B34F2D2" w:rsidR="00CA407B" w:rsidRPr="00CA407B" w:rsidRDefault="00B84B11" w:rsidP="00CA407B">
                            <w:pPr>
                              <w:pStyle w:val="Beschriftung"/>
                            </w:pPr>
                            <w:r>
                              <w:t xml:space="preserve">Code </w:t>
                            </w:r>
                            <w:fldSimple w:instr=" SEQ Code \* ARABIC ">
                              <w:r w:rsidR="008E32D0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Speichern der Daten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C67AD4" id="Textfeld 75" o:spid="_x0000_s1052" type="#_x0000_t202" style="position:absolute;margin-left:0;margin-top:582.55pt;width:480.4pt;height:.05pt;z-index:2518128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" stroked="f">
                <v:textbox style="mso-fit-shape-to-text:t" inset="0,0,0,0">
                  <w:txbxContent>
                    <w:p w14:paraId="6C945C20" w14:textId="3B34F2D2" w:rsidR="00CA407B" w:rsidRPr="00CA407B" w:rsidRDefault="00B84B11" w:rsidP="00CA407B">
                      <w:pPr>
                        <w:pStyle w:val="Beschriftung"/>
                      </w:pPr>
                      <w:r>
                        <w:t xml:space="preserve">Code </w:t>
                      </w:r>
                      <w:fldSimple w:instr=" SEQ Code \* ARABIC ">
                        <w:r w:rsidR="008E32D0">
                          <w:rPr>
                            <w:noProof/>
                          </w:rPr>
                          <w:t>3</w:t>
                        </w:r>
                      </w:fldSimple>
                      <w:r>
                        <w:t>: Speichern der Daten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FC2FB17" w14:textId="616B204B" w:rsidR="00CA407B" w:rsidRDefault="00B84B11" w:rsidP="00CA407B">
      <w:pPr>
        <w:rPr>
          <w:rFonts w:asciiTheme="majorHAnsi" w:eastAsiaTheme="majorEastAsia" w:hAnsiTheme="majorHAnsi" w:cstheme="majorBidi"/>
          <w:color w:val="ED7D31" w:themeColor="accent2"/>
          <w:sz w:val="26"/>
          <w:szCs w:val="26"/>
          <w:lang w:val="de-AT" w:eastAsia="en-US"/>
        </w:rPr>
      </w:pPr>
      <w:r w:rsidRPr="00F30E61"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E2E03A2" wp14:editId="06617EEB">
                <wp:simplePos x="0" y="0"/>
                <wp:positionH relativeFrom="margin">
                  <wp:align>left</wp:align>
                </wp:positionH>
                <wp:positionV relativeFrom="paragraph">
                  <wp:posOffset>4445</wp:posOffset>
                </wp:positionV>
                <wp:extent cx="6101080" cy="1823085"/>
                <wp:effectExtent l="0" t="0" r="13970" b="24765"/>
                <wp:wrapSquare wrapText="bothSides"/>
                <wp:docPr id="73" name="Textfeld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1080" cy="18233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2"/>
                          </a:solidFill>
                        </a:ln>
                      </wps:spPr>
                      <wps:txbx>
                        <w:txbxContent>
                          <w:p w14:paraId="69DEB0F5" w14:textId="77777777" w:rsidR="00B84B11" w:rsidRPr="00B84B11" w:rsidRDefault="00B84B11" w:rsidP="00B84B11">
                            <w:pPr>
                              <w:rPr>
                                <w:rFonts w:ascii="Consolas" w:eastAsiaTheme="minorHAnsi" w:hAnsi="Consolas" w:cs="Consolas"/>
                                <w:color w:val="000000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</w:pPr>
                            <w:r w:rsidRPr="00B84B11">
                              <w:rPr>
                                <w:rFonts w:ascii="Consolas" w:eastAsiaTheme="minorHAnsi" w:hAnsi="Consolas" w:cs="Consolas"/>
                                <w:color w:val="0000FF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>#define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A31515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A000A0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>INPUT_MSB_FIRST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000000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>(input)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A31515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 xml:space="preserve">  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000000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>({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A31515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 xml:space="preserve">                    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FF0000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>\</w:t>
                            </w:r>
                          </w:p>
                          <w:p w14:paraId="1F37893D" w14:textId="77777777" w:rsidR="00B84B11" w:rsidRPr="00B84B11" w:rsidRDefault="00B84B11" w:rsidP="00B84B1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</w:pPr>
                            <w:r w:rsidRPr="00B84B11">
                              <w:rPr>
                                <w:rFonts w:ascii="Consolas" w:eastAsiaTheme="minorHAnsi" w:hAnsi="Consolas" w:cs="Consolas"/>
                                <w:color w:val="A31515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ab/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0000FF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>unsigned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A31515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0000FF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>char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A31515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000000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>ret[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A000A0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>DATA_LENGTH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000000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>];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A31515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 xml:space="preserve">                 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FF0000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>\</w:t>
                            </w:r>
                          </w:p>
                          <w:p w14:paraId="3098A1A8" w14:textId="77777777" w:rsidR="00B84B11" w:rsidRPr="00B84B11" w:rsidRDefault="00B84B11" w:rsidP="00B84B1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</w:pPr>
                            <w:r w:rsidRPr="00B84B11">
                              <w:rPr>
                                <w:rFonts w:ascii="Consolas" w:eastAsiaTheme="minorHAnsi" w:hAnsi="Consolas" w:cs="Consolas"/>
                                <w:color w:val="A31515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ab/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0000FF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>char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A31515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proofErr w:type="spellStart"/>
                            <w:r w:rsidRPr="00B84B11">
                              <w:rPr>
                                <w:rFonts w:ascii="Consolas" w:eastAsiaTheme="minorHAnsi" w:hAnsi="Consolas" w:cs="Consolas"/>
                                <w:color w:val="000000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>tmp</w:t>
                            </w:r>
                            <w:proofErr w:type="spellEnd"/>
                            <w:r w:rsidRPr="00B84B11">
                              <w:rPr>
                                <w:rFonts w:ascii="Consolas" w:eastAsiaTheme="minorHAnsi" w:hAnsi="Consolas" w:cs="Consolas"/>
                                <w:color w:val="A31515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000000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>=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A31515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000000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>input;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A31515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 xml:space="preserve">                               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FF0000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>\</w:t>
                            </w:r>
                          </w:p>
                          <w:p w14:paraId="6A7E8238" w14:textId="77777777" w:rsidR="00B84B11" w:rsidRPr="00B84B11" w:rsidRDefault="00B84B11" w:rsidP="00B84B1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</w:pPr>
                            <w:r w:rsidRPr="00B84B11">
                              <w:rPr>
                                <w:rFonts w:ascii="Consolas" w:eastAsiaTheme="minorHAnsi" w:hAnsi="Consolas" w:cs="Consolas"/>
                                <w:color w:val="A31515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ab/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0000FF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>do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A31515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000000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>{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A31515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 xml:space="preserve">                                            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FF0000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>\</w:t>
                            </w:r>
                          </w:p>
                          <w:p w14:paraId="12569688" w14:textId="77777777" w:rsidR="00B84B11" w:rsidRPr="00B84B11" w:rsidRDefault="00B84B11" w:rsidP="00B84B1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</w:pPr>
                            <w:r w:rsidRPr="00B84B11">
                              <w:rPr>
                                <w:rFonts w:ascii="Consolas" w:eastAsiaTheme="minorHAnsi" w:hAnsi="Consolas" w:cs="Consolas"/>
                                <w:color w:val="A31515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ab/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A31515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ab/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0000FF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>for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A31515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000000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>(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0000FF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>int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A31515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proofErr w:type="spellStart"/>
                            <w:r w:rsidRPr="00B84B11">
                              <w:rPr>
                                <w:rFonts w:ascii="Consolas" w:eastAsiaTheme="minorHAnsi" w:hAnsi="Consolas" w:cs="Consolas"/>
                                <w:color w:val="000080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>i</w:t>
                            </w:r>
                            <w:proofErr w:type="spellEnd"/>
                            <w:r w:rsidRPr="00B84B11">
                              <w:rPr>
                                <w:rFonts w:ascii="Consolas" w:eastAsiaTheme="minorHAnsi" w:hAnsi="Consolas" w:cs="Consolas"/>
                                <w:color w:val="A31515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000000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>=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A31515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000000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>0;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A31515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proofErr w:type="spellStart"/>
                            <w:r w:rsidRPr="00B84B11">
                              <w:rPr>
                                <w:rFonts w:ascii="Consolas" w:eastAsiaTheme="minorHAnsi" w:hAnsi="Consolas" w:cs="Consolas"/>
                                <w:color w:val="000000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>i</w:t>
                            </w:r>
                            <w:proofErr w:type="spellEnd"/>
                            <w:r w:rsidRPr="00B84B11">
                              <w:rPr>
                                <w:rFonts w:ascii="Consolas" w:eastAsiaTheme="minorHAnsi" w:hAnsi="Consolas" w:cs="Consolas"/>
                                <w:color w:val="A31515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000000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>&lt;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A31515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A000A0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>DATA_LENGTH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000000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>;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A31515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proofErr w:type="spellStart"/>
                            <w:r w:rsidRPr="00B84B11">
                              <w:rPr>
                                <w:rFonts w:ascii="Consolas" w:eastAsiaTheme="minorHAnsi" w:hAnsi="Consolas" w:cs="Consolas"/>
                                <w:color w:val="000000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>i</w:t>
                            </w:r>
                            <w:proofErr w:type="spellEnd"/>
                            <w:r w:rsidRPr="00B84B11">
                              <w:rPr>
                                <w:rFonts w:ascii="Consolas" w:eastAsiaTheme="minorHAnsi" w:hAnsi="Consolas" w:cs="Consolas"/>
                                <w:color w:val="000000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>++)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A31515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 xml:space="preserve">     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FF0000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>\</w:t>
                            </w:r>
                          </w:p>
                          <w:p w14:paraId="1ED9A05F" w14:textId="3E49A9E3" w:rsidR="00B84B11" w:rsidRPr="00B84B11" w:rsidRDefault="00B84B11" w:rsidP="00B84B1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</w:pPr>
                            <w:r w:rsidRPr="00B84B11">
                              <w:rPr>
                                <w:rFonts w:ascii="Consolas" w:eastAsiaTheme="minorHAnsi" w:hAnsi="Consolas" w:cs="Consolas"/>
                                <w:color w:val="A31515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ab/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A31515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ab/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000000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>{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A31515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 xml:space="preserve">                                         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FF0000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>\</w:t>
                            </w:r>
                          </w:p>
                          <w:p w14:paraId="1DEA227F" w14:textId="77777777" w:rsidR="00B84B11" w:rsidRPr="00B84B11" w:rsidRDefault="00B84B11" w:rsidP="00B84B1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</w:pPr>
                            <w:r w:rsidRPr="00B84B11">
                              <w:rPr>
                                <w:rFonts w:ascii="Consolas" w:eastAsiaTheme="minorHAnsi" w:hAnsi="Consolas" w:cs="Consolas"/>
                                <w:color w:val="A31515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ab/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A31515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ab/>
                              <w:t xml:space="preserve">   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000000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>ret[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A000A0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>DATA_LENGTH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A31515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000000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>-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A31515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000000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>1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A31515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000000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>-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A31515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proofErr w:type="spellStart"/>
                            <w:r w:rsidRPr="00B84B11">
                              <w:rPr>
                                <w:rFonts w:ascii="Consolas" w:eastAsiaTheme="minorHAnsi" w:hAnsi="Consolas" w:cs="Consolas"/>
                                <w:color w:val="000000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>i</w:t>
                            </w:r>
                            <w:proofErr w:type="spellEnd"/>
                            <w:r w:rsidRPr="00B84B11">
                              <w:rPr>
                                <w:rFonts w:ascii="Consolas" w:eastAsiaTheme="minorHAnsi" w:hAnsi="Consolas" w:cs="Consolas"/>
                                <w:color w:val="000000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>]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A31515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000000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>=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A31515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000000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>(((1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A31515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000000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>&lt;&lt;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A31515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proofErr w:type="spellStart"/>
                            <w:r w:rsidRPr="00B84B11">
                              <w:rPr>
                                <w:rFonts w:ascii="Consolas" w:eastAsiaTheme="minorHAnsi" w:hAnsi="Consolas" w:cs="Consolas"/>
                                <w:color w:val="000000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>i</w:t>
                            </w:r>
                            <w:proofErr w:type="spellEnd"/>
                            <w:r w:rsidRPr="00B84B11">
                              <w:rPr>
                                <w:rFonts w:ascii="Consolas" w:eastAsiaTheme="minorHAnsi" w:hAnsi="Consolas" w:cs="Consolas"/>
                                <w:color w:val="000000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>)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A31515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000000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>&amp;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A31515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proofErr w:type="spellStart"/>
                            <w:r w:rsidRPr="00B84B11">
                              <w:rPr>
                                <w:rFonts w:ascii="Consolas" w:eastAsiaTheme="minorHAnsi" w:hAnsi="Consolas" w:cs="Consolas"/>
                                <w:color w:val="000000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>tmp</w:t>
                            </w:r>
                            <w:proofErr w:type="spellEnd"/>
                            <w:r w:rsidRPr="00B84B11">
                              <w:rPr>
                                <w:rFonts w:ascii="Consolas" w:eastAsiaTheme="minorHAnsi" w:hAnsi="Consolas" w:cs="Consolas"/>
                                <w:color w:val="000000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>)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A31515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000000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>==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A31515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000000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>(1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A31515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000000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>&lt;&lt;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A31515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proofErr w:type="spellStart"/>
                            <w:r w:rsidRPr="00B84B11">
                              <w:rPr>
                                <w:rFonts w:ascii="Consolas" w:eastAsiaTheme="minorHAnsi" w:hAnsi="Consolas" w:cs="Consolas"/>
                                <w:color w:val="000000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>i</w:t>
                            </w:r>
                            <w:proofErr w:type="spellEnd"/>
                            <w:r w:rsidRPr="00B84B11">
                              <w:rPr>
                                <w:rFonts w:ascii="Consolas" w:eastAsiaTheme="minorHAnsi" w:hAnsi="Consolas" w:cs="Consolas"/>
                                <w:color w:val="000000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>)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A31515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000000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>?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A31515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000000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>1: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A31515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000000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>0);</w:t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FF0000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>\</w:t>
                            </w:r>
                          </w:p>
                          <w:p w14:paraId="3A3A2EA4" w14:textId="77777777" w:rsidR="00B84B11" w:rsidRPr="00F30E61" w:rsidRDefault="00B84B11" w:rsidP="00B84B1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20"/>
                                <w:szCs w:val="20"/>
                                <w:highlight w:val="white"/>
                                <w:lang w:val="de-AT" w:eastAsia="en-US"/>
                              </w:rPr>
                            </w:pPr>
                            <w:r w:rsidRPr="00B84B11">
                              <w:rPr>
                                <w:rFonts w:ascii="Consolas" w:eastAsiaTheme="minorHAnsi" w:hAnsi="Consolas" w:cs="Consolas"/>
                                <w:color w:val="A31515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ab/>
                            </w:r>
                            <w:r w:rsidRPr="00B84B11">
                              <w:rPr>
                                <w:rFonts w:ascii="Consolas" w:eastAsiaTheme="minorHAnsi" w:hAnsi="Consolas" w:cs="Consolas"/>
                                <w:color w:val="A31515"/>
                                <w:sz w:val="20"/>
                                <w:szCs w:val="20"/>
                                <w:highlight w:val="white"/>
                                <w:lang w:eastAsia="en-US"/>
                              </w:rPr>
                              <w:tab/>
                            </w:r>
                            <w:r w:rsidRPr="00F30E61">
                              <w:rPr>
                                <w:rFonts w:ascii="Consolas" w:eastAsiaTheme="minorHAnsi" w:hAnsi="Consolas" w:cs="Consolas"/>
                                <w:color w:val="000000"/>
                                <w:sz w:val="20"/>
                                <w:szCs w:val="20"/>
                                <w:highlight w:val="white"/>
                                <w:lang w:val="de-AT" w:eastAsia="en-US"/>
                              </w:rPr>
                              <w:t>}</w:t>
                            </w:r>
                            <w:r w:rsidRPr="00F30E61">
                              <w:rPr>
                                <w:rFonts w:ascii="Consolas" w:eastAsiaTheme="minorHAnsi" w:hAnsi="Consolas" w:cs="Consolas"/>
                                <w:color w:val="A31515"/>
                                <w:sz w:val="20"/>
                                <w:szCs w:val="20"/>
                                <w:highlight w:val="white"/>
                                <w:lang w:val="de-AT" w:eastAsia="en-US"/>
                              </w:rPr>
                              <w:t xml:space="preserve">                                                                   </w:t>
                            </w:r>
                            <w:r w:rsidRPr="00F30E61">
                              <w:rPr>
                                <w:rFonts w:ascii="Consolas" w:eastAsiaTheme="minorHAnsi" w:hAnsi="Consolas" w:cs="Consolas"/>
                                <w:color w:val="FF0000"/>
                                <w:sz w:val="20"/>
                                <w:szCs w:val="20"/>
                                <w:highlight w:val="white"/>
                                <w:lang w:val="de-AT" w:eastAsia="en-US"/>
                              </w:rPr>
                              <w:t>\</w:t>
                            </w:r>
                          </w:p>
                          <w:p w14:paraId="651C0E83" w14:textId="77777777" w:rsidR="00B84B11" w:rsidRPr="00F30E61" w:rsidRDefault="00B84B11" w:rsidP="00B84B1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20"/>
                                <w:szCs w:val="20"/>
                                <w:highlight w:val="white"/>
                                <w:lang w:val="de-AT" w:eastAsia="en-US"/>
                              </w:rPr>
                            </w:pPr>
                            <w:r w:rsidRPr="00F30E61">
                              <w:rPr>
                                <w:rFonts w:ascii="Consolas" w:eastAsiaTheme="minorHAnsi" w:hAnsi="Consolas" w:cs="Consolas"/>
                                <w:color w:val="A31515"/>
                                <w:sz w:val="20"/>
                                <w:szCs w:val="20"/>
                                <w:highlight w:val="white"/>
                                <w:lang w:val="de-AT" w:eastAsia="en-US"/>
                              </w:rPr>
                              <w:tab/>
                            </w:r>
                            <w:r w:rsidRPr="00F30E61">
                              <w:rPr>
                                <w:rFonts w:ascii="Consolas" w:eastAsiaTheme="minorHAnsi" w:hAnsi="Consolas" w:cs="Consolas"/>
                                <w:color w:val="000000"/>
                                <w:sz w:val="20"/>
                                <w:szCs w:val="20"/>
                                <w:highlight w:val="white"/>
                                <w:lang w:val="de-AT" w:eastAsia="en-US"/>
                              </w:rPr>
                              <w:t>}</w:t>
                            </w:r>
                            <w:r w:rsidRPr="00F30E61">
                              <w:rPr>
                                <w:rFonts w:ascii="Consolas" w:eastAsiaTheme="minorHAnsi" w:hAnsi="Consolas" w:cs="Consolas"/>
                                <w:color w:val="A31515"/>
                                <w:sz w:val="20"/>
                                <w:szCs w:val="20"/>
                                <w:highlight w:val="white"/>
                                <w:lang w:val="de-AT" w:eastAsia="en-US"/>
                              </w:rPr>
                              <w:t xml:space="preserve"> </w:t>
                            </w:r>
                            <w:proofErr w:type="spellStart"/>
                            <w:r w:rsidRPr="00F30E61">
                              <w:rPr>
                                <w:rFonts w:ascii="Consolas" w:eastAsiaTheme="minorHAnsi" w:hAnsi="Consolas" w:cs="Consolas"/>
                                <w:color w:val="0000FF"/>
                                <w:sz w:val="20"/>
                                <w:szCs w:val="20"/>
                                <w:highlight w:val="white"/>
                                <w:lang w:val="de-AT" w:eastAsia="en-US"/>
                              </w:rPr>
                              <w:t>while</w:t>
                            </w:r>
                            <w:proofErr w:type="spellEnd"/>
                            <w:r w:rsidRPr="00F30E61">
                              <w:rPr>
                                <w:rFonts w:ascii="Consolas" w:eastAsiaTheme="minorHAnsi" w:hAnsi="Consolas" w:cs="Consolas"/>
                                <w:color w:val="000000"/>
                                <w:sz w:val="20"/>
                                <w:szCs w:val="20"/>
                                <w:highlight w:val="white"/>
                                <w:lang w:val="de-AT" w:eastAsia="en-US"/>
                              </w:rPr>
                              <w:t>(0);</w:t>
                            </w:r>
                            <w:r w:rsidRPr="00F30E61">
                              <w:rPr>
                                <w:rFonts w:ascii="Consolas" w:eastAsiaTheme="minorHAnsi" w:hAnsi="Consolas" w:cs="Consolas"/>
                                <w:color w:val="A31515"/>
                                <w:sz w:val="20"/>
                                <w:szCs w:val="20"/>
                                <w:highlight w:val="white"/>
                                <w:lang w:val="de-AT" w:eastAsia="en-US"/>
                              </w:rPr>
                              <w:t xml:space="preserve">                                     </w:t>
                            </w:r>
                            <w:r w:rsidRPr="00F30E61">
                              <w:rPr>
                                <w:rFonts w:ascii="Consolas" w:eastAsiaTheme="minorHAnsi" w:hAnsi="Consolas" w:cs="Consolas"/>
                                <w:color w:val="FF0000"/>
                                <w:sz w:val="20"/>
                                <w:szCs w:val="20"/>
                                <w:highlight w:val="white"/>
                                <w:lang w:val="de-AT" w:eastAsia="en-US"/>
                              </w:rPr>
                              <w:t>\</w:t>
                            </w:r>
                          </w:p>
                          <w:p w14:paraId="006595A1" w14:textId="77777777" w:rsidR="00B84B11" w:rsidRPr="00F30E61" w:rsidRDefault="00B84B11" w:rsidP="00B84B1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20"/>
                                <w:szCs w:val="20"/>
                                <w:highlight w:val="white"/>
                                <w:lang w:val="de-AT" w:eastAsia="en-US"/>
                              </w:rPr>
                            </w:pPr>
                            <w:r w:rsidRPr="00F30E61">
                              <w:rPr>
                                <w:rFonts w:ascii="Consolas" w:eastAsiaTheme="minorHAnsi" w:hAnsi="Consolas" w:cs="Consolas"/>
                                <w:color w:val="A31515"/>
                                <w:sz w:val="20"/>
                                <w:szCs w:val="20"/>
                                <w:highlight w:val="white"/>
                                <w:lang w:val="de-AT" w:eastAsia="en-US"/>
                              </w:rPr>
                              <w:tab/>
                            </w:r>
                            <w:proofErr w:type="spellStart"/>
                            <w:r w:rsidRPr="00F30E61">
                              <w:rPr>
                                <w:rFonts w:ascii="Consolas" w:eastAsiaTheme="minorHAnsi" w:hAnsi="Consolas" w:cs="Consolas"/>
                                <w:color w:val="000000"/>
                                <w:sz w:val="20"/>
                                <w:szCs w:val="20"/>
                                <w:highlight w:val="white"/>
                                <w:lang w:val="de-AT" w:eastAsia="en-US"/>
                              </w:rPr>
                              <w:t>ret</w:t>
                            </w:r>
                            <w:proofErr w:type="spellEnd"/>
                            <w:r w:rsidRPr="00F30E61">
                              <w:rPr>
                                <w:rFonts w:ascii="Consolas" w:eastAsiaTheme="minorHAnsi" w:hAnsi="Consolas" w:cs="Consolas"/>
                                <w:color w:val="000000"/>
                                <w:sz w:val="20"/>
                                <w:szCs w:val="20"/>
                                <w:highlight w:val="white"/>
                                <w:lang w:val="de-AT" w:eastAsia="en-US"/>
                              </w:rPr>
                              <w:t>;</w:t>
                            </w:r>
                            <w:r w:rsidRPr="00F30E61">
                              <w:rPr>
                                <w:rFonts w:ascii="Consolas" w:eastAsiaTheme="minorHAnsi" w:hAnsi="Consolas" w:cs="Consolas"/>
                                <w:color w:val="A31515"/>
                                <w:sz w:val="20"/>
                                <w:szCs w:val="20"/>
                                <w:highlight w:val="white"/>
                                <w:lang w:val="de-AT" w:eastAsia="en-US"/>
                              </w:rPr>
                              <w:t xml:space="preserve">                                            </w:t>
                            </w:r>
                            <w:r w:rsidRPr="00F30E61">
                              <w:rPr>
                                <w:rFonts w:ascii="Consolas" w:eastAsiaTheme="minorHAnsi" w:hAnsi="Consolas" w:cs="Consolas"/>
                                <w:color w:val="FF0000"/>
                                <w:sz w:val="20"/>
                                <w:szCs w:val="20"/>
                                <w:highlight w:val="white"/>
                                <w:lang w:val="de-AT" w:eastAsia="en-US"/>
                              </w:rPr>
                              <w:t>\</w:t>
                            </w:r>
                          </w:p>
                          <w:p w14:paraId="5429F364" w14:textId="77777777" w:rsidR="00B84B11" w:rsidRPr="00F30E61" w:rsidRDefault="00B84B11" w:rsidP="00B84B11">
                            <w:pPr>
                              <w:spacing w:after="160" w:line="259" w:lineRule="auto"/>
                              <w:rPr>
                                <w:rFonts w:ascii="Consolas" w:eastAsiaTheme="minorHAnsi" w:hAnsi="Consolas" w:cs="Consolas"/>
                                <w:color w:val="000000"/>
                                <w:sz w:val="20"/>
                                <w:szCs w:val="20"/>
                                <w:highlight w:val="white"/>
                                <w:lang w:val="de-AT" w:eastAsia="en-US"/>
                              </w:rPr>
                            </w:pPr>
                            <w:r w:rsidRPr="00F30E61">
                              <w:rPr>
                                <w:rFonts w:ascii="Consolas" w:eastAsiaTheme="minorHAnsi" w:hAnsi="Consolas" w:cs="Consolas"/>
                                <w:color w:val="A31515"/>
                                <w:sz w:val="20"/>
                                <w:szCs w:val="20"/>
                                <w:highlight w:val="white"/>
                                <w:lang w:val="de-AT" w:eastAsia="en-US"/>
                              </w:rPr>
                              <w:tab/>
                            </w:r>
                            <w:r w:rsidRPr="00F30E61">
                              <w:rPr>
                                <w:rFonts w:ascii="Consolas" w:eastAsiaTheme="minorHAnsi" w:hAnsi="Consolas" w:cs="Consolas"/>
                                <w:color w:val="000000"/>
                                <w:sz w:val="20"/>
                                <w:szCs w:val="20"/>
                                <w:highlight w:val="white"/>
                                <w:lang w:val="de-AT" w:eastAsia="en-US"/>
                              </w:rPr>
                              <w:t>})</w:t>
                            </w:r>
                          </w:p>
                          <w:p w14:paraId="276ACEBC" w14:textId="3C1AC404" w:rsidR="00B84B11" w:rsidRDefault="00B84B11" w:rsidP="00B84B1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E03A2" id="Textfeld 73" o:spid="_x0000_s1053" type="#_x0000_t202" style="position:absolute;margin-left:0;margin-top:.35pt;width:480.4pt;height:143.55pt;z-index:251810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" fillcolor="white [3201]" strokecolor="#ed7d31 [3205]" strokeweight=".5pt">
                <v:textbox>
                  <w:txbxContent>
                    <w:p w14:paraId="69DEB0F5" w14:textId="77777777" w:rsidR="00B84B11" w:rsidRPr="00B84B11" w:rsidRDefault="00B84B11" w:rsidP="00B84B11">
                      <w:pPr>
                        <w:rPr>
                          <w:rFonts w:ascii="Consolas" w:eastAsiaTheme="minorHAnsi" w:hAnsi="Consolas" w:cs="Consolas"/>
                          <w:color w:val="000000"/>
                          <w:sz w:val="20"/>
                          <w:szCs w:val="20"/>
                          <w:highlight w:val="white"/>
                          <w:lang w:eastAsia="en-US"/>
                        </w:rPr>
                      </w:pPr>
                      <w:r w:rsidRPr="00B84B11">
                        <w:rPr>
                          <w:rFonts w:ascii="Consolas" w:eastAsiaTheme="minorHAnsi" w:hAnsi="Consolas" w:cs="Consolas"/>
                          <w:color w:val="0000FF"/>
                          <w:sz w:val="20"/>
                          <w:szCs w:val="20"/>
                          <w:highlight w:val="white"/>
                          <w:lang w:eastAsia="en-US"/>
                        </w:rPr>
                        <w:t>#define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A31515"/>
                          <w:sz w:val="20"/>
                          <w:szCs w:val="20"/>
                          <w:highlight w:val="white"/>
                          <w:lang w:eastAsia="en-US"/>
                        </w:rPr>
                        <w:t xml:space="preserve"> 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A000A0"/>
                          <w:sz w:val="20"/>
                          <w:szCs w:val="20"/>
                          <w:highlight w:val="white"/>
                          <w:lang w:eastAsia="en-US"/>
                        </w:rPr>
                        <w:t>INPUT_MSB_FIRST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000000"/>
                          <w:sz w:val="20"/>
                          <w:szCs w:val="20"/>
                          <w:highlight w:val="white"/>
                          <w:lang w:eastAsia="en-US"/>
                        </w:rPr>
                        <w:t>(input)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A31515"/>
                          <w:sz w:val="20"/>
                          <w:szCs w:val="20"/>
                          <w:highlight w:val="white"/>
                          <w:lang w:eastAsia="en-US"/>
                        </w:rPr>
                        <w:t xml:space="preserve">  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000000"/>
                          <w:sz w:val="20"/>
                          <w:szCs w:val="20"/>
                          <w:highlight w:val="white"/>
                          <w:lang w:eastAsia="en-US"/>
                        </w:rPr>
                        <w:t>({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A31515"/>
                          <w:sz w:val="20"/>
                          <w:szCs w:val="20"/>
                          <w:highlight w:val="white"/>
                          <w:lang w:eastAsia="en-US"/>
                        </w:rPr>
                        <w:t xml:space="preserve">                    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FF0000"/>
                          <w:sz w:val="20"/>
                          <w:szCs w:val="20"/>
                          <w:highlight w:val="white"/>
                          <w:lang w:eastAsia="en-US"/>
                        </w:rPr>
                        <w:t>\</w:t>
                      </w:r>
                    </w:p>
                    <w:p w14:paraId="1F37893D" w14:textId="77777777" w:rsidR="00B84B11" w:rsidRPr="00B84B11" w:rsidRDefault="00B84B11" w:rsidP="00B84B11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20"/>
                          <w:szCs w:val="20"/>
                          <w:highlight w:val="white"/>
                          <w:lang w:eastAsia="en-US"/>
                        </w:rPr>
                      </w:pPr>
                      <w:r w:rsidRPr="00B84B11">
                        <w:rPr>
                          <w:rFonts w:ascii="Consolas" w:eastAsiaTheme="minorHAnsi" w:hAnsi="Consolas" w:cs="Consolas"/>
                          <w:color w:val="A31515"/>
                          <w:sz w:val="20"/>
                          <w:szCs w:val="20"/>
                          <w:highlight w:val="white"/>
                          <w:lang w:eastAsia="en-US"/>
                        </w:rPr>
                        <w:tab/>
                      </w:r>
                      <w:r w:rsidRPr="00B84B11">
                        <w:rPr>
                          <w:rFonts w:ascii="Consolas" w:eastAsiaTheme="minorHAnsi" w:hAnsi="Consolas" w:cs="Consolas"/>
                          <w:color w:val="0000FF"/>
                          <w:sz w:val="20"/>
                          <w:szCs w:val="20"/>
                          <w:highlight w:val="white"/>
                          <w:lang w:eastAsia="en-US"/>
                        </w:rPr>
                        <w:t>unsigned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A31515"/>
                          <w:sz w:val="20"/>
                          <w:szCs w:val="20"/>
                          <w:highlight w:val="white"/>
                          <w:lang w:eastAsia="en-US"/>
                        </w:rPr>
                        <w:t xml:space="preserve"> 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0000FF"/>
                          <w:sz w:val="20"/>
                          <w:szCs w:val="20"/>
                          <w:highlight w:val="white"/>
                          <w:lang w:eastAsia="en-US"/>
                        </w:rPr>
                        <w:t>char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A31515"/>
                          <w:sz w:val="20"/>
                          <w:szCs w:val="20"/>
                          <w:highlight w:val="white"/>
                          <w:lang w:eastAsia="en-US"/>
                        </w:rPr>
                        <w:t xml:space="preserve"> 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000000"/>
                          <w:sz w:val="20"/>
                          <w:szCs w:val="20"/>
                          <w:highlight w:val="white"/>
                          <w:lang w:eastAsia="en-US"/>
                        </w:rPr>
                        <w:t>ret[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A000A0"/>
                          <w:sz w:val="20"/>
                          <w:szCs w:val="20"/>
                          <w:highlight w:val="white"/>
                          <w:lang w:eastAsia="en-US"/>
                        </w:rPr>
                        <w:t>DATA_LENGTH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000000"/>
                          <w:sz w:val="20"/>
                          <w:szCs w:val="20"/>
                          <w:highlight w:val="white"/>
                          <w:lang w:eastAsia="en-US"/>
                        </w:rPr>
                        <w:t>];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A31515"/>
                          <w:sz w:val="20"/>
                          <w:szCs w:val="20"/>
                          <w:highlight w:val="white"/>
                          <w:lang w:eastAsia="en-US"/>
                        </w:rPr>
                        <w:t xml:space="preserve">                 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FF0000"/>
                          <w:sz w:val="20"/>
                          <w:szCs w:val="20"/>
                          <w:highlight w:val="white"/>
                          <w:lang w:eastAsia="en-US"/>
                        </w:rPr>
                        <w:t>\</w:t>
                      </w:r>
                    </w:p>
                    <w:p w14:paraId="3098A1A8" w14:textId="77777777" w:rsidR="00B84B11" w:rsidRPr="00B84B11" w:rsidRDefault="00B84B11" w:rsidP="00B84B11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20"/>
                          <w:szCs w:val="20"/>
                          <w:highlight w:val="white"/>
                          <w:lang w:eastAsia="en-US"/>
                        </w:rPr>
                      </w:pPr>
                      <w:r w:rsidRPr="00B84B11">
                        <w:rPr>
                          <w:rFonts w:ascii="Consolas" w:eastAsiaTheme="minorHAnsi" w:hAnsi="Consolas" w:cs="Consolas"/>
                          <w:color w:val="A31515"/>
                          <w:sz w:val="20"/>
                          <w:szCs w:val="20"/>
                          <w:highlight w:val="white"/>
                          <w:lang w:eastAsia="en-US"/>
                        </w:rPr>
                        <w:tab/>
                      </w:r>
                      <w:r w:rsidRPr="00B84B11">
                        <w:rPr>
                          <w:rFonts w:ascii="Consolas" w:eastAsiaTheme="minorHAnsi" w:hAnsi="Consolas" w:cs="Consolas"/>
                          <w:color w:val="0000FF"/>
                          <w:sz w:val="20"/>
                          <w:szCs w:val="20"/>
                          <w:highlight w:val="white"/>
                          <w:lang w:eastAsia="en-US"/>
                        </w:rPr>
                        <w:t>char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A31515"/>
                          <w:sz w:val="20"/>
                          <w:szCs w:val="20"/>
                          <w:highlight w:val="white"/>
                          <w:lang w:eastAsia="en-US"/>
                        </w:rPr>
                        <w:t xml:space="preserve"> </w:t>
                      </w:r>
                      <w:proofErr w:type="spellStart"/>
                      <w:r w:rsidRPr="00B84B11">
                        <w:rPr>
                          <w:rFonts w:ascii="Consolas" w:eastAsiaTheme="minorHAnsi" w:hAnsi="Consolas" w:cs="Consolas"/>
                          <w:color w:val="000000"/>
                          <w:sz w:val="20"/>
                          <w:szCs w:val="20"/>
                          <w:highlight w:val="white"/>
                          <w:lang w:eastAsia="en-US"/>
                        </w:rPr>
                        <w:t>tmp</w:t>
                      </w:r>
                      <w:proofErr w:type="spellEnd"/>
                      <w:r w:rsidRPr="00B84B11">
                        <w:rPr>
                          <w:rFonts w:ascii="Consolas" w:eastAsiaTheme="minorHAnsi" w:hAnsi="Consolas" w:cs="Consolas"/>
                          <w:color w:val="A31515"/>
                          <w:sz w:val="20"/>
                          <w:szCs w:val="20"/>
                          <w:highlight w:val="white"/>
                          <w:lang w:eastAsia="en-US"/>
                        </w:rPr>
                        <w:t xml:space="preserve"> 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000000"/>
                          <w:sz w:val="20"/>
                          <w:szCs w:val="20"/>
                          <w:highlight w:val="white"/>
                          <w:lang w:eastAsia="en-US"/>
                        </w:rPr>
                        <w:t>=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A31515"/>
                          <w:sz w:val="20"/>
                          <w:szCs w:val="20"/>
                          <w:highlight w:val="white"/>
                          <w:lang w:eastAsia="en-US"/>
                        </w:rPr>
                        <w:t xml:space="preserve"> 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000000"/>
                          <w:sz w:val="20"/>
                          <w:szCs w:val="20"/>
                          <w:highlight w:val="white"/>
                          <w:lang w:eastAsia="en-US"/>
                        </w:rPr>
                        <w:t>input;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A31515"/>
                          <w:sz w:val="20"/>
                          <w:szCs w:val="20"/>
                          <w:highlight w:val="white"/>
                          <w:lang w:eastAsia="en-US"/>
                        </w:rPr>
                        <w:t xml:space="preserve">                               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FF0000"/>
                          <w:sz w:val="20"/>
                          <w:szCs w:val="20"/>
                          <w:highlight w:val="white"/>
                          <w:lang w:eastAsia="en-US"/>
                        </w:rPr>
                        <w:t>\</w:t>
                      </w:r>
                    </w:p>
                    <w:p w14:paraId="6A7E8238" w14:textId="77777777" w:rsidR="00B84B11" w:rsidRPr="00B84B11" w:rsidRDefault="00B84B11" w:rsidP="00B84B11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20"/>
                          <w:szCs w:val="20"/>
                          <w:highlight w:val="white"/>
                          <w:lang w:eastAsia="en-US"/>
                        </w:rPr>
                      </w:pPr>
                      <w:r w:rsidRPr="00B84B11">
                        <w:rPr>
                          <w:rFonts w:ascii="Consolas" w:eastAsiaTheme="minorHAnsi" w:hAnsi="Consolas" w:cs="Consolas"/>
                          <w:color w:val="A31515"/>
                          <w:sz w:val="20"/>
                          <w:szCs w:val="20"/>
                          <w:highlight w:val="white"/>
                          <w:lang w:eastAsia="en-US"/>
                        </w:rPr>
                        <w:tab/>
                      </w:r>
                      <w:r w:rsidRPr="00B84B11">
                        <w:rPr>
                          <w:rFonts w:ascii="Consolas" w:eastAsiaTheme="minorHAnsi" w:hAnsi="Consolas" w:cs="Consolas"/>
                          <w:color w:val="0000FF"/>
                          <w:sz w:val="20"/>
                          <w:szCs w:val="20"/>
                          <w:highlight w:val="white"/>
                          <w:lang w:eastAsia="en-US"/>
                        </w:rPr>
                        <w:t>do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A31515"/>
                          <w:sz w:val="20"/>
                          <w:szCs w:val="20"/>
                          <w:highlight w:val="white"/>
                          <w:lang w:eastAsia="en-US"/>
                        </w:rPr>
                        <w:t xml:space="preserve"> 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000000"/>
                          <w:sz w:val="20"/>
                          <w:szCs w:val="20"/>
                          <w:highlight w:val="white"/>
                          <w:lang w:eastAsia="en-US"/>
                        </w:rPr>
                        <w:t>{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A31515"/>
                          <w:sz w:val="20"/>
                          <w:szCs w:val="20"/>
                          <w:highlight w:val="white"/>
                          <w:lang w:eastAsia="en-US"/>
                        </w:rPr>
                        <w:t xml:space="preserve">                                            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FF0000"/>
                          <w:sz w:val="20"/>
                          <w:szCs w:val="20"/>
                          <w:highlight w:val="white"/>
                          <w:lang w:eastAsia="en-US"/>
                        </w:rPr>
                        <w:t>\</w:t>
                      </w:r>
                    </w:p>
                    <w:p w14:paraId="12569688" w14:textId="77777777" w:rsidR="00B84B11" w:rsidRPr="00B84B11" w:rsidRDefault="00B84B11" w:rsidP="00B84B11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20"/>
                          <w:szCs w:val="20"/>
                          <w:highlight w:val="white"/>
                          <w:lang w:eastAsia="en-US"/>
                        </w:rPr>
                      </w:pPr>
                      <w:r w:rsidRPr="00B84B11">
                        <w:rPr>
                          <w:rFonts w:ascii="Consolas" w:eastAsiaTheme="minorHAnsi" w:hAnsi="Consolas" w:cs="Consolas"/>
                          <w:color w:val="A31515"/>
                          <w:sz w:val="20"/>
                          <w:szCs w:val="20"/>
                          <w:highlight w:val="white"/>
                          <w:lang w:eastAsia="en-US"/>
                        </w:rPr>
                        <w:tab/>
                      </w:r>
                      <w:r w:rsidRPr="00B84B11">
                        <w:rPr>
                          <w:rFonts w:ascii="Consolas" w:eastAsiaTheme="minorHAnsi" w:hAnsi="Consolas" w:cs="Consolas"/>
                          <w:color w:val="A31515"/>
                          <w:sz w:val="20"/>
                          <w:szCs w:val="20"/>
                          <w:highlight w:val="white"/>
                          <w:lang w:eastAsia="en-US"/>
                        </w:rPr>
                        <w:tab/>
                      </w:r>
                      <w:r w:rsidRPr="00B84B11">
                        <w:rPr>
                          <w:rFonts w:ascii="Consolas" w:eastAsiaTheme="minorHAnsi" w:hAnsi="Consolas" w:cs="Consolas"/>
                          <w:color w:val="0000FF"/>
                          <w:sz w:val="20"/>
                          <w:szCs w:val="20"/>
                          <w:highlight w:val="white"/>
                          <w:lang w:eastAsia="en-US"/>
                        </w:rPr>
                        <w:t>for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A31515"/>
                          <w:sz w:val="20"/>
                          <w:szCs w:val="20"/>
                          <w:highlight w:val="white"/>
                          <w:lang w:eastAsia="en-US"/>
                        </w:rPr>
                        <w:t xml:space="preserve"> 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000000"/>
                          <w:sz w:val="20"/>
                          <w:szCs w:val="20"/>
                          <w:highlight w:val="white"/>
                          <w:lang w:eastAsia="en-US"/>
                        </w:rPr>
                        <w:t>(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0000FF"/>
                          <w:sz w:val="20"/>
                          <w:szCs w:val="20"/>
                          <w:highlight w:val="white"/>
                          <w:lang w:eastAsia="en-US"/>
                        </w:rPr>
                        <w:t>int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A31515"/>
                          <w:sz w:val="20"/>
                          <w:szCs w:val="20"/>
                          <w:highlight w:val="white"/>
                          <w:lang w:eastAsia="en-US"/>
                        </w:rPr>
                        <w:t xml:space="preserve"> </w:t>
                      </w:r>
                      <w:proofErr w:type="spellStart"/>
                      <w:r w:rsidRPr="00B84B11">
                        <w:rPr>
                          <w:rFonts w:ascii="Consolas" w:eastAsiaTheme="minorHAnsi" w:hAnsi="Consolas" w:cs="Consolas"/>
                          <w:color w:val="000080"/>
                          <w:sz w:val="20"/>
                          <w:szCs w:val="20"/>
                          <w:highlight w:val="white"/>
                          <w:lang w:eastAsia="en-US"/>
                        </w:rPr>
                        <w:t>i</w:t>
                      </w:r>
                      <w:proofErr w:type="spellEnd"/>
                      <w:r w:rsidRPr="00B84B11">
                        <w:rPr>
                          <w:rFonts w:ascii="Consolas" w:eastAsiaTheme="minorHAnsi" w:hAnsi="Consolas" w:cs="Consolas"/>
                          <w:color w:val="A31515"/>
                          <w:sz w:val="20"/>
                          <w:szCs w:val="20"/>
                          <w:highlight w:val="white"/>
                          <w:lang w:eastAsia="en-US"/>
                        </w:rPr>
                        <w:t xml:space="preserve"> 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000000"/>
                          <w:sz w:val="20"/>
                          <w:szCs w:val="20"/>
                          <w:highlight w:val="white"/>
                          <w:lang w:eastAsia="en-US"/>
                        </w:rPr>
                        <w:t>=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A31515"/>
                          <w:sz w:val="20"/>
                          <w:szCs w:val="20"/>
                          <w:highlight w:val="white"/>
                          <w:lang w:eastAsia="en-US"/>
                        </w:rPr>
                        <w:t xml:space="preserve"> 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000000"/>
                          <w:sz w:val="20"/>
                          <w:szCs w:val="20"/>
                          <w:highlight w:val="white"/>
                          <w:lang w:eastAsia="en-US"/>
                        </w:rPr>
                        <w:t>0;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A31515"/>
                          <w:sz w:val="20"/>
                          <w:szCs w:val="20"/>
                          <w:highlight w:val="white"/>
                          <w:lang w:eastAsia="en-US"/>
                        </w:rPr>
                        <w:t xml:space="preserve"> </w:t>
                      </w:r>
                      <w:proofErr w:type="spellStart"/>
                      <w:r w:rsidRPr="00B84B11">
                        <w:rPr>
                          <w:rFonts w:ascii="Consolas" w:eastAsiaTheme="minorHAnsi" w:hAnsi="Consolas" w:cs="Consolas"/>
                          <w:color w:val="000000"/>
                          <w:sz w:val="20"/>
                          <w:szCs w:val="20"/>
                          <w:highlight w:val="white"/>
                          <w:lang w:eastAsia="en-US"/>
                        </w:rPr>
                        <w:t>i</w:t>
                      </w:r>
                      <w:proofErr w:type="spellEnd"/>
                      <w:r w:rsidRPr="00B84B11">
                        <w:rPr>
                          <w:rFonts w:ascii="Consolas" w:eastAsiaTheme="minorHAnsi" w:hAnsi="Consolas" w:cs="Consolas"/>
                          <w:color w:val="A31515"/>
                          <w:sz w:val="20"/>
                          <w:szCs w:val="20"/>
                          <w:highlight w:val="white"/>
                          <w:lang w:eastAsia="en-US"/>
                        </w:rPr>
                        <w:t xml:space="preserve"> 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000000"/>
                          <w:sz w:val="20"/>
                          <w:szCs w:val="20"/>
                          <w:highlight w:val="white"/>
                          <w:lang w:eastAsia="en-US"/>
                        </w:rPr>
                        <w:t>&lt;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A31515"/>
                          <w:sz w:val="20"/>
                          <w:szCs w:val="20"/>
                          <w:highlight w:val="white"/>
                          <w:lang w:eastAsia="en-US"/>
                        </w:rPr>
                        <w:t xml:space="preserve"> 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A000A0"/>
                          <w:sz w:val="20"/>
                          <w:szCs w:val="20"/>
                          <w:highlight w:val="white"/>
                          <w:lang w:eastAsia="en-US"/>
                        </w:rPr>
                        <w:t>DATA_LENGTH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000000"/>
                          <w:sz w:val="20"/>
                          <w:szCs w:val="20"/>
                          <w:highlight w:val="white"/>
                          <w:lang w:eastAsia="en-US"/>
                        </w:rPr>
                        <w:t>;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A31515"/>
                          <w:sz w:val="20"/>
                          <w:szCs w:val="20"/>
                          <w:highlight w:val="white"/>
                          <w:lang w:eastAsia="en-US"/>
                        </w:rPr>
                        <w:t xml:space="preserve"> </w:t>
                      </w:r>
                      <w:proofErr w:type="spellStart"/>
                      <w:r w:rsidRPr="00B84B11">
                        <w:rPr>
                          <w:rFonts w:ascii="Consolas" w:eastAsiaTheme="minorHAnsi" w:hAnsi="Consolas" w:cs="Consolas"/>
                          <w:color w:val="000000"/>
                          <w:sz w:val="20"/>
                          <w:szCs w:val="20"/>
                          <w:highlight w:val="white"/>
                          <w:lang w:eastAsia="en-US"/>
                        </w:rPr>
                        <w:t>i</w:t>
                      </w:r>
                      <w:proofErr w:type="spellEnd"/>
                      <w:r w:rsidRPr="00B84B11">
                        <w:rPr>
                          <w:rFonts w:ascii="Consolas" w:eastAsiaTheme="minorHAnsi" w:hAnsi="Consolas" w:cs="Consolas"/>
                          <w:color w:val="000000"/>
                          <w:sz w:val="20"/>
                          <w:szCs w:val="20"/>
                          <w:highlight w:val="white"/>
                          <w:lang w:eastAsia="en-US"/>
                        </w:rPr>
                        <w:t>++)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A31515"/>
                          <w:sz w:val="20"/>
                          <w:szCs w:val="20"/>
                          <w:highlight w:val="white"/>
                          <w:lang w:eastAsia="en-US"/>
                        </w:rPr>
                        <w:t xml:space="preserve">     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FF0000"/>
                          <w:sz w:val="20"/>
                          <w:szCs w:val="20"/>
                          <w:highlight w:val="white"/>
                          <w:lang w:eastAsia="en-US"/>
                        </w:rPr>
                        <w:t>\</w:t>
                      </w:r>
                    </w:p>
                    <w:p w14:paraId="1ED9A05F" w14:textId="3E49A9E3" w:rsidR="00B84B11" w:rsidRPr="00B84B11" w:rsidRDefault="00B84B11" w:rsidP="00B84B11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20"/>
                          <w:szCs w:val="20"/>
                          <w:highlight w:val="white"/>
                          <w:lang w:eastAsia="en-US"/>
                        </w:rPr>
                      </w:pPr>
                      <w:r w:rsidRPr="00B84B11">
                        <w:rPr>
                          <w:rFonts w:ascii="Consolas" w:eastAsiaTheme="minorHAnsi" w:hAnsi="Consolas" w:cs="Consolas"/>
                          <w:color w:val="A31515"/>
                          <w:sz w:val="20"/>
                          <w:szCs w:val="20"/>
                          <w:highlight w:val="white"/>
                          <w:lang w:eastAsia="en-US"/>
                        </w:rPr>
                        <w:tab/>
                      </w:r>
                      <w:r w:rsidRPr="00B84B11">
                        <w:rPr>
                          <w:rFonts w:ascii="Consolas" w:eastAsiaTheme="minorHAnsi" w:hAnsi="Consolas" w:cs="Consolas"/>
                          <w:color w:val="A31515"/>
                          <w:sz w:val="20"/>
                          <w:szCs w:val="20"/>
                          <w:highlight w:val="white"/>
                          <w:lang w:eastAsia="en-US"/>
                        </w:rPr>
                        <w:tab/>
                      </w:r>
                      <w:r w:rsidRPr="00B84B11">
                        <w:rPr>
                          <w:rFonts w:ascii="Consolas" w:eastAsiaTheme="minorHAnsi" w:hAnsi="Consolas" w:cs="Consolas"/>
                          <w:color w:val="000000"/>
                          <w:sz w:val="20"/>
                          <w:szCs w:val="20"/>
                          <w:highlight w:val="white"/>
                          <w:lang w:eastAsia="en-US"/>
                        </w:rPr>
                        <w:t>{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A31515"/>
                          <w:sz w:val="20"/>
                          <w:szCs w:val="20"/>
                          <w:highlight w:val="white"/>
                          <w:lang w:eastAsia="en-US"/>
                        </w:rPr>
                        <w:t xml:space="preserve">                                         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FF0000"/>
                          <w:sz w:val="20"/>
                          <w:szCs w:val="20"/>
                          <w:highlight w:val="white"/>
                          <w:lang w:eastAsia="en-US"/>
                        </w:rPr>
                        <w:t>\</w:t>
                      </w:r>
                    </w:p>
                    <w:p w14:paraId="1DEA227F" w14:textId="77777777" w:rsidR="00B84B11" w:rsidRPr="00B84B11" w:rsidRDefault="00B84B11" w:rsidP="00B84B11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20"/>
                          <w:szCs w:val="20"/>
                          <w:highlight w:val="white"/>
                          <w:lang w:eastAsia="en-US"/>
                        </w:rPr>
                      </w:pPr>
                      <w:r w:rsidRPr="00B84B11">
                        <w:rPr>
                          <w:rFonts w:ascii="Consolas" w:eastAsiaTheme="minorHAnsi" w:hAnsi="Consolas" w:cs="Consolas"/>
                          <w:color w:val="A31515"/>
                          <w:sz w:val="20"/>
                          <w:szCs w:val="20"/>
                          <w:highlight w:val="white"/>
                          <w:lang w:eastAsia="en-US"/>
                        </w:rPr>
                        <w:tab/>
                      </w:r>
                      <w:r w:rsidRPr="00B84B11">
                        <w:rPr>
                          <w:rFonts w:ascii="Consolas" w:eastAsiaTheme="minorHAnsi" w:hAnsi="Consolas" w:cs="Consolas"/>
                          <w:color w:val="A31515"/>
                          <w:sz w:val="20"/>
                          <w:szCs w:val="20"/>
                          <w:highlight w:val="white"/>
                          <w:lang w:eastAsia="en-US"/>
                        </w:rPr>
                        <w:tab/>
                        <w:t xml:space="preserve">   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000000"/>
                          <w:sz w:val="20"/>
                          <w:szCs w:val="20"/>
                          <w:highlight w:val="white"/>
                          <w:lang w:eastAsia="en-US"/>
                        </w:rPr>
                        <w:t>ret[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A000A0"/>
                          <w:sz w:val="20"/>
                          <w:szCs w:val="20"/>
                          <w:highlight w:val="white"/>
                          <w:lang w:eastAsia="en-US"/>
                        </w:rPr>
                        <w:t>DATA_LENGTH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A31515"/>
                          <w:sz w:val="20"/>
                          <w:szCs w:val="20"/>
                          <w:highlight w:val="white"/>
                          <w:lang w:eastAsia="en-US"/>
                        </w:rPr>
                        <w:t xml:space="preserve"> 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000000"/>
                          <w:sz w:val="20"/>
                          <w:szCs w:val="20"/>
                          <w:highlight w:val="white"/>
                          <w:lang w:eastAsia="en-US"/>
                        </w:rPr>
                        <w:t>-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A31515"/>
                          <w:sz w:val="20"/>
                          <w:szCs w:val="20"/>
                          <w:highlight w:val="white"/>
                          <w:lang w:eastAsia="en-US"/>
                        </w:rPr>
                        <w:t xml:space="preserve"> 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000000"/>
                          <w:sz w:val="20"/>
                          <w:szCs w:val="20"/>
                          <w:highlight w:val="white"/>
                          <w:lang w:eastAsia="en-US"/>
                        </w:rPr>
                        <w:t>1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A31515"/>
                          <w:sz w:val="20"/>
                          <w:szCs w:val="20"/>
                          <w:highlight w:val="white"/>
                          <w:lang w:eastAsia="en-US"/>
                        </w:rPr>
                        <w:t xml:space="preserve"> 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000000"/>
                          <w:sz w:val="20"/>
                          <w:szCs w:val="20"/>
                          <w:highlight w:val="white"/>
                          <w:lang w:eastAsia="en-US"/>
                        </w:rPr>
                        <w:t>-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A31515"/>
                          <w:sz w:val="20"/>
                          <w:szCs w:val="20"/>
                          <w:highlight w:val="white"/>
                          <w:lang w:eastAsia="en-US"/>
                        </w:rPr>
                        <w:t xml:space="preserve"> </w:t>
                      </w:r>
                      <w:proofErr w:type="spellStart"/>
                      <w:r w:rsidRPr="00B84B11">
                        <w:rPr>
                          <w:rFonts w:ascii="Consolas" w:eastAsiaTheme="minorHAnsi" w:hAnsi="Consolas" w:cs="Consolas"/>
                          <w:color w:val="000000"/>
                          <w:sz w:val="20"/>
                          <w:szCs w:val="20"/>
                          <w:highlight w:val="white"/>
                          <w:lang w:eastAsia="en-US"/>
                        </w:rPr>
                        <w:t>i</w:t>
                      </w:r>
                      <w:proofErr w:type="spellEnd"/>
                      <w:r w:rsidRPr="00B84B11">
                        <w:rPr>
                          <w:rFonts w:ascii="Consolas" w:eastAsiaTheme="minorHAnsi" w:hAnsi="Consolas" w:cs="Consolas"/>
                          <w:color w:val="000000"/>
                          <w:sz w:val="20"/>
                          <w:szCs w:val="20"/>
                          <w:highlight w:val="white"/>
                          <w:lang w:eastAsia="en-US"/>
                        </w:rPr>
                        <w:t>]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A31515"/>
                          <w:sz w:val="20"/>
                          <w:szCs w:val="20"/>
                          <w:highlight w:val="white"/>
                          <w:lang w:eastAsia="en-US"/>
                        </w:rPr>
                        <w:t xml:space="preserve"> 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000000"/>
                          <w:sz w:val="20"/>
                          <w:szCs w:val="20"/>
                          <w:highlight w:val="white"/>
                          <w:lang w:eastAsia="en-US"/>
                        </w:rPr>
                        <w:t>=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A31515"/>
                          <w:sz w:val="20"/>
                          <w:szCs w:val="20"/>
                          <w:highlight w:val="white"/>
                          <w:lang w:eastAsia="en-US"/>
                        </w:rPr>
                        <w:t xml:space="preserve"> 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000000"/>
                          <w:sz w:val="20"/>
                          <w:szCs w:val="20"/>
                          <w:highlight w:val="white"/>
                          <w:lang w:eastAsia="en-US"/>
                        </w:rPr>
                        <w:t>(((1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A31515"/>
                          <w:sz w:val="20"/>
                          <w:szCs w:val="20"/>
                          <w:highlight w:val="white"/>
                          <w:lang w:eastAsia="en-US"/>
                        </w:rPr>
                        <w:t xml:space="preserve"> 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000000"/>
                          <w:sz w:val="20"/>
                          <w:szCs w:val="20"/>
                          <w:highlight w:val="white"/>
                          <w:lang w:eastAsia="en-US"/>
                        </w:rPr>
                        <w:t>&lt;&lt;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A31515"/>
                          <w:sz w:val="20"/>
                          <w:szCs w:val="20"/>
                          <w:highlight w:val="white"/>
                          <w:lang w:eastAsia="en-US"/>
                        </w:rPr>
                        <w:t xml:space="preserve"> </w:t>
                      </w:r>
                      <w:proofErr w:type="spellStart"/>
                      <w:r w:rsidRPr="00B84B11">
                        <w:rPr>
                          <w:rFonts w:ascii="Consolas" w:eastAsiaTheme="minorHAnsi" w:hAnsi="Consolas" w:cs="Consolas"/>
                          <w:color w:val="000000"/>
                          <w:sz w:val="20"/>
                          <w:szCs w:val="20"/>
                          <w:highlight w:val="white"/>
                          <w:lang w:eastAsia="en-US"/>
                        </w:rPr>
                        <w:t>i</w:t>
                      </w:r>
                      <w:proofErr w:type="spellEnd"/>
                      <w:r w:rsidRPr="00B84B11">
                        <w:rPr>
                          <w:rFonts w:ascii="Consolas" w:eastAsiaTheme="minorHAnsi" w:hAnsi="Consolas" w:cs="Consolas"/>
                          <w:color w:val="000000"/>
                          <w:sz w:val="20"/>
                          <w:szCs w:val="20"/>
                          <w:highlight w:val="white"/>
                          <w:lang w:eastAsia="en-US"/>
                        </w:rPr>
                        <w:t>)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A31515"/>
                          <w:sz w:val="20"/>
                          <w:szCs w:val="20"/>
                          <w:highlight w:val="white"/>
                          <w:lang w:eastAsia="en-US"/>
                        </w:rPr>
                        <w:t xml:space="preserve"> 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000000"/>
                          <w:sz w:val="20"/>
                          <w:szCs w:val="20"/>
                          <w:highlight w:val="white"/>
                          <w:lang w:eastAsia="en-US"/>
                        </w:rPr>
                        <w:t>&amp;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A31515"/>
                          <w:sz w:val="20"/>
                          <w:szCs w:val="20"/>
                          <w:highlight w:val="white"/>
                          <w:lang w:eastAsia="en-US"/>
                        </w:rPr>
                        <w:t xml:space="preserve"> </w:t>
                      </w:r>
                      <w:proofErr w:type="spellStart"/>
                      <w:r w:rsidRPr="00B84B11">
                        <w:rPr>
                          <w:rFonts w:ascii="Consolas" w:eastAsiaTheme="minorHAnsi" w:hAnsi="Consolas" w:cs="Consolas"/>
                          <w:color w:val="000000"/>
                          <w:sz w:val="20"/>
                          <w:szCs w:val="20"/>
                          <w:highlight w:val="white"/>
                          <w:lang w:eastAsia="en-US"/>
                        </w:rPr>
                        <w:t>tmp</w:t>
                      </w:r>
                      <w:proofErr w:type="spellEnd"/>
                      <w:r w:rsidRPr="00B84B11">
                        <w:rPr>
                          <w:rFonts w:ascii="Consolas" w:eastAsiaTheme="minorHAnsi" w:hAnsi="Consolas" w:cs="Consolas"/>
                          <w:color w:val="000000"/>
                          <w:sz w:val="20"/>
                          <w:szCs w:val="20"/>
                          <w:highlight w:val="white"/>
                          <w:lang w:eastAsia="en-US"/>
                        </w:rPr>
                        <w:t>)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A31515"/>
                          <w:sz w:val="20"/>
                          <w:szCs w:val="20"/>
                          <w:highlight w:val="white"/>
                          <w:lang w:eastAsia="en-US"/>
                        </w:rPr>
                        <w:t xml:space="preserve"> 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000000"/>
                          <w:sz w:val="20"/>
                          <w:szCs w:val="20"/>
                          <w:highlight w:val="white"/>
                          <w:lang w:eastAsia="en-US"/>
                        </w:rPr>
                        <w:t>==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A31515"/>
                          <w:sz w:val="20"/>
                          <w:szCs w:val="20"/>
                          <w:highlight w:val="white"/>
                          <w:lang w:eastAsia="en-US"/>
                        </w:rPr>
                        <w:t xml:space="preserve"> 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000000"/>
                          <w:sz w:val="20"/>
                          <w:szCs w:val="20"/>
                          <w:highlight w:val="white"/>
                          <w:lang w:eastAsia="en-US"/>
                        </w:rPr>
                        <w:t>(1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A31515"/>
                          <w:sz w:val="20"/>
                          <w:szCs w:val="20"/>
                          <w:highlight w:val="white"/>
                          <w:lang w:eastAsia="en-US"/>
                        </w:rPr>
                        <w:t xml:space="preserve"> 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000000"/>
                          <w:sz w:val="20"/>
                          <w:szCs w:val="20"/>
                          <w:highlight w:val="white"/>
                          <w:lang w:eastAsia="en-US"/>
                        </w:rPr>
                        <w:t>&lt;&lt;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A31515"/>
                          <w:sz w:val="20"/>
                          <w:szCs w:val="20"/>
                          <w:highlight w:val="white"/>
                          <w:lang w:eastAsia="en-US"/>
                        </w:rPr>
                        <w:t xml:space="preserve"> </w:t>
                      </w:r>
                      <w:proofErr w:type="spellStart"/>
                      <w:r w:rsidRPr="00B84B11">
                        <w:rPr>
                          <w:rFonts w:ascii="Consolas" w:eastAsiaTheme="minorHAnsi" w:hAnsi="Consolas" w:cs="Consolas"/>
                          <w:color w:val="000000"/>
                          <w:sz w:val="20"/>
                          <w:szCs w:val="20"/>
                          <w:highlight w:val="white"/>
                          <w:lang w:eastAsia="en-US"/>
                        </w:rPr>
                        <w:t>i</w:t>
                      </w:r>
                      <w:proofErr w:type="spellEnd"/>
                      <w:r w:rsidRPr="00B84B11">
                        <w:rPr>
                          <w:rFonts w:ascii="Consolas" w:eastAsiaTheme="minorHAnsi" w:hAnsi="Consolas" w:cs="Consolas"/>
                          <w:color w:val="000000"/>
                          <w:sz w:val="20"/>
                          <w:szCs w:val="20"/>
                          <w:highlight w:val="white"/>
                          <w:lang w:eastAsia="en-US"/>
                        </w:rPr>
                        <w:t>)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A31515"/>
                          <w:sz w:val="20"/>
                          <w:szCs w:val="20"/>
                          <w:highlight w:val="white"/>
                          <w:lang w:eastAsia="en-US"/>
                        </w:rPr>
                        <w:t xml:space="preserve"> 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000000"/>
                          <w:sz w:val="20"/>
                          <w:szCs w:val="20"/>
                          <w:highlight w:val="white"/>
                          <w:lang w:eastAsia="en-US"/>
                        </w:rPr>
                        <w:t>?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A31515"/>
                          <w:sz w:val="20"/>
                          <w:szCs w:val="20"/>
                          <w:highlight w:val="white"/>
                          <w:lang w:eastAsia="en-US"/>
                        </w:rPr>
                        <w:t xml:space="preserve"> 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000000"/>
                          <w:sz w:val="20"/>
                          <w:szCs w:val="20"/>
                          <w:highlight w:val="white"/>
                          <w:lang w:eastAsia="en-US"/>
                        </w:rPr>
                        <w:t>1: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A31515"/>
                          <w:sz w:val="20"/>
                          <w:szCs w:val="20"/>
                          <w:highlight w:val="white"/>
                          <w:lang w:eastAsia="en-US"/>
                        </w:rPr>
                        <w:t xml:space="preserve"> 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000000"/>
                          <w:sz w:val="20"/>
                          <w:szCs w:val="20"/>
                          <w:highlight w:val="white"/>
                          <w:lang w:eastAsia="en-US"/>
                        </w:rPr>
                        <w:t>0);</w:t>
                      </w:r>
                      <w:r w:rsidRPr="00B84B11">
                        <w:rPr>
                          <w:rFonts w:ascii="Consolas" w:eastAsiaTheme="minorHAnsi" w:hAnsi="Consolas" w:cs="Consolas"/>
                          <w:color w:val="FF0000"/>
                          <w:sz w:val="20"/>
                          <w:szCs w:val="20"/>
                          <w:highlight w:val="white"/>
                          <w:lang w:eastAsia="en-US"/>
                        </w:rPr>
                        <w:t>\</w:t>
                      </w:r>
                    </w:p>
                    <w:p w14:paraId="3A3A2EA4" w14:textId="77777777" w:rsidR="00B84B11" w:rsidRPr="00F30E61" w:rsidRDefault="00B84B11" w:rsidP="00B84B11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20"/>
                          <w:szCs w:val="20"/>
                          <w:highlight w:val="white"/>
                          <w:lang w:val="de-AT" w:eastAsia="en-US"/>
                        </w:rPr>
                      </w:pPr>
                      <w:r w:rsidRPr="00B84B11">
                        <w:rPr>
                          <w:rFonts w:ascii="Consolas" w:eastAsiaTheme="minorHAnsi" w:hAnsi="Consolas" w:cs="Consolas"/>
                          <w:color w:val="A31515"/>
                          <w:sz w:val="20"/>
                          <w:szCs w:val="20"/>
                          <w:highlight w:val="white"/>
                          <w:lang w:eastAsia="en-US"/>
                        </w:rPr>
                        <w:tab/>
                      </w:r>
                      <w:r w:rsidRPr="00B84B11">
                        <w:rPr>
                          <w:rFonts w:ascii="Consolas" w:eastAsiaTheme="minorHAnsi" w:hAnsi="Consolas" w:cs="Consolas"/>
                          <w:color w:val="A31515"/>
                          <w:sz w:val="20"/>
                          <w:szCs w:val="20"/>
                          <w:highlight w:val="white"/>
                          <w:lang w:eastAsia="en-US"/>
                        </w:rPr>
                        <w:tab/>
                      </w:r>
                      <w:r w:rsidRPr="00F30E61">
                        <w:rPr>
                          <w:rFonts w:ascii="Consolas" w:eastAsiaTheme="minorHAnsi" w:hAnsi="Consolas" w:cs="Consolas"/>
                          <w:color w:val="000000"/>
                          <w:sz w:val="20"/>
                          <w:szCs w:val="20"/>
                          <w:highlight w:val="white"/>
                          <w:lang w:val="de-AT" w:eastAsia="en-US"/>
                        </w:rPr>
                        <w:t>}</w:t>
                      </w:r>
                      <w:r w:rsidRPr="00F30E61">
                        <w:rPr>
                          <w:rFonts w:ascii="Consolas" w:eastAsiaTheme="minorHAnsi" w:hAnsi="Consolas" w:cs="Consolas"/>
                          <w:color w:val="A31515"/>
                          <w:sz w:val="20"/>
                          <w:szCs w:val="20"/>
                          <w:highlight w:val="white"/>
                          <w:lang w:val="de-AT" w:eastAsia="en-US"/>
                        </w:rPr>
                        <w:t xml:space="preserve">                                                                   </w:t>
                      </w:r>
                      <w:r w:rsidRPr="00F30E61">
                        <w:rPr>
                          <w:rFonts w:ascii="Consolas" w:eastAsiaTheme="minorHAnsi" w:hAnsi="Consolas" w:cs="Consolas"/>
                          <w:color w:val="FF0000"/>
                          <w:sz w:val="20"/>
                          <w:szCs w:val="20"/>
                          <w:highlight w:val="white"/>
                          <w:lang w:val="de-AT" w:eastAsia="en-US"/>
                        </w:rPr>
                        <w:t>\</w:t>
                      </w:r>
                    </w:p>
                    <w:p w14:paraId="651C0E83" w14:textId="77777777" w:rsidR="00B84B11" w:rsidRPr="00F30E61" w:rsidRDefault="00B84B11" w:rsidP="00B84B11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20"/>
                          <w:szCs w:val="20"/>
                          <w:highlight w:val="white"/>
                          <w:lang w:val="de-AT" w:eastAsia="en-US"/>
                        </w:rPr>
                      </w:pPr>
                      <w:r w:rsidRPr="00F30E61">
                        <w:rPr>
                          <w:rFonts w:ascii="Consolas" w:eastAsiaTheme="minorHAnsi" w:hAnsi="Consolas" w:cs="Consolas"/>
                          <w:color w:val="A31515"/>
                          <w:sz w:val="20"/>
                          <w:szCs w:val="20"/>
                          <w:highlight w:val="white"/>
                          <w:lang w:val="de-AT" w:eastAsia="en-US"/>
                        </w:rPr>
                        <w:tab/>
                      </w:r>
                      <w:r w:rsidRPr="00F30E61">
                        <w:rPr>
                          <w:rFonts w:ascii="Consolas" w:eastAsiaTheme="minorHAnsi" w:hAnsi="Consolas" w:cs="Consolas"/>
                          <w:color w:val="000000"/>
                          <w:sz w:val="20"/>
                          <w:szCs w:val="20"/>
                          <w:highlight w:val="white"/>
                          <w:lang w:val="de-AT" w:eastAsia="en-US"/>
                        </w:rPr>
                        <w:t>}</w:t>
                      </w:r>
                      <w:r w:rsidRPr="00F30E61">
                        <w:rPr>
                          <w:rFonts w:ascii="Consolas" w:eastAsiaTheme="minorHAnsi" w:hAnsi="Consolas" w:cs="Consolas"/>
                          <w:color w:val="A31515"/>
                          <w:sz w:val="20"/>
                          <w:szCs w:val="20"/>
                          <w:highlight w:val="white"/>
                          <w:lang w:val="de-AT" w:eastAsia="en-US"/>
                        </w:rPr>
                        <w:t xml:space="preserve"> </w:t>
                      </w:r>
                      <w:proofErr w:type="spellStart"/>
                      <w:r w:rsidRPr="00F30E61">
                        <w:rPr>
                          <w:rFonts w:ascii="Consolas" w:eastAsiaTheme="minorHAnsi" w:hAnsi="Consolas" w:cs="Consolas"/>
                          <w:color w:val="0000FF"/>
                          <w:sz w:val="20"/>
                          <w:szCs w:val="20"/>
                          <w:highlight w:val="white"/>
                          <w:lang w:val="de-AT" w:eastAsia="en-US"/>
                        </w:rPr>
                        <w:t>while</w:t>
                      </w:r>
                      <w:proofErr w:type="spellEnd"/>
                      <w:r w:rsidRPr="00F30E61">
                        <w:rPr>
                          <w:rFonts w:ascii="Consolas" w:eastAsiaTheme="minorHAnsi" w:hAnsi="Consolas" w:cs="Consolas"/>
                          <w:color w:val="000000"/>
                          <w:sz w:val="20"/>
                          <w:szCs w:val="20"/>
                          <w:highlight w:val="white"/>
                          <w:lang w:val="de-AT" w:eastAsia="en-US"/>
                        </w:rPr>
                        <w:t>(0);</w:t>
                      </w:r>
                      <w:r w:rsidRPr="00F30E61">
                        <w:rPr>
                          <w:rFonts w:ascii="Consolas" w:eastAsiaTheme="minorHAnsi" w:hAnsi="Consolas" w:cs="Consolas"/>
                          <w:color w:val="A31515"/>
                          <w:sz w:val="20"/>
                          <w:szCs w:val="20"/>
                          <w:highlight w:val="white"/>
                          <w:lang w:val="de-AT" w:eastAsia="en-US"/>
                        </w:rPr>
                        <w:t xml:space="preserve">                                     </w:t>
                      </w:r>
                      <w:r w:rsidRPr="00F30E61">
                        <w:rPr>
                          <w:rFonts w:ascii="Consolas" w:eastAsiaTheme="minorHAnsi" w:hAnsi="Consolas" w:cs="Consolas"/>
                          <w:color w:val="FF0000"/>
                          <w:sz w:val="20"/>
                          <w:szCs w:val="20"/>
                          <w:highlight w:val="white"/>
                          <w:lang w:val="de-AT" w:eastAsia="en-US"/>
                        </w:rPr>
                        <w:t>\</w:t>
                      </w:r>
                    </w:p>
                    <w:p w14:paraId="006595A1" w14:textId="77777777" w:rsidR="00B84B11" w:rsidRPr="00F30E61" w:rsidRDefault="00B84B11" w:rsidP="00B84B11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20"/>
                          <w:szCs w:val="20"/>
                          <w:highlight w:val="white"/>
                          <w:lang w:val="de-AT" w:eastAsia="en-US"/>
                        </w:rPr>
                      </w:pPr>
                      <w:r w:rsidRPr="00F30E61">
                        <w:rPr>
                          <w:rFonts w:ascii="Consolas" w:eastAsiaTheme="minorHAnsi" w:hAnsi="Consolas" w:cs="Consolas"/>
                          <w:color w:val="A31515"/>
                          <w:sz w:val="20"/>
                          <w:szCs w:val="20"/>
                          <w:highlight w:val="white"/>
                          <w:lang w:val="de-AT" w:eastAsia="en-US"/>
                        </w:rPr>
                        <w:tab/>
                      </w:r>
                      <w:proofErr w:type="spellStart"/>
                      <w:r w:rsidRPr="00F30E61">
                        <w:rPr>
                          <w:rFonts w:ascii="Consolas" w:eastAsiaTheme="minorHAnsi" w:hAnsi="Consolas" w:cs="Consolas"/>
                          <w:color w:val="000000"/>
                          <w:sz w:val="20"/>
                          <w:szCs w:val="20"/>
                          <w:highlight w:val="white"/>
                          <w:lang w:val="de-AT" w:eastAsia="en-US"/>
                        </w:rPr>
                        <w:t>ret</w:t>
                      </w:r>
                      <w:proofErr w:type="spellEnd"/>
                      <w:r w:rsidRPr="00F30E61">
                        <w:rPr>
                          <w:rFonts w:ascii="Consolas" w:eastAsiaTheme="minorHAnsi" w:hAnsi="Consolas" w:cs="Consolas"/>
                          <w:color w:val="000000"/>
                          <w:sz w:val="20"/>
                          <w:szCs w:val="20"/>
                          <w:highlight w:val="white"/>
                          <w:lang w:val="de-AT" w:eastAsia="en-US"/>
                        </w:rPr>
                        <w:t>;</w:t>
                      </w:r>
                      <w:r w:rsidRPr="00F30E61">
                        <w:rPr>
                          <w:rFonts w:ascii="Consolas" w:eastAsiaTheme="minorHAnsi" w:hAnsi="Consolas" w:cs="Consolas"/>
                          <w:color w:val="A31515"/>
                          <w:sz w:val="20"/>
                          <w:szCs w:val="20"/>
                          <w:highlight w:val="white"/>
                          <w:lang w:val="de-AT" w:eastAsia="en-US"/>
                        </w:rPr>
                        <w:t xml:space="preserve">                                            </w:t>
                      </w:r>
                      <w:r w:rsidRPr="00F30E61">
                        <w:rPr>
                          <w:rFonts w:ascii="Consolas" w:eastAsiaTheme="minorHAnsi" w:hAnsi="Consolas" w:cs="Consolas"/>
                          <w:color w:val="FF0000"/>
                          <w:sz w:val="20"/>
                          <w:szCs w:val="20"/>
                          <w:highlight w:val="white"/>
                          <w:lang w:val="de-AT" w:eastAsia="en-US"/>
                        </w:rPr>
                        <w:t>\</w:t>
                      </w:r>
                    </w:p>
                    <w:p w14:paraId="5429F364" w14:textId="77777777" w:rsidR="00B84B11" w:rsidRPr="00F30E61" w:rsidRDefault="00B84B11" w:rsidP="00B84B11">
                      <w:pPr>
                        <w:spacing w:after="160" w:line="259" w:lineRule="auto"/>
                        <w:rPr>
                          <w:rFonts w:ascii="Consolas" w:eastAsiaTheme="minorHAnsi" w:hAnsi="Consolas" w:cs="Consolas"/>
                          <w:color w:val="000000"/>
                          <w:sz w:val="20"/>
                          <w:szCs w:val="20"/>
                          <w:highlight w:val="white"/>
                          <w:lang w:val="de-AT" w:eastAsia="en-US"/>
                        </w:rPr>
                      </w:pPr>
                      <w:r w:rsidRPr="00F30E61">
                        <w:rPr>
                          <w:rFonts w:ascii="Consolas" w:eastAsiaTheme="minorHAnsi" w:hAnsi="Consolas" w:cs="Consolas"/>
                          <w:color w:val="A31515"/>
                          <w:sz w:val="20"/>
                          <w:szCs w:val="20"/>
                          <w:highlight w:val="white"/>
                          <w:lang w:val="de-AT" w:eastAsia="en-US"/>
                        </w:rPr>
                        <w:tab/>
                      </w:r>
                      <w:r w:rsidRPr="00F30E61">
                        <w:rPr>
                          <w:rFonts w:ascii="Consolas" w:eastAsiaTheme="minorHAnsi" w:hAnsi="Consolas" w:cs="Consolas"/>
                          <w:color w:val="000000"/>
                          <w:sz w:val="20"/>
                          <w:szCs w:val="20"/>
                          <w:highlight w:val="white"/>
                          <w:lang w:val="de-AT" w:eastAsia="en-US"/>
                        </w:rPr>
                        <w:t>})</w:t>
                      </w:r>
                    </w:p>
                    <w:p w14:paraId="276ACEBC" w14:textId="3C1AC404" w:rsidR="00B84B11" w:rsidRDefault="00B84B11" w:rsidP="00B84B11"/>
                  </w:txbxContent>
                </v:textbox>
                <w10:wrap type="square" anchorx="margin"/>
              </v:shape>
            </w:pict>
          </mc:Fallback>
        </mc:AlternateContent>
      </w:r>
      <w:r w:rsidR="00CA407B" w:rsidRPr="00C072F2">
        <w:rPr>
          <w:lang w:val="de-DE"/>
        </w:rPr>
        <w:br w:type="page"/>
      </w:r>
    </w:p>
    <w:p w14:paraId="40EC76A4" w14:textId="3627774D" w:rsidR="008C2FEE" w:rsidRPr="00F30E61" w:rsidRDefault="00BA14A9" w:rsidP="001949EF">
      <w:pPr>
        <w:pStyle w:val="berschrift2"/>
      </w:pPr>
      <w:bookmarkStart w:id="23" w:name="_Toc11067763"/>
      <w:r w:rsidRPr="00F30E61">
        <w:rPr>
          <w:noProof/>
        </w:rPr>
        <w:lastRenderedPageBreak/>
        <w:drawing>
          <wp:anchor distT="0" distB="0" distL="114300" distR="114300" simplePos="0" relativeHeight="251763712" behindDoc="0" locked="0" layoutInCell="1" allowOverlap="1" wp14:anchorId="0E242E9F" wp14:editId="5DDB0364">
            <wp:simplePos x="0" y="0"/>
            <wp:positionH relativeFrom="column">
              <wp:posOffset>4141470</wp:posOffset>
            </wp:positionH>
            <wp:positionV relativeFrom="paragraph">
              <wp:posOffset>87961</wp:posOffset>
            </wp:positionV>
            <wp:extent cx="1478280" cy="2576195"/>
            <wp:effectExtent l="0" t="0" r="7620" b="0"/>
            <wp:wrapSquare wrapText="bothSides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28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49EF" w:rsidRPr="00F30E61">
        <w:t>Sende</w:t>
      </w:r>
      <w:r w:rsidR="00B673B7" w:rsidRPr="00F30E61">
        <w:t>r</w:t>
      </w:r>
      <w:r w:rsidR="001949EF" w:rsidRPr="00F30E61">
        <w:t>outine</w:t>
      </w:r>
      <w:bookmarkEnd w:id="23"/>
    </w:p>
    <w:p w14:paraId="407CB3D9" w14:textId="4530BA3B" w:rsidR="00BA14A9" w:rsidRPr="00F30E61" w:rsidRDefault="001949EF" w:rsidP="001949EF">
      <w:pPr>
        <w:pStyle w:val="berschrift3"/>
      </w:pPr>
      <w:bookmarkStart w:id="24" w:name="_Toc11067764"/>
      <w:r w:rsidRPr="00F30E61">
        <w:t>Sende</w:t>
      </w:r>
      <w:r w:rsidR="00CF29D9" w:rsidRPr="00F30E61">
        <w:t>routine Starten</w:t>
      </w:r>
      <w:bookmarkEnd w:id="24"/>
    </w:p>
    <w:p w14:paraId="454A9974" w14:textId="1D52C850" w:rsidR="00E83525" w:rsidRPr="00F30E61" w:rsidRDefault="00BA14A9" w:rsidP="00BA14A9">
      <w:pPr>
        <w:rPr>
          <w:lang w:val="de-AT"/>
        </w:rPr>
      </w:pPr>
      <w:r w:rsidRPr="00F30E61">
        <w:rPr>
          <w:lang w:val="de-AT"/>
        </w:rPr>
        <w:t>Um die Senderoutine zu starten wird das Makro RF_ID_SEN</w:t>
      </w:r>
      <w:r w:rsidR="00E83525" w:rsidRPr="00F30E61">
        <w:rPr>
          <w:lang w:val="de-AT"/>
        </w:rPr>
        <w:t xml:space="preserve">D (Code 1) </w:t>
      </w:r>
      <w:r w:rsidRPr="00F30E61">
        <w:rPr>
          <w:lang w:val="de-AT"/>
        </w:rPr>
        <w:t xml:space="preserve">verwendet. Diese führt die in der </w:t>
      </w:r>
      <w:r w:rsidR="000A1C35">
        <w:rPr>
          <w:lang w:val="de-AT"/>
        </w:rPr>
        <w:fldChar w:fldCharType="begin"/>
      </w:r>
      <w:r w:rsidR="000A1C35">
        <w:rPr>
          <w:lang w:val="de-AT"/>
        </w:rPr>
        <w:instrText xml:space="preserve"> REF _Ref11067990 \h </w:instrText>
      </w:r>
      <w:r w:rsidR="000A1C35">
        <w:rPr>
          <w:lang w:val="de-AT"/>
        </w:rPr>
      </w:r>
      <w:r w:rsidR="000A1C35">
        <w:rPr>
          <w:lang w:val="de-AT"/>
        </w:rPr>
        <w:fldChar w:fldCharType="separate"/>
      </w:r>
      <w:r w:rsidR="008E32D0" w:rsidRPr="00BA14A9">
        <w:rPr>
          <w:lang w:val="de-DE"/>
        </w:rPr>
        <w:t xml:space="preserve">Abbildung </w:t>
      </w:r>
      <w:r w:rsidR="008E32D0">
        <w:rPr>
          <w:noProof/>
          <w:lang w:val="de-DE"/>
        </w:rPr>
        <w:t>14</w:t>
      </w:r>
      <w:r w:rsidR="008E32D0" w:rsidRPr="00BA14A9">
        <w:rPr>
          <w:lang w:val="de-DE"/>
        </w:rPr>
        <w:t xml:space="preserve">: Flussdiagram </w:t>
      </w:r>
      <w:r w:rsidR="008E32D0">
        <w:rPr>
          <w:lang w:val="de-DE"/>
        </w:rPr>
        <w:t>des Sende Makros</w:t>
      </w:r>
      <w:r w:rsidR="000A1C35">
        <w:rPr>
          <w:lang w:val="de-AT"/>
        </w:rPr>
        <w:fldChar w:fldCharType="end"/>
      </w:r>
      <w:bookmarkStart w:id="25" w:name="_GoBack"/>
      <w:bookmarkEnd w:id="25"/>
      <w:r w:rsidR="000A1C35">
        <w:rPr>
          <w:lang w:val="de-AT"/>
        </w:rPr>
        <w:t xml:space="preserve"> </w:t>
      </w:r>
      <w:r w:rsidRPr="00F30E61">
        <w:rPr>
          <w:lang w:val="de-AT"/>
        </w:rPr>
        <w:t xml:space="preserve">dargestellten Tätigkeiten durch. </w:t>
      </w:r>
      <w:r w:rsidR="00E83525" w:rsidRPr="00F30E61">
        <w:rPr>
          <w:lang w:val="de-AT"/>
        </w:rPr>
        <w:t>Hierbei ist zur Implementierung anzumerken, dass, wenn die Übergabe</w:t>
      </w:r>
      <w:r w:rsidR="00D732EA" w:rsidRPr="00F30E61">
        <w:rPr>
          <w:lang w:val="de-AT"/>
        </w:rPr>
        <w:t xml:space="preserve"> der Daten mittels </w:t>
      </w:r>
      <w:r w:rsidR="00E83525" w:rsidRPr="00F30E61">
        <w:rPr>
          <w:lang w:val="de-AT"/>
        </w:rPr>
        <w:t>Globale</w:t>
      </w:r>
      <w:r w:rsidR="00D732EA" w:rsidRPr="00F30E61">
        <w:rPr>
          <w:lang w:val="de-AT"/>
        </w:rPr>
        <w:t>r</w:t>
      </w:r>
      <w:r w:rsidR="00E83525" w:rsidRPr="00F30E61">
        <w:rPr>
          <w:lang w:val="de-AT"/>
        </w:rPr>
        <w:t xml:space="preserve"> Variablen implementiert </w:t>
      </w:r>
      <w:r w:rsidR="00D732EA" w:rsidRPr="00F30E61">
        <w:rPr>
          <w:lang w:val="de-AT"/>
        </w:rPr>
        <w:t>wird, welche sowohl im Main als auch in der Library verwendbar sein sollen</w:t>
      </w:r>
      <w:r w:rsidR="00E83525" w:rsidRPr="00F30E61">
        <w:rPr>
          <w:lang w:val="de-AT"/>
        </w:rPr>
        <w:t xml:space="preserve">, </w:t>
      </w:r>
      <w:r w:rsidR="00D732EA" w:rsidRPr="00F30E61">
        <w:rPr>
          <w:lang w:val="de-AT"/>
        </w:rPr>
        <w:t>so muss das</w:t>
      </w:r>
      <w:r w:rsidR="00E83525" w:rsidRPr="00F30E61">
        <w:rPr>
          <w:lang w:val="de-AT"/>
        </w:rPr>
        <w:t xml:space="preserve"> C Schlüsselwort extern verwendet werden</w:t>
      </w:r>
      <w:r w:rsidR="00D732EA" w:rsidRPr="00F30E61">
        <w:rPr>
          <w:lang w:val="de-AT"/>
        </w:rPr>
        <w:t>.</w:t>
      </w:r>
      <w:r w:rsidR="00E83525" w:rsidRPr="00F30E61">
        <w:rPr>
          <w:lang w:val="de-AT"/>
        </w:rPr>
        <w:t xml:space="preserve"> </w:t>
      </w:r>
    </w:p>
    <w:p w14:paraId="56411B58" w14:textId="51C74DED" w:rsidR="00191251" w:rsidRPr="00F30E61" w:rsidRDefault="00E83525" w:rsidP="00F94673">
      <w:pPr>
        <w:rPr>
          <w:lang w:val="de-AT"/>
        </w:rPr>
      </w:pPr>
      <w:r w:rsidRPr="00F30E61">
        <w:rPr>
          <w:lang w:val="de-AT"/>
        </w:rPr>
        <w:t xml:space="preserve">Variablen, die mit dem Schlüsselwort extern </w:t>
      </w:r>
      <w:r w:rsidR="001F5FD1" w:rsidRPr="00F30E61">
        <w:rPr>
          <w:lang w:val="de-AT"/>
        </w:rPr>
        <w:t>deklariert</w:t>
      </w:r>
      <w:r w:rsidRPr="00F30E61">
        <w:rPr>
          <w:lang w:val="de-AT"/>
        </w:rPr>
        <w:t xml:space="preserve"> werden, </w:t>
      </w:r>
      <w:r w:rsidR="00D732EA" w:rsidRPr="00F30E61">
        <w:rPr>
          <w:lang w:val="de-AT"/>
        </w:rPr>
        <w:t>werden</w:t>
      </w:r>
      <w:r w:rsidRPr="00F30E61">
        <w:rPr>
          <w:lang w:val="de-AT"/>
        </w:rPr>
        <w:t xml:space="preserve"> bei der Deklaration noch kein Speicher zugewiesen, dies geschieht erst bei der Definition welche bei der hier gewählten Implementation </w:t>
      </w:r>
      <w:r w:rsidR="00F94673" w:rsidRPr="00F30E61">
        <w:rPr>
          <w:lang w:val="de-AT"/>
        </w:rPr>
        <w:t>in dem „</w:t>
      </w:r>
      <w:proofErr w:type="spellStart"/>
      <w:r w:rsidR="00F94673" w:rsidRPr="00F30E61">
        <w:rPr>
          <w:lang w:val="de-AT"/>
        </w:rPr>
        <w:t>RF_ID.c</w:t>
      </w:r>
      <w:proofErr w:type="spellEnd"/>
      <w:r w:rsidR="00F94673" w:rsidRPr="00F30E61">
        <w:rPr>
          <w:lang w:val="de-AT"/>
        </w:rPr>
        <w:t>“ File stattfindet.</w:t>
      </w:r>
    </w:p>
    <w:p w14:paraId="6F70EF3A" w14:textId="4287F174" w:rsidR="00191251" w:rsidRPr="00F30E61" w:rsidRDefault="000C4D76" w:rsidP="000C4D76">
      <w:pPr>
        <w:rPr>
          <w:rFonts w:asciiTheme="majorHAnsi" w:eastAsiaTheme="majorEastAsia" w:hAnsiTheme="majorHAnsi" w:cstheme="majorBidi"/>
          <w:u w:val="double" w:color="ED7D31" w:themeColor="accent2"/>
          <w:lang w:val="de-AT"/>
        </w:rPr>
      </w:pPr>
      <w:r w:rsidRPr="00F30E61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C55618D" wp14:editId="726F8082">
                <wp:simplePos x="0" y="0"/>
                <wp:positionH relativeFrom="margin">
                  <wp:align>right</wp:align>
                </wp:positionH>
                <wp:positionV relativeFrom="paragraph">
                  <wp:posOffset>325755</wp:posOffset>
                </wp:positionV>
                <wp:extent cx="1924050" cy="405765"/>
                <wp:effectExtent l="0" t="0" r="0" b="0"/>
                <wp:wrapSquare wrapText="bothSides"/>
                <wp:docPr id="55" name="Textfeld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4057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FE8ECF" w14:textId="38EF927E" w:rsidR="00B84B11" w:rsidRPr="00BA14A9" w:rsidRDefault="00B84B11" w:rsidP="00BA14A9">
                            <w:pPr>
                              <w:pStyle w:val="Beschriftung"/>
                              <w:rPr>
                                <w:noProof/>
                                <w:color w:val="auto"/>
                                <w:u w:val="double" w:color="ED7D31" w:themeColor="accent2"/>
                                <w:lang w:val="de-DE"/>
                              </w:rPr>
                            </w:pPr>
                            <w:bookmarkStart w:id="26" w:name="_Ref11067990"/>
                            <w:r w:rsidRPr="00BA14A9">
                              <w:rPr>
                                <w:lang w:val="de-DE"/>
                              </w:rPr>
                              <w:t xml:space="preserve">Abbildung </w:t>
                            </w:r>
                            <w:r>
                              <w:fldChar w:fldCharType="begin"/>
                            </w:r>
                            <w:r w:rsidRPr="00BA14A9">
                              <w:rPr>
                                <w:lang w:val="de-DE"/>
                              </w:rPr>
                              <w:instrText xml:space="preserve"> SEQ Abbildung \* ARABIC </w:instrText>
                            </w:r>
                            <w:r>
                              <w:fldChar w:fldCharType="separate"/>
                            </w:r>
                            <w:r w:rsidR="008E32D0">
                              <w:rPr>
                                <w:noProof/>
                                <w:lang w:val="de-DE"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 w:rsidRPr="00BA14A9">
                              <w:rPr>
                                <w:lang w:val="de-DE"/>
                              </w:rPr>
                              <w:t xml:space="preserve">: Flussdiagram </w:t>
                            </w:r>
                            <w:r>
                              <w:rPr>
                                <w:lang w:val="de-DE"/>
                              </w:rPr>
                              <w:t>des Sende Makros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55618D" id="Textfeld 55" o:spid="_x0000_s1054" type="#_x0000_t202" style="position:absolute;margin-left:100.3pt;margin-top:25.65pt;width:151.5pt;height:31.95pt;z-index:2517657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" stroked="f">
                <v:textbox style="mso-fit-shape-to-text:t" inset="0,0,0,0">
                  <w:txbxContent>
                    <w:p w14:paraId="01FE8ECF" w14:textId="38EF927E" w:rsidR="00B84B11" w:rsidRPr="00BA14A9" w:rsidRDefault="00B84B11" w:rsidP="00BA14A9">
                      <w:pPr>
                        <w:pStyle w:val="Beschriftung"/>
                        <w:rPr>
                          <w:noProof/>
                          <w:color w:val="auto"/>
                          <w:u w:val="double" w:color="ED7D31" w:themeColor="accent2"/>
                          <w:lang w:val="de-DE"/>
                        </w:rPr>
                      </w:pPr>
                      <w:bookmarkStart w:id="27" w:name="_Ref11067990"/>
                      <w:r w:rsidRPr="00BA14A9">
                        <w:rPr>
                          <w:lang w:val="de-DE"/>
                        </w:rPr>
                        <w:t xml:space="preserve">Abbildung </w:t>
                      </w:r>
                      <w:r>
                        <w:fldChar w:fldCharType="begin"/>
                      </w:r>
                      <w:r w:rsidRPr="00BA14A9">
                        <w:rPr>
                          <w:lang w:val="de-DE"/>
                        </w:rPr>
                        <w:instrText xml:space="preserve"> SEQ Abbildung \* ARABIC </w:instrText>
                      </w:r>
                      <w:r>
                        <w:fldChar w:fldCharType="separate"/>
                      </w:r>
                      <w:r w:rsidR="008E32D0">
                        <w:rPr>
                          <w:noProof/>
                          <w:lang w:val="de-DE"/>
                        </w:rPr>
                        <w:t>13</w:t>
                      </w:r>
                      <w:r>
                        <w:fldChar w:fldCharType="end"/>
                      </w:r>
                      <w:r w:rsidRPr="00BA14A9">
                        <w:rPr>
                          <w:lang w:val="de-DE"/>
                        </w:rPr>
                        <w:t xml:space="preserve">: Flussdiagram </w:t>
                      </w:r>
                      <w:r>
                        <w:rPr>
                          <w:lang w:val="de-DE"/>
                        </w:rPr>
                        <w:t>des Sende Makros</w:t>
                      </w:r>
                      <w:bookmarkEnd w:id="27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30E61">
        <w:rPr>
          <w:lang w:val="de-AT"/>
        </w:rPr>
        <w:t>Um die Synchronität zu gewährleisten wird am Anfang einer jeden Transaktion die Bits „11“ Manchester kodiert gesendet.</w:t>
      </w:r>
    </w:p>
    <w:p w14:paraId="0BF027DF" w14:textId="2053631D" w:rsidR="000B4448" w:rsidRPr="00F30E61" w:rsidRDefault="000B4448" w:rsidP="000B4448">
      <w:pPr>
        <w:spacing w:after="160"/>
        <w:rPr>
          <w:lang w:val="de-AT"/>
        </w:rPr>
      </w:pPr>
      <w:r w:rsidRPr="00F30E61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7CA2EA5" wp14:editId="4C3CE6B7">
                <wp:simplePos x="0" y="0"/>
                <wp:positionH relativeFrom="column">
                  <wp:posOffset>-101600</wp:posOffset>
                </wp:positionH>
                <wp:positionV relativeFrom="paragraph">
                  <wp:posOffset>3289300</wp:posOffset>
                </wp:positionV>
                <wp:extent cx="5848350" cy="635"/>
                <wp:effectExtent l="0" t="0" r="0" b="0"/>
                <wp:wrapSquare wrapText="bothSides"/>
                <wp:docPr id="20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794FCA" w14:textId="75869251" w:rsidR="00B84B11" w:rsidRPr="00E83525" w:rsidRDefault="00B84B11" w:rsidP="00E83525">
                            <w:pPr>
                              <w:pStyle w:val="Beschriftung"/>
                              <w:rPr>
                                <w:noProof/>
                                <w:sz w:val="24"/>
                                <w:lang w:val="de-DE"/>
                              </w:rPr>
                            </w:pPr>
                            <w:r w:rsidRPr="00E83525">
                              <w:rPr>
                                <w:lang w:val="de-DE"/>
                              </w:rPr>
                              <w:t xml:space="preserve">Code </w:t>
                            </w:r>
                            <w:r>
                              <w:fldChar w:fldCharType="begin"/>
                            </w:r>
                            <w:r w:rsidRPr="00E83525">
                              <w:rPr>
                                <w:lang w:val="de-DE"/>
                              </w:rPr>
                              <w:instrText xml:space="preserve"> SEQ Code \* ARABIC </w:instrText>
                            </w:r>
                            <w:r>
                              <w:fldChar w:fldCharType="separate"/>
                            </w:r>
                            <w:r w:rsidR="008E32D0">
                              <w:rPr>
                                <w:noProof/>
                                <w:lang w:val="de-DE"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 w:rsidRPr="00E83525">
                              <w:rPr>
                                <w:lang w:val="de-DE"/>
                              </w:rPr>
                              <w:t>: Makro zum Starten der Senderoutine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CA2EA5" id="Textfeld 20" o:spid="_x0000_s1055" type="#_x0000_t202" style="position:absolute;margin-left:-8pt;margin-top:259pt;width:460.5pt;height:.0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" stroked="f">
                <v:textbox style="mso-fit-shape-to-text:t" inset="0,0,0,0">
                  <w:txbxContent>
                    <w:p w14:paraId="7C794FCA" w14:textId="75869251" w:rsidR="00B84B11" w:rsidRPr="00E83525" w:rsidRDefault="00B84B11" w:rsidP="00E83525">
                      <w:pPr>
                        <w:pStyle w:val="Beschriftung"/>
                        <w:rPr>
                          <w:noProof/>
                          <w:sz w:val="24"/>
                          <w:lang w:val="de-DE"/>
                        </w:rPr>
                      </w:pPr>
                      <w:r w:rsidRPr="00E83525">
                        <w:rPr>
                          <w:lang w:val="de-DE"/>
                        </w:rPr>
                        <w:t xml:space="preserve">Code </w:t>
                      </w:r>
                      <w:r>
                        <w:fldChar w:fldCharType="begin"/>
                      </w:r>
                      <w:r w:rsidRPr="00E83525">
                        <w:rPr>
                          <w:lang w:val="de-DE"/>
                        </w:rPr>
                        <w:instrText xml:space="preserve"> SEQ Code \* ARABIC </w:instrText>
                      </w:r>
                      <w:r>
                        <w:fldChar w:fldCharType="separate"/>
                      </w:r>
                      <w:r w:rsidR="008E32D0">
                        <w:rPr>
                          <w:noProof/>
                          <w:lang w:val="de-DE"/>
                        </w:rPr>
                        <w:t>4</w:t>
                      </w:r>
                      <w:r>
                        <w:fldChar w:fldCharType="end"/>
                      </w:r>
                      <w:r w:rsidRPr="00E83525">
                        <w:rPr>
                          <w:lang w:val="de-DE"/>
                        </w:rPr>
                        <w:t>: Makro zum Starten der Senderoutine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30E61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5C68BE6" wp14:editId="2ECB670B">
                <wp:simplePos x="0" y="0"/>
                <wp:positionH relativeFrom="page">
                  <wp:posOffset>798195</wp:posOffset>
                </wp:positionH>
                <wp:positionV relativeFrom="paragraph">
                  <wp:posOffset>530225</wp:posOffset>
                </wp:positionV>
                <wp:extent cx="5848350" cy="2701925"/>
                <wp:effectExtent l="0" t="0" r="19050" b="22225"/>
                <wp:wrapSquare wrapText="bothSides"/>
                <wp:docPr id="18" name="Textfel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0" cy="2701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2"/>
                          </a:solidFill>
                        </a:ln>
                      </wps:spPr>
                      <wps:txbx>
                        <w:txbxContent>
                          <w:p w14:paraId="2B376EA1" w14:textId="77777777" w:rsidR="00B84B11" w:rsidRPr="00671DF2" w:rsidRDefault="00B84B11" w:rsidP="00E8352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/*</w:t>
                            </w:r>
                          </w:p>
                          <w:p w14:paraId="089BE790" w14:textId="5ADEB76F" w:rsidR="00B84B11" w:rsidRPr="00671DF2" w:rsidRDefault="00B84B11" w:rsidP="00E8352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 xml:space="preserve"> *@function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spellStart"/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RfIDsend</w:t>
                            </w:r>
                            <w:proofErr w:type="spellEnd"/>
                          </w:p>
                          <w:p w14:paraId="600F4751" w14:textId="77777777" w:rsidR="00B84B11" w:rsidRPr="00671DF2" w:rsidRDefault="00B84B11" w:rsidP="00E8352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 xml:space="preserve"> *@abstract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Handles the transmission of the given data</w:t>
                            </w:r>
                          </w:p>
                          <w:p w14:paraId="5855E584" w14:textId="4E782C0F" w:rsidR="00B84B11" w:rsidRPr="00671DF2" w:rsidRDefault="00B84B11" w:rsidP="00E83525">
                            <w:pPr>
                              <w:autoSpaceDE w:val="0"/>
                              <w:autoSpaceDN w:val="0"/>
                              <w:adjustRightInd w:val="0"/>
                              <w:ind w:left="4251" w:hanging="4251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 xml:space="preserve"> *@discussion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Calculates the Hamming code of the given and encodes it to Manchester code then handles the correct set up of the timer</w:t>
                            </w:r>
                          </w:p>
                          <w:p w14:paraId="7252E11A" w14:textId="70EE14F0" w:rsidR="00B84B11" w:rsidRPr="00671DF2" w:rsidRDefault="00B84B11" w:rsidP="00E8352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 xml:space="preserve"> *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 xml:space="preserve">and assigns the encoded data to </w:t>
                            </w:r>
                            <w:proofErr w:type="spellStart"/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GsendData</w:t>
                            </w:r>
                            <w:proofErr w:type="spellEnd"/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</w:p>
                          <w:p w14:paraId="70928EB7" w14:textId="2D21093C" w:rsidR="00B84B11" w:rsidRPr="00671DF2" w:rsidRDefault="00B84B11" w:rsidP="00E8352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 xml:space="preserve"> *@param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data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Is the pointer to the transmitted data</w:t>
                            </w:r>
                          </w:p>
                          <w:p w14:paraId="4179EE74" w14:textId="77777777" w:rsidR="00B84B11" w:rsidRDefault="00B84B11" w:rsidP="00E8352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*/</w:t>
                            </w:r>
                          </w:p>
                          <w:p w14:paraId="7DBDA83C" w14:textId="12A0815E" w:rsidR="00B84B11" w:rsidRPr="00671DF2" w:rsidRDefault="00B84B11" w:rsidP="00E8352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671DF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#define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</w:rPr>
                              <w:t>RF_ID_SEND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(data)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({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\</w:t>
                            </w:r>
                          </w:p>
                          <w:p w14:paraId="6FEC0CAA" w14:textId="328FA67A" w:rsidR="00B84B11" w:rsidRPr="00671DF2" w:rsidRDefault="00B84B11" w:rsidP="00E8352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for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671DF2">
                              <w:rPr>
                                <w:rFonts w:ascii="Consolas" w:hAnsi="Consolas" w:cs="Consolas"/>
                                <w:color w:val="000080"/>
                                <w:sz w:val="19"/>
                                <w:szCs w:val="19"/>
                                <w:highlight w:val="white"/>
                              </w:rPr>
                              <w:t>i</w:t>
                            </w:r>
                            <w:proofErr w:type="spellEnd"/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0;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i</w:t>
                            </w:r>
                            <w:proofErr w:type="spellEnd"/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&lt;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</w:rPr>
                              <w:t>TX_DATA_LENGTH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i</w:t>
                            </w:r>
                            <w:proofErr w:type="spellEnd"/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++)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\</w:t>
                            </w:r>
                          </w:p>
                          <w:p w14:paraId="4DAED429" w14:textId="4BF25A0E" w:rsidR="00B84B11" w:rsidRPr="00671DF2" w:rsidRDefault="00B84B11" w:rsidP="00E8352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{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\</w:t>
                            </w:r>
                          </w:p>
                          <w:p w14:paraId="470E1338" w14:textId="2B75ACB8" w:rsidR="00B84B11" w:rsidRPr="00671DF2" w:rsidRDefault="00B84B11" w:rsidP="00E8352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spellStart"/>
                            <w:r w:rsidRPr="00671DF2">
                              <w:rPr>
                                <w:rFonts w:ascii="Consolas" w:hAnsi="Consolas" w:cs="Consolas"/>
                                <w:color w:val="000080"/>
                                <w:sz w:val="19"/>
                                <w:szCs w:val="19"/>
                                <w:highlight w:val="white"/>
                              </w:rPr>
                              <w:t>GsendData</w:t>
                            </w:r>
                            <w:proofErr w:type="spellEnd"/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[</w:t>
                            </w:r>
                            <w:proofErr w:type="spellStart"/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i</w:t>
                            </w:r>
                            <w:proofErr w:type="spellEnd"/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]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data[</w:t>
                            </w:r>
                            <w:proofErr w:type="spellStart"/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i</w:t>
                            </w:r>
                            <w:proofErr w:type="spellEnd"/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];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\</w:t>
                            </w:r>
                          </w:p>
                          <w:p w14:paraId="02041B85" w14:textId="5C6FDC51" w:rsidR="00B84B11" w:rsidRPr="00671DF2" w:rsidRDefault="00B84B11" w:rsidP="00E8352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\</w:t>
                            </w:r>
                          </w:p>
                          <w:p w14:paraId="72A07E6D" w14:textId="4A640896" w:rsidR="00B84B11" w:rsidRPr="00671DF2" w:rsidRDefault="00B84B11" w:rsidP="00E8352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spellStart"/>
                            <w:r w:rsidRPr="00671DF2">
                              <w:rPr>
                                <w:rFonts w:ascii="Consolas" w:hAnsi="Consolas" w:cs="Consolas"/>
                                <w:color w:val="000080"/>
                                <w:sz w:val="19"/>
                                <w:szCs w:val="19"/>
                                <w:highlight w:val="white"/>
                              </w:rPr>
                              <w:t>GsendCounter</w:t>
                            </w:r>
                            <w:proofErr w:type="spellEnd"/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0;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\</w:t>
                            </w:r>
                          </w:p>
                          <w:p w14:paraId="121F15E3" w14:textId="4F6F9F0D" w:rsidR="00B84B11" w:rsidRPr="00671DF2" w:rsidRDefault="00B84B11" w:rsidP="00E8352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\</w:t>
                            </w:r>
                          </w:p>
                          <w:p w14:paraId="4D975A70" w14:textId="08359B08" w:rsidR="00B84B11" w:rsidRPr="00671DF2" w:rsidRDefault="00B84B11" w:rsidP="00E8352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</w:rPr>
                              <w:t>TCCR3B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|=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(1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</w:rPr>
                              <w:t>CS30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/* Start Timer3 (Set divider to 1) */</w:t>
                            </w:r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71DF2"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\</w:t>
                            </w:r>
                          </w:p>
                          <w:p w14:paraId="0611DB59" w14:textId="427564A3" w:rsidR="00B84B11" w:rsidRDefault="00B84B11" w:rsidP="00E83525">
                            <w:r w:rsidRPr="00671DF2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68BE6" id="Textfeld 18" o:spid="_x0000_s1056" type="#_x0000_t202" style="position:absolute;margin-left:62.85pt;margin-top:41.75pt;width:460.5pt;height:212.75pt;z-index:25176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" fillcolor="white [3201]" strokecolor="#ed7d31 [3205]" strokeweight=".5pt">
                <v:textbox>
                  <w:txbxContent>
                    <w:p w14:paraId="2B376EA1" w14:textId="77777777" w:rsidR="00B84B11" w:rsidRPr="00671DF2" w:rsidRDefault="00B84B11" w:rsidP="00E8352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/*</w:t>
                      </w:r>
                    </w:p>
                    <w:p w14:paraId="089BE790" w14:textId="5ADEB76F" w:rsidR="00B84B11" w:rsidRPr="00671DF2" w:rsidRDefault="00B84B11" w:rsidP="00E8352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 xml:space="preserve"> *@function</w:t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spellStart"/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RfIDsend</w:t>
                      </w:r>
                      <w:proofErr w:type="spellEnd"/>
                    </w:p>
                    <w:p w14:paraId="600F4751" w14:textId="77777777" w:rsidR="00B84B11" w:rsidRPr="00671DF2" w:rsidRDefault="00B84B11" w:rsidP="00E8352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 xml:space="preserve"> *@abstract</w:t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  <w:t>Handles the transmission of the given data</w:t>
                      </w:r>
                    </w:p>
                    <w:p w14:paraId="5855E584" w14:textId="4E782C0F" w:rsidR="00B84B11" w:rsidRPr="00671DF2" w:rsidRDefault="00B84B11" w:rsidP="00E83525">
                      <w:pPr>
                        <w:autoSpaceDE w:val="0"/>
                        <w:autoSpaceDN w:val="0"/>
                        <w:adjustRightInd w:val="0"/>
                        <w:ind w:left="4251" w:hanging="4251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 xml:space="preserve"> *@discussion</w:t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  <w:t>Calculates the Hamming code of the given and encodes it to Manchester code then handles the correct set up of the timer</w:t>
                      </w:r>
                    </w:p>
                    <w:p w14:paraId="7252E11A" w14:textId="70EE14F0" w:rsidR="00B84B11" w:rsidRPr="00671DF2" w:rsidRDefault="00B84B11" w:rsidP="00E8352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 xml:space="preserve"> *</w:t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  <w:t xml:space="preserve">and assigns the encoded data to </w:t>
                      </w:r>
                      <w:proofErr w:type="spellStart"/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GsendData</w:t>
                      </w:r>
                      <w:proofErr w:type="spellEnd"/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.</w:t>
                      </w:r>
                    </w:p>
                    <w:p w14:paraId="70928EB7" w14:textId="2D21093C" w:rsidR="00B84B11" w:rsidRPr="00671DF2" w:rsidRDefault="00B84B11" w:rsidP="00E8352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 xml:space="preserve"> *@param</w:t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  <w:t>data</w:t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ab/>
                        <w:t>Is the pointer to the transmitted data</w:t>
                      </w:r>
                    </w:p>
                    <w:p w14:paraId="4179EE74" w14:textId="77777777" w:rsidR="00B84B11" w:rsidRDefault="00B84B11" w:rsidP="00E8352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*/</w:t>
                      </w:r>
                    </w:p>
                    <w:p w14:paraId="7DBDA83C" w14:textId="12A0815E" w:rsidR="00B84B11" w:rsidRPr="00671DF2" w:rsidRDefault="00B84B11" w:rsidP="00E8352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671DF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#define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671DF2"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</w:rPr>
                        <w:t>RF_ID_SEND</w:t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(data)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({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\</w:t>
                      </w:r>
                    </w:p>
                    <w:p w14:paraId="6FEC0CAA" w14:textId="328FA67A" w:rsidR="00B84B11" w:rsidRPr="00671DF2" w:rsidRDefault="00B84B11" w:rsidP="00E8352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for</w:t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r w:rsidRPr="00671DF2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int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 w:rsidRPr="00671DF2">
                        <w:rPr>
                          <w:rFonts w:ascii="Consolas" w:hAnsi="Consolas" w:cs="Consolas"/>
                          <w:color w:val="000080"/>
                          <w:sz w:val="19"/>
                          <w:szCs w:val="19"/>
                          <w:highlight w:val="white"/>
                        </w:rPr>
                        <w:t>i</w:t>
                      </w:r>
                      <w:proofErr w:type="spellEnd"/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=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0;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i</w:t>
                      </w:r>
                      <w:proofErr w:type="spellEnd"/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&lt;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671DF2"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</w:rPr>
                        <w:t>TX_DATA_LENGTH</w:t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;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i</w:t>
                      </w:r>
                      <w:proofErr w:type="spellEnd"/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++)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\</w:t>
                      </w:r>
                    </w:p>
                    <w:p w14:paraId="4DAED429" w14:textId="4BF25A0E" w:rsidR="00B84B11" w:rsidRPr="00671DF2" w:rsidRDefault="00B84B11" w:rsidP="00E8352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{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\</w:t>
                      </w:r>
                    </w:p>
                    <w:p w14:paraId="470E1338" w14:textId="2B75ACB8" w:rsidR="00B84B11" w:rsidRPr="00671DF2" w:rsidRDefault="00B84B11" w:rsidP="00E8352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spellStart"/>
                      <w:r w:rsidRPr="00671DF2">
                        <w:rPr>
                          <w:rFonts w:ascii="Consolas" w:hAnsi="Consolas" w:cs="Consolas"/>
                          <w:color w:val="000080"/>
                          <w:sz w:val="19"/>
                          <w:szCs w:val="19"/>
                          <w:highlight w:val="white"/>
                        </w:rPr>
                        <w:t>GsendData</w:t>
                      </w:r>
                      <w:proofErr w:type="spellEnd"/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[</w:t>
                      </w:r>
                      <w:proofErr w:type="spellStart"/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i</w:t>
                      </w:r>
                      <w:proofErr w:type="spellEnd"/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]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=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data[</w:t>
                      </w:r>
                      <w:proofErr w:type="spellStart"/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i</w:t>
                      </w:r>
                      <w:proofErr w:type="spellEnd"/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];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\</w:t>
                      </w:r>
                    </w:p>
                    <w:p w14:paraId="02041B85" w14:textId="5C6FDC51" w:rsidR="00B84B11" w:rsidRPr="00671DF2" w:rsidRDefault="00B84B11" w:rsidP="00E8352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\</w:t>
                      </w:r>
                    </w:p>
                    <w:p w14:paraId="72A07E6D" w14:textId="4A640896" w:rsidR="00B84B11" w:rsidRPr="00671DF2" w:rsidRDefault="00B84B11" w:rsidP="00E8352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spellStart"/>
                      <w:r w:rsidRPr="00671DF2">
                        <w:rPr>
                          <w:rFonts w:ascii="Consolas" w:hAnsi="Consolas" w:cs="Consolas"/>
                          <w:color w:val="000080"/>
                          <w:sz w:val="19"/>
                          <w:szCs w:val="19"/>
                          <w:highlight w:val="white"/>
                        </w:rPr>
                        <w:t>GsendCounter</w:t>
                      </w:r>
                      <w:proofErr w:type="spellEnd"/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=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0;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\</w:t>
                      </w:r>
                    </w:p>
                    <w:p w14:paraId="121F15E3" w14:textId="4F6F9F0D" w:rsidR="00B84B11" w:rsidRPr="00671DF2" w:rsidRDefault="00B84B11" w:rsidP="00E8352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\</w:t>
                      </w:r>
                    </w:p>
                    <w:p w14:paraId="4D975A70" w14:textId="08359B08" w:rsidR="00B84B11" w:rsidRPr="00671DF2" w:rsidRDefault="00B84B11" w:rsidP="00E8352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</w:rPr>
                        <w:t>TCCR3B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|=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(1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671DF2"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</w:rPr>
                        <w:t>CS30</w:t>
                      </w:r>
                      <w:r w:rsidRPr="00671DF2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);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/* Start Timer3 (Set divider to 1) */</w:t>
                      </w:r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671DF2"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\</w:t>
                      </w:r>
                    </w:p>
                    <w:p w14:paraId="0611DB59" w14:textId="427564A3" w:rsidR="00B84B11" w:rsidRDefault="00B84B11" w:rsidP="00E83525">
                      <w:r w:rsidRPr="00671DF2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})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F30E61">
        <w:rPr>
          <w:lang w:val="de-AT"/>
        </w:rPr>
        <w:br w:type="page"/>
      </w:r>
    </w:p>
    <w:p w14:paraId="1FFEC9DA" w14:textId="63FDCA8D" w:rsidR="00191251" w:rsidRPr="00F30E61" w:rsidRDefault="00191251" w:rsidP="00F75892">
      <w:pPr>
        <w:pStyle w:val="berschrift3"/>
        <w:spacing w:after="160"/>
      </w:pPr>
      <w:bookmarkStart w:id="28" w:name="_Toc11067765"/>
      <w:proofErr w:type="spellStart"/>
      <w:r w:rsidRPr="00F30E61">
        <w:lastRenderedPageBreak/>
        <w:t>Timer</w:t>
      </w:r>
      <w:proofErr w:type="spellEnd"/>
      <w:r w:rsidRPr="00F30E61">
        <w:t xml:space="preserve"> der Senderoutine</w:t>
      </w:r>
      <w:bookmarkEnd w:id="28"/>
    </w:p>
    <w:p w14:paraId="33122D40" w14:textId="48A35EC0" w:rsidR="00155655" w:rsidRPr="00F30E61" w:rsidRDefault="00914197" w:rsidP="004F05D0">
      <w:pPr>
        <w:rPr>
          <w:u w:color="ED7D31" w:themeColor="accent2"/>
          <w:lang w:val="de-AT"/>
        </w:rPr>
      </w:pPr>
      <w:r w:rsidRPr="00F30E61">
        <w:rPr>
          <w:u w:color="ED7D31" w:themeColor="accent2"/>
          <w:lang w:val="de-AT"/>
        </w:rPr>
        <w:t xml:space="preserve">Um eine fixe Bitrate zu gewährleisten wurde der </w:t>
      </w:r>
      <w:proofErr w:type="spellStart"/>
      <w:r w:rsidRPr="00F30E61">
        <w:rPr>
          <w:u w:color="ED7D31" w:themeColor="accent2"/>
          <w:lang w:val="de-AT"/>
        </w:rPr>
        <w:t>Timer</w:t>
      </w:r>
      <w:proofErr w:type="spellEnd"/>
      <w:r w:rsidRPr="00F30E61">
        <w:rPr>
          <w:u w:color="ED7D31" w:themeColor="accent2"/>
          <w:lang w:val="de-AT"/>
        </w:rPr>
        <w:t xml:space="preserve"> 3 des ATmega32u4 im CTC Modus verwendet. Ein Bit wird gesendet, wenn dieser </w:t>
      </w:r>
      <w:proofErr w:type="spellStart"/>
      <w:r w:rsidRPr="00F30E61">
        <w:rPr>
          <w:u w:color="ED7D31" w:themeColor="accent2"/>
          <w:lang w:val="de-AT"/>
        </w:rPr>
        <w:t>Timer</w:t>
      </w:r>
      <w:proofErr w:type="spellEnd"/>
      <w:r w:rsidRPr="00F30E61">
        <w:rPr>
          <w:u w:color="ED7D31" w:themeColor="accent2"/>
          <w:lang w:val="de-AT"/>
        </w:rPr>
        <w:t xml:space="preserve"> den Topwert erreicht hat, welcher mittels des ICR3 Registers festgelegt wurde und welcher beim Erreichen den </w:t>
      </w:r>
      <w:proofErr w:type="spellStart"/>
      <w:r w:rsidRPr="00F30E61">
        <w:rPr>
          <w:u w:color="ED7D31" w:themeColor="accent2"/>
          <w:lang w:val="de-AT"/>
        </w:rPr>
        <w:t>Timer</w:t>
      </w:r>
      <w:proofErr w:type="spellEnd"/>
      <w:r w:rsidRPr="00F30E61">
        <w:rPr>
          <w:u w:color="ED7D31" w:themeColor="accent2"/>
          <w:lang w:val="de-AT"/>
        </w:rPr>
        <w:t xml:space="preserve"> 3 Capture Interrupt auslöst, wenn dieser freigeschalten ist.</w:t>
      </w:r>
    </w:p>
    <w:p w14:paraId="3E76D420" w14:textId="19C5A426" w:rsidR="00155655" w:rsidRPr="00F30E61" w:rsidRDefault="00155655" w:rsidP="00155655">
      <w:pPr>
        <w:pStyle w:val="berschrift4"/>
      </w:pPr>
      <w:bookmarkStart w:id="29" w:name="_Toc11067766"/>
      <w:r w:rsidRPr="00F30E61">
        <w:t xml:space="preserve">Berechnung der </w:t>
      </w:r>
      <w:proofErr w:type="spellStart"/>
      <w:r w:rsidRPr="00F30E61">
        <w:t>Timer</w:t>
      </w:r>
      <w:proofErr w:type="spellEnd"/>
      <w:r w:rsidRPr="00F30E61">
        <w:t xml:space="preserve"> Parameter</w:t>
      </w:r>
      <w:bookmarkEnd w:id="29"/>
    </w:p>
    <w:p w14:paraId="4E36F47C" w14:textId="0F088259" w:rsidR="00155655" w:rsidRPr="00F30E61" w:rsidRDefault="00155655" w:rsidP="00155655">
      <w:pPr>
        <w:rPr>
          <w:lang w:val="de-AT"/>
        </w:rPr>
      </w:pPr>
      <w:r w:rsidRPr="00F30E61">
        <w:rPr>
          <w:lang w:val="de-AT"/>
        </w:rPr>
        <w:t>Anforderung: Es soll alle 1,37ms ein Bit gesendet werden.</w:t>
      </w:r>
    </w:p>
    <w:p w14:paraId="64729C7D" w14:textId="755492C7" w:rsidR="00F75892" w:rsidRPr="00C072F2" w:rsidRDefault="00984940" w:rsidP="00155655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de-AT"/>
                </w:rPr>
              </m:ctrlPr>
            </m:sSubPr>
            <m:e>
              <m:r>
                <w:rPr>
                  <w:rFonts w:ascii="Cambria Math" w:hAnsi="Cambria Math"/>
                  <w:lang w:val="de-AT"/>
                </w:rPr>
                <m:t>f</m:t>
              </m:r>
            </m:e>
            <m:sub>
              <m:r>
                <w:rPr>
                  <w:rFonts w:ascii="Cambria Math" w:hAnsi="Cambria Math"/>
                  <w:lang w:val="de-AT"/>
                </w:rPr>
                <m:t>OCnA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de-AT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de-A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de-AT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de-AT"/>
                    </w:rPr>
                    <m:t>CLK</m:t>
                  </m:r>
                  <m:r>
                    <m:rPr>
                      <m:nor/>
                    </m:rPr>
                    <w:rPr>
                      <w:rFonts w:ascii="Cambria Math" w:hAnsi="Cambria Math"/>
                    </w:rPr>
                    <m:t>_I/O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2*</m:t>
              </m:r>
              <m:r>
                <w:rPr>
                  <w:rFonts w:ascii="Cambria Math" w:hAnsi="Cambria Math"/>
                  <w:lang w:val="de-AT"/>
                </w:rPr>
                <m:t>N</m:t>
              </m:r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  <w:lang w:val="de-AT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r>
                    <w:rPr>
                      <w:rFonts w:ascii="Cambria Math" w:hAnsi="Cambria Math"/>
                      <w:lang w:val="de-AT"/>
                    </w:rPr>
                    <m:t>OCRnA</m:t>
                  </m:r>
                </m:e>
              </m:d>
            </m:den>
          </m:f>
          <m:r>
            <w:rPr>
              <w:rStyle w:val="Funotenzeichen"/>
              <w:rFonts w:ascii="Cambria Math" w:hAnsi="Cambria Math"/>
              <w:i/>
              <w:lang w:val="de-AT"/>
            </w:rPr>
            <w:footnoteReference w:id="1"/>
          </m:r>
        </m:oMath>
      </m:oMathPara>
    </w:p>
    <w:p w14:paraId="126BAAE3" w14:textId="3DD18A69" w:rsidR="00914197" w:rsidRPr="00C072F2" w:rsidRDefault="00F75892" w:rsidP="004F05D0">
      <w:pPr>
        <w:rPr>
          <w:u w:color="ED7D31" w:themeColor="accent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u w:color="ED7D31" w:themeColor="accent2"/>
            </w:rPr>
            <m:t>⇒</m:t>
          </m:r>
          <m:f>
            <m:fPr>
              <m:ctrlPr>
                <w:rPr>
                  <w:rFonts w:ascii="Cambria Math" w:hAnsi="Cambria Math"/>
                  <w:i/>
                  <w:u w:color="ED7D31" w:themeColor="accent2"/>
                  <w:lang w:val="de-AT"/>
                </w:rPr>
              </m:ctrlPr>
            </m:fPr>
            <m:num>
              <m:r>
                <w:rPr>
                  <w:rFonts w:ascii="Cambria Math" w:hAnsi="Cambria Math"/>
                  <w:u w:color="ED7D31" w:themeColor="accent2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u w:color="ED7D31" w:themeColor="accent2"/>
                      <w:lang w:val="de-AT"/>
                    </w:rPr>
                  </m:ctrlPr>
                </m:sSubPr>
                <m:e>
                  <m:r>
                    <w:rPr>
                      <w:rFonts w:ascii="Cambria Math" w:hAnsi="Cambria Math"/>
                      <w:u w:color="ED7D31" w:themeColor="accent2"/>
                      <w:lang w:val="de-AT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u w:color="ED7D31" w:themeColor="accent2"/>
                      <w:lang w:val="de-AT"/>
                    </w:rPr>
                    <m:t>Bit</m:t>
                  </m:r>
                </m:sub>
              </m:sSub>
            </m:den>
          </m:f>
          <m:r>
            <w:rPr>
              <w:rFonts w:ascii="Cambria Math" w:hAnsi="Cambria Math"/>
              <w:u w:color="ED7D31" w:themeColor="accent2"/>
            </w:rPr>
            <m:t>=</m:t>
          </m:r>
          <m:f>
            <m:fPr>
              <m:ctrlPr>
                <w:rPr>
                  <w:rFonts w:ascii="Cambria Math" w:hAnsi="Cambria Math"/>
                  <w:i/>
                  <w:u w:color="ED7D31" w:themeColor="accent2"/>
                  <w:lang w:val="de-AT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u w:color="ED7D31" w:themeColor="accent2"/>
                      <w:lang w:val="de-AT"/>
                    </w:rPr>
                  </m:ctrlPr>
                </m:sSubPr>
                <m:e>
                  <m:r>
                    <w:rPr>
                      <w:rFonts w:ascii="Cambria Math" w:hAnsi="Cambria Math"/>
                      <w:u w:color="ED7D31" w:themeColor="accent2"/>
                      <w:lang w:val="de-AT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u w:color="ED7D31" w:themeColor="accent2"/>
                      <w:lang w:val="de-AT"/>
                    </w:rPr>
                    <m:t>CLK</m:t>
                  </m:r>
                  <m:r>
                    <m:rPr>
                      <m:nor/>
                    </m:rPr>
                    <w:rPr>
                      <w:rFonts w:ascii="Cambria Math" w:hAnsi="Cambria Math"/>
                      <w:u w:color="ED7D31" w:themeColor="accent2"/>
                    </w:rPr>
                    <m:t>_I/O</m:t>
                  </m:r>
                </m:sub>
              </m:sSub>
            </m:num>
            <m:den>
              <m:r>
                <w:rPr>
                  <w:rFonts w:ascii="Cambria Math" w:hAnsi="Cambria Math"/>
                  <w:u w:color="ED7D31" w:themeColor="accent2"/>
                </w:rPr>
                <m:t>2*</m:t>
              </m:r>
              <m:r>
                <w:rPr>
                  <w:rFonts w:ascii="Cambria Math" w:hAnsi="Cambria Math"/>
                  <w:u w:color="ED7D31" w:themeColor="accent2"/>
                  <w:lang w:val="de-AT"/>
                </w:rPr>
                <m:t>N</m:t>
              </m:r>
              <m:r>
                <w:rPr>
                  <w:rFonts w:ascii="Cambria Math" w:hAnsi="Cambria Math"/>
                  <w:u w:color="ED7D31" w:themeColor="accent2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  <w:u w:color="ED7D31" w:themeColor="accent2"/>
                      <w:lang w:val="de-AT"/>
                    </w:rPr>
                  </m:ctrlPr>
                </m:dPr>
                <m:e>
                  <m:r>
                    <w:rPr>
                      <w:rFonts w:ascii="Cambria Math" w:hAnsi="Cambria Math"/>
                      <w:u w:color="ED7D31" w:themeColor="accent2"/>
                    </w:rPr>
                    <m:t>1+</m:t>
                  </m:r>
                  <m:r>
                    <w:rPr>
                      <w:rFonts w:ascii="Cambria Math" w:hAnsi="Cambria Math"/>
                      <w:u w:color="ED7D31" w:themeColor="accent2"/>
                      <w:lang w:val="de-AT"/>
                    </w:rPr>
                    <m:t>OCRnA</m:t>
                  </m:r>
                </m:e>
              </m:d>
            </m:den>
          </m:f>
        </m:oMath>
      </m:oMathPara>
    </w:p>
    <w:p w14:paraId="2AB7C59F" w14:textId="43EBD3D0" w:rsidR="00F75892" w:rsidRPr="00C072F2" w:rsidRDefault="00F75892" w:rsidP="004F05D0">
      <w:pPr>
        <w:rPr>
          <w:rFonts w:eastAsiaTheme="minorEastAsia"/>
          <w:u w:color="ED7D31" w:themeColor="accent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u w:color="ED7D31" w:themeColor="accent2"/>
            </w:rPr>
            <m:t>⇒</m:t>
          </m:r>
          <m:r>
            <w:rPr>
              <w:rFonts w:ascii="Cambria Math" w:hAnsi="Cambria Math"/>
              <w:u w:color="ED7D31" w:themeColor="accent2"/>
              <w:lang w:val="de-AT"/>
            </w:rPr>
            <m:t>OCRnA</m:t>
          </m:r>
          <m:r>
            <w:rPr>
              <w:rFonts w:ascii="Cambria Math" w:hAnsi="Cambria Math"/>
              <w:u w:color="ED7D31" w:themeColor="accent2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u w:color="ED7D31" w:themeColor="accent2"/>
                  <w:lang w:val="de-AT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u w:color="ED7D31" w:themeColor="accent2"/>
                      <w:lang w:val="de-AT"/>
                    </w:rPr>
                  </m:ctrlPr>
                </m:sSubPr>
                <m:e>
                  <m:r>
                    <w:rPr>
                      <w:rFonts w:ascii="Cambria Math" w:hAnsi="Cambria Math"/>
                      <w:u w:color="ED7D31" w:themeColor="accent2"/>
                      <w:lang w:val="de-AT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u w:color="ED7D31" w:themeColor="accent2"/>
                      <w:lang w:val="de-AT"/>
                    </w:rPr>
                    <m:t>CLK</m:t>
                  </m:r>
                  <m:r>
                    <m:rPr>
                      <m:nor/>
                    </m:rPr>
                    <w:rPr>
                      <w:rFonts w:ascii="Cambria Math" w:hAnsi="Cambria Math"/>
                      <w:u w:color="ED7D31" w:themeColor="accent2"/>
                    </w:rPr>
                    <m:t>_I/O</m:t>
                  </m:r>
                </m:sub>
              </m:sSub>
              <m:r>
                <w:rPr>
                  <w:rFonts w:ascii="Cambria Math" w:hAnsi="Cambria Math"/>
                  <w:u w:color="ED7D31" w:themeColor="accent2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u w:color="ED7D31" w:themeColor="accent2"/>
                      <w:lang w:val="de-AT"/>
                    </w:rPr>
                  </m:ctrlPr>
                </m:sSubPr>
                <m:e>
                  <m:r>
                    <w:rPr>
                      <w:rFonts w:ascii="Cambria Math" w:hAnsi="Cambria Math"/>
                      <w:u w:color="ED7D31" w:themeColor="accent2"/>
                      <w:lang w:val="de-AT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u w:color="ED7D31" w:themeColor="accent2"/>
                      <w:lang w:val="de-AT"/>
                    </w:rPr>
                    <m:t>Bit</m:t>
                  </m:r>
                </m:sub>
              </m:sSub>
            </m:num>
            <m:den>
              <m:r>
                <w:rPr>
                  <w:rFonts w:ascii="Cambria Math" w:hAnsi="Cambria Math"/>
                  <w:u w:color="ED7D31" w:themeColor="accent2"/>
                </w:rPr>
                <m:t>2*</m:t>
              </m:r>
              <m:r>
                <w:rPr>
                  <w:rFonts w:ascii="Cambria Math" w:hAnsi="Cambria Math"/>
                  <w:u w:color="ED7D31" w:themeColor="accent2"/>
                  <w:lang w:val="de-AT"/>
                </w:rPr>
                <m:t>N</m:t>
              </m:r>
            </m:den>
          </m:f>
          <m:r>
            <w:rPr>
              <w:rFonts w:ascii="Cambria Math" w:eastAsiaTheme="minorEastAsia" w:hAnsi="Cambria Math"/>
              <w:u w:color="ED7D31" w:themeColor="accent2"/>
            </w:rPr>
            <m:t>-1</m:t>
          </m:r>
        </m:oMath>
      </m:oMathPara>
    </w:p>
    <w:p w14:paraId="4929989F" w14:textId="6CEAFC8F" w:rsidR="00F75892" w:rsidRPr="00F30E61" w:rsidRDefault="00F75892" w:rsidP="004F05D0">
      <w:pPr>
        <w:rPr>
          <w:rFonts w:eastAsiaTheme="minorEastAsia"/>
          <w:u w:color="ED7D31" w:themeColor="accent2"/>
          <w:lang w:val="de-AT"/>
        </w:rPr>
      </w:pPr>
      <m:oMathPara>
        <m:oMathParaPr>
          <m:jc m:val="left"/>
        </m:oMathParaPr>
        <m:oMath>
          <m:r>
            <w:rPr>
              <w:rFonts w:ascii="Cambria Math" w:hAnsi="Cambria Math"/>
              <w:u w:color="ED7D31" w:themeColor="accent2"/>
              <w:lang w:val="de-AT"/>
            </w:rPr>
            <m:t>N∈{1;8;64;256;1024}</m:t>
          </m:r>
          <m:r>
            <w:rPr>
              <w:rStyle w:val="Funotenzeichen"/>
              <w:rFonts w:ascii="Cambria Math" w:hAnsi="Cambria Math"/>
              <w:i/>
              <w:u w:color="ED7D31" w:themeColor="accent2"/>
              <w:lang w:val="de-AT"/>
            </w:rPr>
            <w:footnoteReference w:id="2"/>
          </m:r>
        </m:oMath>
      </m:oMathPara>
    </w:p>
    <w:p w14:paraId="0DE7EADF" w14:textId="35E7C8F0" w:rsidR="00FE6D6E" w:rsidRPr="00F30E61" w:rsidRDefault="00FE6D6E" w:rsidP="004F05D0">
      <w:pPr>
        <w:rPr>
          <w:rFonts w:eastAsiaTheme="minorEastAsia"/>
          <w:u w:color="ED7D31" w:themeColor="accent2"/>
          <w:lang w:val="de-AT"/>
        </w:rPr>
      </w:pPr>
      <w:r w:rsidRPr="00F30E61">
        <w:rPr>
          <w:rFonts w:eastAsiaTheme="minorEastAsia"/>
          <w:u w:color="ED7D31" w:themeColor="accent2"/>
          <w:lang w:val="de-AT"/>
        </w:rPr>
        <w:t xml:space="preserve">Der Microcontroller wird mit einer </w:t>
      </w:r>
      <m:oMath>
        <m:sSub>
          <m:sSubPr>
            <m:ctrlPr>
              <w:rPr>
                <w:rFonts w:ascii="Cambria Math" w:hAnsi="Cambria Math"/>
                <w:i/>
                <w:lang w:val="de-AT"/>
              </w:rPr>
            </m:ctrlPr>
          </m:sSubPr>
          <m:e>
            <m:r>
              <w:rPr>
                <w:rFonts w:ascii="Cambria Math" w:hAnsi="Cambria Math"/>
                <w:lang w:val="de-AT"/>
              </w:rPr>
              <m:t>f</m:t>
            </m:r>
          </m:e>
          <m:sub>
            <m:r>
              <w:rPr>
                <w:rFonts w:ascii="Cambria Math" w:hAnsi="Cambria Math"/>
                <w:lang w:val="de-AT"/>
              </w:rPr>
              <m:t>CLK</m:t>
            </m:r>
            <m:r>
              <m:rPr>
                <m:nor/>
              </m:rPr>
              <w:rPr>
                <w:rFonts w:ascii="Cambria Math" w:hAnsi="Cambria Math"/>
                <w:lang w:val="de-AT"/>
              </w:rPr>
              <m:t>_I/O</m:t>
            </m:r>
          </m:sub>
        </m:sSub>
      </m:oMath>
      <w:r w:rsidRPr="00F30E61">
        <w:rPr>
          <w:rFonts w:eastAsiaTheme="minorEastAsia"/>
          <w:lang w:val="de-AT"/>
        </w:rPr>
        <w:t xml:space="preserve"> von 16MHz betrieben.</w:t>
      </w:r>
    </w:p>
    <w:p w14:paraId="4BB61DBB" w14:textId="77777777" w:rsidR="000C0F31" w:rsidRPr="00F30E61" w:rsidRDefault="000C0F31" w:rsidP="004F05D0">
      <w:pPr>
        <w:rPr>
          <w:rFonts w:eastAsiaTheme="minorEastAsia"/>
          <w:u w:color="ED7D31" w:themeColor="accent2"/>
          <w:lang w:val="de-AT"/>
        </w:rPr>
      </w:pPr>
    </w:p>
    <w:p w14:paraId="3F634235" w14:textId="2210CAB8" w:rsidR="000C0F31" w:rsidRPr="00F30E61" w:rsidRDefault="00B11868" w:rsidP="004F05D0">
      <w:pPr>
        <w:rPr>
          <w:u w:color="ED7D31" w:themeColor="accent2"/>
          <w:lang w:val="de-AT"/>
        </w:rPr>
      </w:pPr>
      <w:r w:rsidRPr="00F30E61">
        <w:rPr>
          <w:noProof/>
          <w:u w:color="ED7D31" w:themeColor="accent2"/>
          <w:lang w:val="de-AT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93DB0DC" wp14:editId="1C2918FE">
                <wp:simplePos x="0" y="0"/>
                <wp:positionH relativeFrom="column">
                  <wp:posOffset>3800663</wp:posOffset>
                </wp:positionH>
                <wp:positionV relativeFrom="paragraph">
                  <wp:posOffset>359101</wp:posOffset>
                </wp:positionV>
                <wp:extent cx="1907884" cy="336103"/>
                <wp:effectExtent l="0" t="0" r="0" b="6985"/>
                <wp:wrapNone/>
                <wp:docPr id="26" name="Textfeld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7884" cy="3361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734C51" w14:textId="3CA51ACB" w:rsidR="00B84B11" w:rsidRPr="00B11868" w:rsidRDefault="00B84B11">
                            <w:proofErr w:type="spellStart"/>
                            <w:r w:rsidRPr="00B11868">
                              <w:t>gewählt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DB0DC" id="Textfeld 26" o:spid="_x0000_s1057" type="#_x0000_t202" style="position:absolute;margin-left:299.25pt;margin-top:28.3pt;width:150.25pt;height:26.45pt;z-index:25177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" filled="f" stroked="f" strokeweight=".5pt">
                <v:textbox>
                  <w:txbxContent>
                    <w:p w14:paraId="6B734C51" w14:textId="3CA51ACB" w:rsidR="00B84B11" w:rsidRPr="00B11868" w:rsidRDefault="00B84B11">
                      <w:proofErr w:type="spellStart"/>
                      <w:r w:rsidRPr="00B11868">
                        <w:t>gewählt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F30E61">
        <w:rPr>
          <w:noProof/>
          <w:u w:color="ED7D31" w:themeColor="accent2"/>
          <w:lang w:val="de-AT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DA10AF5" wp14:editId="1AED13DD">
                <wp:simplePos x="0" y="0"/>
                <wp:positionH relativeFrom="column">
                  <wp:posOffset>3064149</wp:posOffset>
                </wp:positionH>
                <wp:positionV relativeFrom="paragraph">
                  <wp:posOffset>378666</wp:posOffset>
                </wp:positionV>
                <wp:extent cx="701864" cy="237249"/>
                <wp:effectExtent l="19050" t="19050" r="22225" b="29845"/>
                <wp:wrapNone/>
                <wp:docPr id="25" name="Pfeil: nach link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864" cy="23724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2ECED72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Pfeil: nach links 25" o:spid="_x0000_s1026" type="#_x0000_t66" style="position:absolute;margin-left:241.25pt;margin-top:29.8pt;width:55.25pt;height:18.7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" adj="3651" fillcolor="#ed7d31 [3205]" strokecolor="#823b0b [1605]" strokeweight="1pt"/>
            </w:pict>
          </mc:Fallback>
        </mc:AlternateContent>
      </w:r>
      <w:r w:rsidR="000C0F31" w:rsidRPr="00F30E61">
        <w:rPr>
          <w:u w:color="ED7D31" w:themeColor="accent2"/>
          <w:lang w:val="de-AT"/>
        </w:rPr>
        <w:t>Mithilfe von Excel wurde folgende Tabelle erstellt:</w:t>
      </w:r>
    </w:p>
    <w:tbl>
      <w:tblPr>
        <w:tblStyle w:val="Gitternetztabelle4Akzent2"/>
        <w:tblW w:w="4760" w:type="dxa"/>
        <w:tblLook w:val="04A0" w:firstRow="1" w:lastRow="0" w:firstColumn="1" w:lastColumn="0" w:noHBand="0" w:noVBand="1"/>
      </w:tblPr>
      <w:tblGrid>
        <w:gridCol w:w="1271"/>
        <w:gridCol w:w="3489"/>
      </w:tblGrid>
      <w:tr w:rsidR="000C0F31" w:rsidRPr="00F30E61" w14:paraId="70C01E1F" w14:textId="77777777" w:rsidTr="000C0F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noWrap/>
            <w:hideMark/>
          </w:tcPr>
          <w:p w14:paraId="3830C386" w14:textId="120E2978" w:rsidR="000C0F31" w:rsidRPr="00F30E61" w:rsidRDefault="00B11868" w:rsidP="000C0F31">
            <w:pPr>
              <w:rPr>
                <w:rFonts w:ascii="Calibri" w:hAnsi="Calibri" w:cs="Calibri"/>
                <w:color w:val="000000"/>
                <w:sz w:val="22"/>
                <w:lang w:val="de-AT"/>
              </w:rPr>
            </w:pPr>
            <w:r w:rsidRPr="00F30E61">
              <w:rPr>
                <w:rFonts w:ascii="Calibri" w:hAnsi="Calibri" w:cs="Calibri"/>
                <w:color w:val="000000"/>
                <w:sz w:val="22"/>
                <w:lang w:val="de-AT"/>
              </w:rPr>
              <w:t>Teiler</w:t>
            </w:r>
            <w:r w:rsidR="000C0F31" w:rsidRPr="00F30E61">
              <w:rPr>
                <w:rFonts w:ascii="Calibri" w:hAnsi="Calibri" w:cs="Calibri"/>
                <w:color w:val="000000"/>
                <w:sz w:val="22"/>
                <w:lang w:val="de-AT"/>
              </w:rPr>
              <w:t xml:space="preserve"> N</w:t>
            </w:r>
          </w:p>
        </w:tc>
        <w:tc>
          <w:tcPr>
            <w:tcW w:w="3489" w:type="dxa"/>
            <w:noWrap/>
            <w:hideMark/>
          </w:tcPr>
          <w:p w14:paraId="41C9AB5E" w14:textId="380A0E24" w:rsidR="000C0F31" w:rsidRPr="00F30E61" w:rsidRDefault="000C0F31" w:rsidP="000C0F3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lang w:val="de-AT"/>
              </w:rPr>
            </w:pPr>
            <w:r w:rsidRPr="00F30E61">
              <w:rPr>
                <w:rFonts w:ascii="Calibri" w:hAnsi="Calibri" w:cs="Calibri"/>
                <w:color w:val="000000"/>
                <w:sz w:val="22"/>
                <w:lang w:val="de-AT"/>
              </w:rPr>
              <w:t>IC</w:t>
            </w:r>
            <w:r w:rsidR="0047379E" w:rsidRPr="00F30E61">
              <w:rPr>
                <w:rFonts w:ascii="Calibri" w:hAnsi="Calibri" w:cs="Calibri"/>
                <w:color w:val="000000"/>
                <w:sz w:val="22"/>
                <w:lang w:val="de-AT"/>
              </w:rPr>
              <w:t>R</w:t>
            </w:r>
            <w:r w:rsidRPr="00F30E61">
              <w:rPr>
                <w:rFonts w:ascii="Calibri" w:hAnsi="Calibri" w:cs="Calibri"/>
                <w:color w:val="000000"/>
                <w:sz w:val="22"/>
                <w:lang w:val="de-AT"/>
              </w:rPr>
              <w:t>3</w:t>
            </w:r>
          </w:p>
        </w:tc>
      </w:tr>
      <w:tr w:rsidR="000C0F31" w:rsidRPr="00F30E61" w14:paraId="66617780" w14:textId="77777777" w:rsidTr="000C0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noWrap/>
            <w:hideMark/>
          </w:tcPr>
          <w:p w14:paraId="15507776" w14:textId="77777777" w:rsidR="000C0F31" w:rsidRPr="00F30E61" w:rsidRDefault="000C0F31" w:rsidP="000C0F31">
            <w:pPr>
              <w:jc w:val="right"/>
              <w:rPr>
                <w:rFonts w:ascii="Calibri" w:hAnsi="Calibri" w:cs="Calibri"/>
                <w:color w:val="000000"/>
                <w:sz w:val="22"/>
                <w:lang w:val="de-AT"/>
              </w:rPr>
            </w:pPr>
            <w:r w:rsidRPr="00F30E61">
              <w:rPr>
                <w:rFonts w:ascii="Calibri" w:hAnsi="Calibri" w:cs="Calibri"/>
                <w:color w:val="000000"/>
                <w:sz w:val="22"/>
                <w:lang w:val="de-AT"/>
              </w:rPr>
              <w:t>1</w:t>
            </w:r>
          </w:p>
        </w:tc>
        <w:tc>
          <w:tcPr>
            <w:tcW w:w="3489" w:type="dxa"/>
            <w:noWrap/>
            <w:hideMark/>
          </w:tcPr>
          <w:p w14:paraId="4B03A86F" w14:textId="77777777" w:rsidR="000C0F31" w:rsidRPr="00F30E61" w:rsidRDefault="000C0F31" w:rsidP="000C0F3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AT"/>
              </w:rPr>
            </w:pPr>
            <w:r w:rsidRPr="00F30E61">
              <w:rPr>
                <w:lang w:val="de-AT"/>
              </w:rPr>
              <w:t>10959.00</w:t>
            </w:r>
          </w:p>
        </w:tc>
      </w:tr>
      <w:tr w:rsidR="000C0F31" w:rsidRPr="00F30E61" w14:paraId="3E92AE27" w14:textId="77777777" w:rsidTr="000C0F31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noWrap/>
            <w:hideMark/>
          </w:tcPr>
          <w:p w14:paraId="443246C9" w14:textId="77777777" w:rsidR="000C0F31" w:rsidRPr="00F30E61" w:rsidRDefault="000C0F31" w:rsidP="000C0F31">
            <w:pPr>
              <w:jc w:val="right"/>
              <w:rPr>
                <w:rFonts w:ascii="Calibri" w:hAnsi="Calibri" w:cs="Calibri"/>
                <w:color w:val="000000"/>
                <w:sz w:val="22"/>
                <w:lang w:val="de-AT"/>
              </w:rPr>
            </w:pPr>
            <w:r w:rsidRPr="00F30E61">
              <w:rPr>
                <w:rFonts w:ascii="Calibri" w:hAnsi="Calibri" w:cs="Calibri"/>
                <w:color w:val="000000"/>
                <w:sz w:val="22"/>
                <w:lang w:val="de-AT"/>
              </w:rPr>
              <w:t>8</w:t>
            </w:r>
          </w:p>
        </w:tc>
        <w:tc>
          <w:tcPr>
            <w:tcW w:w="3489" w:type="dxa"/>
            <w:noWrap/>
            <w:hideMark/>
          </w:tcPr>
          <w:p w14:paraId="57D26C54" w14:textId="77777777" w:rsidR="000C0F31" w:rsidRPr="00F30E61" w:rsidRDefault="000C0F31" w:rsidP="000C0F3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AT"/>
              </w:rPr>
            </w:pPr>
            <w:r w:rsidRPr="00F30E61">
              <w:rPr>
                <w:lang w:val="de-AT"/>
              </w:rPr>
              <w:t>1369.00</w:t>
            </w:r>
          </w:p>
        </w:tc>
      </w:tr>
      <w:tr w:rsidR="000C0F31" w:rsidRPr="00F30E61" w14:paraId="47DA363E" w14:textId="77777777" w:rsidTr="000C0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noWrap/>
            <w:hideMark/>
          </w:tcPr>
          <w:p w14:paraId="1C2FEDA1" w14:textId="77777777" w:rsidR="000C0F31" w:rsidRPr="00F30E61" w:rsidRDefault="000C0F31" w:rsidP="000C0F31">
            <w:pPr>
              <w:jc w:val="right"/>
              <w:rPr>
                <w:rFonts w:ascii="Calibri" w:hAnsi="Calibri" w:cs="Calibri"/>
                <w:color w:val="000000"/>
                <w:sz w:val="22"/>
                <w:lang w:val="de-AT"/>
              </w:rPr>
            </w:pPr>
            <w:r w:rsidRPr="00F30E61">
              <w:rPr>
                <w:rFonts w:ascii="Calibri" w:hAnsi="Calibri" w:cs="Calibri"/>
                <w:color w:val="000000"/>
                <w:sz w:val="22"/>
                <w:lang w:val="de-AT"/>
              </w:rPr>
              <w:t>64</w:t>
            </w:r>
          </w:p>
        </w:tc>
        <w:tc>
          <w:tcPr>
            <w:tcW w:w="3489" w:type="dxa"/>
            <w:noWrap/>
            <w:hideMark/>
          </w:tcPr>
          <w:p w14:paraId="75BBFCB2" w14:textId="77777777" w:rsidR="000C0F31" w:rsidRPr="00F30E61" w:rsidRDefault="000C0F31" w:rsidP="000C0F3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AT"/>
              </w:rPr>
            </w:pPr>
            <w:r w:rsidRPr="00F30E61">
              <w:rPr>
                <w:lang w:val="de-AT"/>
              </w:rPr>
              <w:t>170.25</w:t>
            </w:r>
          </w:p>
        </w:tc>
      </w:tr>
      <w:tr w:rsidR="000C0F31" w:rsidRPr="00F30E61" w14:paraId="0D68D0D8" w14:textId="77777777" w:rsidTr="000C0F31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noWrap/>
            <w:hideMark/>
          </w:tcPr>
          <w:p w14:paraId="195FD2D9" w14:textId="77777777" w:rsidR="000C0F31" w:rsidRPr="00F30E61" w:rsidRDefault="000C0F31" w:rsidP="000C0F31">
            <w:pPr>
              <w:jc w:val="right"/>
              <w:rPr>
                <w:rFonts w:ascii="Calibri" w:hAnsi="Calibri" w:cs="Calibri"/>
                <w:color w:val="000000"/>
                <w:sz w:val="22"/>
                <w:lang w:val="de-AT"/>
              </w:rPr>
            </w:pPr>
            <w:r w:rsidRPr="00F30E61">
              <w:rPr>
                <w:rFonts w:ascii="Calibri" w:hAnsi="Calibri" w:cs="Calibri"/>
                <w:color w:val="000000"/>
                <w:sz w:val="22"/>
                <w:lang w:val="de-AT"/>
              </w:rPr>
              <w:t>256</w:t>
            </w:r>
          </w:p>
        </w:tc>
        <w:tc>
          <w:tcPr>
            <w:tcW w:w="3489" w:type="dxa"/>
            <w:noWrap/>
            <w:hideMark/>
          </w:tcPr>
          <w:p w14:paraId="0C289F02" w14:textId="77777777" w:rsidR="000C0F31" w:rsidRPr="00F30E61" w:rsidRDefault="000C0F31" w:rsidP="000C0F3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AT"/>
              </w:rPr>
            </w:pPr>
            <w:r w:rsidRPr="00F30E61">
              <w:rPr>
                <w:lang w:val="de-AT"/>
              </w:rPr>
              <w:t>41.81</w:t>
            </w:r>
          </w:p>
        </w:tc>
      </w:tr>
      <w:tr w:rsidR="000C0F31" w:rsidRPr="00F30E61" w14:paraId="1DD6B086" w14:textId="77777777" w:rsidTr="000C0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noWrap/>
            <w:hideMark/>
          </w:tcPr>
          <w:p w14:paraId="09209C07" w14:textId="77777777" w:rsidR="000C0F31" w:rsidRPr="00F30E61" w:rsidRDefault="000C0F31" w:rsidP="000C0F31">
            <w:pPr>
              <w:jc w:val="right"/>
              <w:rPr>
                <w:rFonts w:ascii="Calibri" w:hAnsi="Calibri" w:cs="Calibri"/>
                <w:color w:val="000000"/>
                <w:sz w:val="22"/>
                <w:lang w:val="de-AT"/>
              </w:rPr>
            </w:pPr>
            <w:r w:rsidRPr="00F30E61">
              <w:rPr>
                <w:rFonts w:ascii="Calibri" w:hAnsi="Calibri" w:cs="Calibri"/>
                <w:color w:val="000000"/>
                <w:sz w:val="22"/>
                <w:lang w:val="de-AT"/>
              </w:rPr>
              <w:t>1024</w:t>
            </w:r>
          </w:p>
        </w:tc>
        <w:tc>
          <w:tcPr>
            <w:tcW w:w="3489" w:type="dxa"/>
            <w:noWrap/>
            <w:hideMark/>
          </w:tcPr>
          <w:p w14:paraId="430E7CCE" w14:textId="77777777" w:rsidR="000C0F31" w:rsidRPr="00F30E61" w:rsidRDefault="000C0F31" w:rsidP="000C0F3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AT"/>
              </w:rPr>
            </w:pPr>
            <w:r w:rsidRPr="00F30E61">
              <w:rPr>
                <w:lang w:val="de-AT"/>
              </w:rPr>
              <w:t>9.70</w:t>
            </w:r>
          </w:p>
        </w:tc>
      </w:tr>
    </w:tbl>
    <w:p w14:paraId="70984551" w14:textId="1E3E49A7" w:rsidR="000C0F31" w:rsidRPr="00F30E61" w:rsidRDefault="000C0F31" w:rsidP="000C0F31">
      <w:pPr>
        <w:pStyle w:val="Beschriftung"/>
      </w:pPr>
      <w:r w:rsidRPr="00F30E61">
        <w:t xml:space="preserve">Abbildung </w:t>
      </w:r>
      <w:fldSimple w:instr=" SEQ Abbildung \* ARABIC ">
        <w:r w:rsidR="008E32D0">
          <w:rPr>
            <w:noProof/>
          </w:rPr>
          <w:t>14</w:t>
        </w:r>
      </w:fldSimple>
      <w:r w:rsidRPr="00F30E61">
        <w:t xml:space="preserve">: Mögliche Werte für den </w:t>
      </w:r>
      <w:proofErr w:type="spellStart"/>
      <w:r w:rsidRPr="00F30E61">
        <w:t>Timer</w:t>
      </w:r>
      <w:proofErr w:type="spellEnd"/>
      <w:r w:rsidRPr="00F30E61">
        <w:t xml:space="preserve"> der Senderoutine</w:t>
      </w:r>
    </w:p>
    <w:p w14:paraId="60FB413F" w14:textId="3E4D38C4" w:rsidR="00B11868" w:rsidRPr="00F30E61" w:rsidRDefault="00B11868" w:rsidP="00B11868">
      <w:pPr>
        <w:rPr>
          <w:lang w:val="de-AT"/>
        </w:rPr>
      </w:pPr>
      <w:r w:rsidRPr="00F30E61">
        <w:rPr>
          <w:lang w:val="de-AT"/>
        </w:rPr>
        <w:t xml:space="preserve">Die Kriterien, die hier erfüllt werden </w:t>
      </w:r>
      <w:r w:rsidR="0055449A" w:rsidRPr="00F30E61">
        <w:rPr>
          <w:lang w:val="de-AT"/>
        </w:rPr>
        <w:t>mussten,</w:t>
      </w:r>
      <w:r w:rsidRPr="00F30E61">
        <w:rPr>
          <w:lang w:val="de-AT"/>
        </w:rPr>
        <w:t xml:space="preserve"> war:</w:t>
      </w:r>
    </w:p>
    <w:p w14:paraId="18B9753E" w14:textId="10094E9A" w:rsidR="00B11868" w:rsidRPr="00F30E61" w:rsidRDefault="00B11868" w:rsidP="00B11868">
      <w:pPr>
        <w:pStyle w:val="Listenabsatz"/>
        <w:numPr>
          <w:ilvl w:val="0"/>
          <w:numId w:val="8"/>
        </w:numPr>
      </w:pPr>
      <m:oMath>
        <m:r>
          <w:rPr>
            <w:rFonts w:ascii="Cambria Math" w:hAnsi="Cambria Math"/>
          </w:rPr>
          <m:t xml:space="preserve">&lt;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16</m:t>
            </m:r>
          </m:sup>
        </m:sSup>
      </m:oMath>
      <w:r w:rsidRPr="00F30E61">
        <w:rPr>
          <w:rFonts w:eastAsiaTheme="minorEastAsia"/>
        </w:rPr>
        <w:t>, da Timer 3 ein 16 Bit Timer ist.</w:t>
      </w:r>
    </w:p>
    <w:p w14:paraId="50193339" w14:textId="03AF1FEE" w:rsidR="004F6E26" w:rsidRPr="00F30E61" w:rsidRDefault="00B11868" w:rsidP="00B11868">
      <w:pPr>
        <w:pStyle w:val="Listenabsatz"/>
        <w:numPr>
          <w:ilvl w:val="0"/>
          <w:numId w:val="8"/>
        </w:numPr>
        <w:rPr>
          <w:rFonts w:eastAsiaTheme="minorEastAsia"/>
        </w:rPr>
      </w:pPr>
      <m:oMath>
        <m:r>
          <w:rPr>
            <w:rFonts w:ascii="Cambria Math" w:hAnsi="Cambria Math"/>
          </w:rPr>
          <m:t>&gt;200</m:t>
        </m:r>
      </m:oMath>
      <w:r w:rsidRPr="00F30E61">
        <w:rPr>
          <w:rFonts w:eastAsiaTheme="minorEastAsia"/>
        </w:rPr>
        <w:t>, um falls nötig die Grenze noch verstellen zu können.</w:t>
      </w:r>
    </w:p>
    <w:p w14:paraId="112997BE" w14:textId="0A7FA76A" w:rsidR="00B11868" w:rsidRPr="00F30E61" w:rsidRDefault="004F6E26" w:rsidP="004F6E26">
      <w:pPr>
        <w:spacing w:after="160"/>
        <w:rPr>
          <w:rFonts w:eastAsiaTheme="minorEastAsia"/>
          <w:lang w:val="de-AT"/>
        </w:rPr>
      </w:pPr>
      <w:r w:rsidRPr="00F30E61">
        <w:rPr>
          <w:rFonts w:eastAsiaTheme="minorEastAsia"/>
          <w:lang w:val="de-AT"/>
        </w:rPr>
        <w:br w:type="page"/>
      </w:r>
    </w:p>
    <w:p w14:paraId="0B527196" w14:textId="29E6A900" w:rsidR="004B6300" w:rsidRPr="00F30E61" w:rsidRDefault="004B6300" w:rsidP="000D7BED">
      <w:pPr>
        <w:pStyle w:val="berschrift4"/>
      </w:pPr>
      <w:bookmarkStart w:id="30" w:name="_Toc11067767"/>
      <w:proofErr w:type="spellStart"/>
      <w:r w:rsidRPr="00F30E61">
        <w:lastRenderedPageBreak/>
        <w:t>Interruptroutine</w:t>
      </w:r>
      <w:proofErr w:type="spellEnd"/>
      <w:r w:rsidRPr="00F30E61">
        <w:t xml:space="preserve"> des </w:t>
      </w:r>
      <w:proofErr w:type="spellStart"/>
      <w:r w:rsidRPr="00F30E61">
        <w:t>Timer</w:t>
      </w:r>
      <w:proofErr w:type="spellEnd"/>
      <w:r w:rsidRPr="00F30E61">
        <w:t xml:space="preserve"> 3 Capture Interrupt</w:t>
      </w:r>
      <w:bookmarkEnd w:id="30"/>
    </w:p>
    <w:p w14:paraId="4F5F556D" w14:textId="7EB23B15" w:rsidR="004F05D0" w:rsidRPr="00F30E61" w:rsidRDefault="00CB4CC5" w:rsidP="004B6300">
      <w:pPr>
        <w:rPr>
          <w:u w:color="ED7D31" w:themeColor="accent2"/>
          <w:lang w:val="de-AT"/>
        </w:rPr>
      </w:pPr>
      <w:r w:rsidRPr="00F30E61">
        <w:rPr>
          <w:noProof/>
          <w:u w:color="ED7D31" w:themeColor="accent2"/>
          <w:lang w:val="de-AT"/>
        </w:rPr>
        <w:drawing>
          <wp:anchor distT="0" distB="0" distL="114300" distR="114300" simplePos="0" relativeHeight="251769856" behindDoc="0" locked="0" layoutInCell="1" allowOverlap="1" wp14:anchorId="24DA9246" wp14:editId="398C49B5">
            <wp:simplePos x="0" y="0"/>
            <wp:positionH relativeFrom="margin">
              <wp:align>right</wp:align>
            </wp:positionH>
            <wp:positionV relativeFrom="paragraph">
              <wp:posOffset>65525</wp:posOffset>
            </wp:positionV>
            <wp:extent cx="3770630" cy="6379845"/>
            <wp:effectExtent l="0" t="0" r="1270" b="1905"/>
            <wp:wrapSquare wrapText="bothSides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060" cy="638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F05D0" w:rsidRPr="00F30E61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0D8A09E" wp14:editId="141CB727">
                <wp:simplePos x="0" y="0"/>
                <wp:positionH relativeFrom="column">
                  <wp:posOffset>1988820</wp:posOffset>
                </wp:positionH>
                <wp:positionV relativeFrom="paragraph">
                  <wp:posOffset>6502400</wp:posOffset>
                </wp:positionV>
                <wp:extent cx="3771265" cy="635"/>
                <wp:effectExtent l="0" t="0" r="0" b="0"/>
                <wp:wrapSquare wrapText="bothSides"/>
                <wp:docPr id="22" name="Textfel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12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4D0E98" w14:textId="6DB36519" w:rsidR="00B84B11" w:rsidRPr="004F05D0" w:rsidRDefault="00B84B11" w:rsidP="004F05D0">
                            <w:pPr>
                              <w:pStyle w:val="Beschriftung"/>
                              <w:rPr>
                                <w:noProof/>
                                <w:sz w:val="24"/>
                                <w:u w:color="ED7D31" w:themeColor="accent2"/>
                                <w:lang w:val="en-GB"/>
                              </w:rPr>
                            </w:pPr>
                            <w:bookmarkStart w:id="31" w:name="_Ref11067920"/>
                            <w:proofErr w:type="spellStart"/>
                            <w:r w:rsidRPr="004F05D0">
                              <w:rPr>
                                <w:lang w:val="en-GB"/>
                              </w:rPr>
                              <w:t>Abbildung</w:t>
                            </w:r>
                            <w:proofErr w:type="spellEnd"/>
                            <w:r w:rsidRPr="004F05D0">
                              <w:rPr>
                                <w:lang w:val="en-GB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 w:rsidRPr="004F05D0">
                              <w:rPr>
                                <w:lang w:val="en-GB"/>
                              </w:rPr>
                              <w:instrText xml:space="preserve"> SEQ Abbildung \* ARABIC </w:instrText>
                            </w:r>
                            <w:r>
                              <w:fldChar w:fldCharType="separate"/>
                            </w:r>
                            <w:r w:rsidR="008E32D0">
                              <w:rPr>
                                <w:noProof/>
                                <w:lang w:val="en-GB"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 w:rsidRPr="004F05D0">
                              <w:rPr>
                                <w:lang w:val="en-GB"/>
                              </w:rPr>
                              <w:t xml:space="preserve">: </w:t>
                            </w:r>
                            <w:proofErr w:type="spellStart"/>
                            <w:r w:rsidRPr="004F05D0">
                              <w:rPr>
                                <w:lang w:val="en-GB"/>
                              </w:rPr>
                              <w:t>Flussdiagram</w:t>
                            </w:r>
                            <w:proofErr w:type="spellEnd"/>
                            <w:r w:rsidRPr="004F05D0">
                              <w:rPr>
                                <w:lang w:val="en-GB"/>
                              </w:rPr>
                              <w:t xml:space="preserve"> Interrupt Routine Timer 3 Capture I</w:t>
                            </w:r>
                            <w:r>
                              <w:rPr>
                                <w:lang w:val="en-GB"/>
                              </w:rPr>
                              <w:t>nterrupt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D8A09E" id="Textfeld 22" o:spid="_x0000_s1058" type="#_x0000_t202" style="position:absolute;margin-left:156.6pt;margin-top:512pt;width:296.95pt;height:.0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" stroked="f">
                <v:textbox style="mso-fit-shape-to-text:t" inset="0,0,0,0">
                  <w:txbxContent>
                    <w:p w14:paraId="594D0E98" w14:textId="6DB36519" w:rsidR="00B84B11" w:rsidRPr="004F05D0" w:rsidRDefault="00B84B11" w:rsidP="004F05D0">
                      <w:pPr>
                        <w:pStyle w:val="Beschriftung"/>
                        <w:rPr>
                          <w:noProof/>
                          <w:sz w:val="24"/>
                          <w:u w:color="ED7D31" w:themeColor="accent2"/>
                          <w:lang w:val="en-GB"/>
                        </w:rPr>
                      </w:pPr>
                      <w:bookmarkStart w:id="32" w:name="_Ref11067920"/>
                      <w:proofErr w:type="spellStart"/>
                      <w:r w:rsidRPr="004F05D0">
                        <w:rPr>
                          <w:lang w:val="en-GB"/>
                        </w:rPr>
                        <w:t>Abbildung</w:t>
                      </w:r>
                      <w:proofErr w:type="spellEnd"/>
                      <w:r w:rsidRPr="004F05D0">
                        <w:rPr>
                          <w:lang w:val="en-GB"/>
                        </w:rPr>
                        <w:t xml:space="preserve"> </w:t>
                      </w:r>
                      <w:r>
                        <w:fldChar w:fldCharType="begin"/>
                      </w:r>
                      <w:r w:rsidRPr="004F05D0">
                        <w:rPr>
                          <w:lang w:val="en-GB"/>
                        </w:rPr>
                        <w:instrText xml:space="preserve"> SEQ Abbildung \* ARABIC </w:instrText>
                      </w:r>
                      <w:r>
                        <w:fldChar w:fldCharType="separate"/>
                      </w:r>
                      <w:r w:rsidR="008E32D0">
                        <w:rPr>
                          <w:noProof/>
                          <w:lang w:val="en-GB"/>
                        </w:rPr>
                        <w:t>15</w:t>
                      </w:r>
                      <w:r>
                        <w:fldChar w:fldCharType="end"/>
                      </w:r>
                      <w:r w:rsidRPr="004F05D0">
                        <w:rPr>
                          <w:lang w:val="en-GB"/>
                        </w:rPr>
                        <w:t xml:space="preserve">: </w:t>
                      </w:r>
                      <w:proofErr w:type="spellStart"/>
                      <w:r w:rsidRPr="004F05D0">
                        <w:rPr>
                          <w:lang w:val="en-GB"/>
                        </w:rPr>
                        <w:t>Flussdiagram</w:t>
                      </w:r>
                      <w:proofErr w:type="spellEnd"/>
                      <w:r w:rsidRPr="004F05D0">
                        <w:rPr>
                          <w:lang w:val="en-GB"/>
                        </w:rPr>
                        <w:t xml:space="preserve"> Interrupt Routine Timer 3 Capture I</w:t>
                      </w:r>
                      <w:r>
                        <w:rPr>
                          <w:lang w:val="en-GB"/>
                        </w:rPr>
                        <w:t>nterrupt</w:t>
                      </w:r>
                      <w:bookmarkEnd w:id="32"/>
                    </w:p>
                  </w:txbxContent>
                </v:textbox>
                <w10:wrap type="square"/>
              </v:shape>
            </w:pict>
          </mc:Fallback>
        </mc:AlternateContent>
      </w:r>
      <w:r w:rsidR="004F05D0" w:rsidRPr="00F30E61">
        <w:rPr>
          <w:u w:color="ED7D31" w:themeColor="accent2"/>
          <w:lang w:val="de-AT"/>
        </w:rPr>
        <w:t xml:space="preserve">In </w:t>
      </w:r>
      <w:r w:rsidR="002605B7">
        <w:rPr>
          <w:u w:color="ED7D31" w:themeColor="accent2"/>
          <w:lang w:val="de-AT"/>
        </w:rPr>
        <w:fldChar w:fldCharType="begin"/>
      </w:r>
      <w:r w:rsidR="002605B7">
        <w:rPr>
          <w:u w:color="ED7D31" w:themeColor="accent2"/>
          <w:lang w:val="de-AT"/>
        </w:rPr>
        <w:instrText xml:space="preserve"> REF _Ref11067920 \h </w:instrText>
      </w:r>
      <w:r w:rsidR="002605B7">
        <w:rPr>
          <w:u w:color="ED7D31" w:themeColor="accent2"/>
          <w:lang w:val="de-AT"/>
        </w:rPr>
      </w:r>
      <w:r w:rsidR="002605B7">
        <w:rPr>
          <w:u w:color="ED7D31" w:themeColor="accent2"/>
          <w:lang w:val="de-AT"/>
        </w:rPr>
        <w:fldChar w:fldCharType="separate"/>
      </w:r>
      <w:r w:rsidR="008E32D0" w:rsidRPr="008E32D0">
        <w:rPr>
          <w:lang w:val="de-DE"/>
        </w:rPr>
        <w:t xml:space="preserve">Abbildung </w:t>
      </w:r>
      <w:r w:rsidR="008E32D0" w:rsidRPr="008E32D0">
        <w:rPr>
          <w:noProof/>
          <w:lang w:val="de-DE"/>
        </w:rPr>
        <w:t>16</w:t>
      </w:r>
      <w:r w:rsidR="008E32D0" w:rsidRPr="008E32D0">
        <w:rPr>
          <w:lang w:val="de-DE"/>
        </w:rPr>
        <w:t>: Flussdiagram Interrupt Routine Timer 3 Capture Interrupt</w:t>
      </w:r>
      <w:r w:rsidR="002605B7">
        <w:rPr>
          <w:u w:color="ED7D31" w:themeColor="accent2"/>
          <w:lang w:val="de-AT"/>
        </w:rPr>
        <w:fldChar w:fldCharType="end"/>
      </w:r>
      <w:r w:rsidR="002605B7">
        <w:rPr>
          <w:u w:color="ED7D31" w:themeColor="accent2"/>
          <w:lang w:val="de-AT"/>
        </w:rPr>
        <w:t xml:space="preserve"> </w:t>
      </w:r>
      <w:r w:rsidR="004F05D0" w:rsidRPr="00F30E61">
        <w:rPr>
          <w:u w:color="ED7D31" w:themeColor="accent2"/>
          <w:lang w:val="de-AT"/>
        </w:rPr>
        <w:t>ist dargestellt wie das senden in der Interrupt Routine bewerkstelligt wird.</w:t>
      </w:r>
    </w:p>
    <w:p w14:paraId="3E6B284C" w14:textId="3B38541A" w:rsidR="0086245D" w:rsidRPr="00F30E61" w:rsidRDefault="004F05D0" w:rsidP="0086245D">
      <w:pPr>
        <w:spacing w:after="160"/>
        <w:rPr>
          <w:u w:color="ED7D31" w:themeColor="accent2"/>
          <w:lang w:val="de-AT"/>
        </w:rPr>
      </w:pPr>
      <w:r w:rsidRPr="00F30E61">
        <w:rPr>
          <w:u w:color="ED7D31" w:themeColor="accent2"/>
          <w:lang w:val="de-AT"/>
        </w:rPr>
        <w:br w:type="page"/>
      </w:r>
      <w:r w:rsidR="000B4448" w:rsidRPr="00F30E61">
        <w:rPr>
          <w:noProof/>
          <w:lang w:val="de-AT"/>
        </w:rPr>
        <w:lastRenderedPageBreak/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02A77B6" wp14:editId="0F4339DF">
                <wp:simplePos x="0" y="0"/>
                <wp:positionH relativeFrom="column">
                  <wp:posOffset>0</wp:posOffset>
                </wp:positionH>
                <wp:positionV relativeFrom="paragraph">
                  <wp:posOffset>3694430</wp:posOffset>
                </wp:positionV>
                <wp:extent cx="5848350" cy="635"/>
                <wp:effectExtent l="0" t="0" r="0" b="0"/>
                <wp:wrapSquare wrapText="bothSides"/>
                <wp:docPr id="24" name="Textfeld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6D135D" w14:textId="46463363" w:rsidR="00B84B11" w:rsidRPr="00AB205C" w:rsidRDefault="00B84B11" w:rsidP="000B4448">
                            <w:pPr>
                              <w:pStyle w:val="Beschriftung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Code </w:t>
                            </w:r>
                            <w:fldSimple w:instr=" SEQ Code \* ARABIC ">
                              <w:r w:rsidR="008E32D0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: Sende Interrupt Routine des </w:t>
                            </w:r>
                            <w:proofErr w:type="spellStart"/>
                            <w:r>
                              <w:t>Timer</w:t>
                            </w:r>
                            <w:proofErr w:type="spellEnd"/>
                            <w:r>
                              <w:t xml:space="preserve"> 3 Capture Interrupt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2A77B6" id="Textfeld 24" o:spid="_x0000_s1059" type="#_x0000_t202" style="position:absolute;margin-left:0;margin-top:290.9pt;width:460.5pt;height:.0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" stroked="f">
                <v:textbox style="mso-fit-shape-to-text:t" inset="0,0,0,0">
                  <w:txbxContent>
                    <w:p w14:paraId="046D135D" w14:textId="46463363" w:rsidR="00B84B11" w:rsidRPr="00AB205C" w:rsidRDefault="00B84B11" w:rsidP="000B4448">
                      <w:pPr>
                        <w:pStyle w:val="Beschriftung"/>
                        <w:rPr>
                          <w:noProof/>
                          <w:sz w:val="24"/>
                        </w:rPr>
                      </w:pPr>
                      <w:r>
                        <w:t xml:space="preserve">Code </w:t>
                      </w:r>
                      <w:fldSimple w:instr=" SEQ Code \* ARABIC ">
                        <w:r w:rsidR="008E32D0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: Sende Interrupt Routine des </w:t>
                      </w:r>
                      <w:proofErr w:type="spellStart"/>
                      <w:r>
                        <w:t>Timer</w:t>
                      </w:r>
                      <w:proofErr w:type="spellEnd"/>
                      <w:r>
                        <w:t xml:space="preserve"> 3 Capture Interrupt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B4CC5" w:rsidRPr="00F30E61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7B83AFA" wp14:editId="3C7650C2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848350" cy="3637280"/>
                <wp:effectExtent l="0" t="0" r="19050" b="20320"/>
                <wp:wrapSquare wrapText="bothSides"/>
                <wp:docPr id="23" name="Textfeld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0" cy="36378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2"/>
                          </a:solidFill>
                        </a:ln>
                      </wps:spPr>
                      <wps:txbx>
                        <w:txbxContent>
                          <w:p w14:paraId="6674B9EF" w14:textId="77777777" w:rsidR="00B84B11" w:rsidRDefault="00B84B11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</w:rPr>
                              <w:t>ISR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</w:rPr>
                              <w:t>TIMER3_CAPT_vect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270E0162" w14:textId="77777777" w:rsidR="00B84B11" w:rsidRDefault="00B84B11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{</w:t>
                            </w:r>
                          </w:p>
                          <w:p w14:paraId="5F57D43B" w14:textId="77777777" w:rsidR="00B84B11" w:rsidRDefault="00B84B11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// Send Interrupt</w:t>
                            </w:r>
                          </w:p>
                          <w:p w14:paraId="4775CE26" w14:textId="071262E5" w:rsidR="00B84B11" w:rsidRDefault="00B84B11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80"/>
                                <w:sz w:val="19"/>
                                <w:szCs w:val="19"/>
                                <w:highlight w:val="white"/>
                              </w:rPr>
                              <w:t>GsendCounter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</w:rPr>
                              <w:t>TX_DATA_LENGTH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0D72652B" w14:textId="77777777" w:rsidR="00B84B11" w:rsidRDefault="00B84B11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{</w:t>
                            </w:r>
                          </w:p>
                          <w:p w14:paraId="789FE288" w14:textId="77777777" w:rsidR="00B84B11" w:rsidRDefault="00B84B11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80"/>
                                <w:sz w:val="19"/>
                                <w:szCs w:val="19"/>
                                <w:highlight w:val="white"/>
                              </w:rPr>
                              <w:t>GsendData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80"/>
                                <w:sz w:val="19"/>
                                <w:szCs w:val="19"/>
                                <w:highlight w:val="white"/>
                              </w:rPr>
                              <w:t>GsendCounter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]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==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1)</w:t>
                            </w:r>
                          </w:p>
                          <w:p w14:paraId="28C2794A" w14:textId="77777777" w:rsidR="00B84B11" w:rsidRDefault="00B84B11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{</w:t>
                            </w:r>
                          </w:p>
                          <w:p w14:paraId="47B3C55A" w14:textId="77777777" w:rsidR="00B84B11" w:rsidRDefault="00B84B11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</w:rPr>
                              <w:t>TX_PORT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|=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</w:rPr>
                              <w:t>TX_PIN_MASK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56A6F3BF" w14:textId="77777777" w:rsidR="00B84B11" w:rsidRDefault="00B84B11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  <w:p w14:paraId="5DE1CF5C" w14:textId="77777777" w:rsidR="00B84B11" w:rsidRDefault="00B84B11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else</w:t>
                            </w:r>
                          </w:p>
                          <w:p w14:paraId="3ADCE89E" w14:textId="77777777" w:rsidR="00B84B11" w:rsidRDefault="00B84B11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{</w:t>
                            </w:r>
                          </w:p>
                          <w:p w14:paraId="47D4DA54" w14:textId="77777777" w:rsidR="00B84B11" w:rsidRDefault="00B84B11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</w:rPr>
                              <w:t>TX_PORT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&amp;=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~</w:t>
                            </w:r>
                            <w:r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</w:rPr>
                              <w:t>TX_PIN_MASK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4BC895B1" w14:textId="77777777" w:rsidR="00B84B11" w:rsidRDefault="00B84B11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  <w:p w14:paraId="69238496" w14:textId="77777777" w:rsidR="00B84B11" w:rsidRDefault="00B84B11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</w:p>
                          <w:p w14:paraId="12A24DCE" w14:textId="77777777" w:rsidR="00B84B11" w:rsidRDefault="00B84B11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80"/>
                                <w:sz w:val="19"/>
                                <w:szCs w:val="19"/>
                                <w:highlight w:val="white"/>
                              </w:rPr>
                              <w:t>GsendCounter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++;</w:t>
                            </w:r>
                          </w:p>
                          <w:p w14:paraId="778F8D1B" w14:textId="77777777" w:rsidR="00B84B11" w:rsidRDefault="00B84B11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</w:p>
                          <w:p w14:paraId="59254AA1" w14:textId="77777777" w:rsidR="00B84B11" w:rsidRDefault="00B84B11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else</w:t>
                            </w:r>
                          </w:p>
                          <w:p w14:paraId="06ACEC37" w14:textId="77777777" w:rsidR="00B84B11" w:rsidRDefault="00B84B11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{</w:t>
                            </w:r>
                          </w:p>
                          <w:p w14:paraId="32EEB8C6" w14:textId="77777777" w:rsidR="00B84B11" w:rsidRDefault="00B84B11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80"/>
                                <w:sz w:val="19"/>
                                <w:szCs w:val="19"/>
                                <w:highlight w:val="white"/>
                              </w:rPr>
                              <w:t>GsendCounter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0;</w:t>
                            </w:r>
                          </w:p>
                          <w:p w14:paraId="3ACA9411" w14:textId="77777777" w:rsidR="00B84B11" w:rsidRDefault="00B84B11" w:rsidP="00CB4CC5">
                            <w:pPr>
                              <w:autoSpaceDE w:val="0"/>
                              <w:autoSpaceDN w:val="0"/>
                              <w:adjustRightInd w:val="0"/>
                              <w:ind w:left="7082" w:hanging="5666"/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</w:rPr>
                              <w:t>TCCR3B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&amp;=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~(1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</w:rPr>
                              <w:t>CS32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&amp;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~(1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</w:rPr>
                              <w:t>CS31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&amp;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~(1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</w:rPr>
                              <w:t>CS30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</w:p>
                          <w:p w14:paraId="0B333FA7" w14:textId="1B482BF2" w:rsidR="00B84B11" w:rsidRDefault="00B84B11" w:rsidP="00CB4CC5">
                            <w:pPr>
                              <w:autoSpaceDE w:val="0"/>
                              <w:autoSpaceDN w:val="0"/>
                              <w:adjustRightInd w:val="0"/>
                              <w:ind w:left="7082" w:hanging="5666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// Deactivate Timer3</w:t>
                            </w:r>
                          </w:p>
                          <w:p w14:paraId="481D943A" w14:textId="76A032AD" w:rsidR="00B84B11" w:rsidRDefault="00B84B11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</w:rPr>
                              <w:t>TCNT3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0;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// Reset Timer3</w:t>
                            </w:r>
                          </w:p>
                          <w:p w14:paraId="31CC5581" w14:textId="77777777" w:rsidR="00B84B11" w:rsidRDefault="00B84B11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</w:rPr>
                              <w:t>TX_PORT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|=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</w:rPr>
                              <w:t>TX_PIN_MASK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06F906F1" w14:textId="77777777" w:rsidR="00B84B11" w:rsidRDefault="00B84B11" w:rsidP="00CB4CC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  <w:p w14:paraId="57F1EA8A" w14:textId="1A8BED32" w:rsidR="00B84B11" w:rsidRDefault="00B84B11" w:rsidP="00CB4CC5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83AFA" id="Textfeld 23" o:spid="_x0000_s1060" type="#_x0000_t202" style="position:absolute;margin-left:0;margin-top:0;width:460.5pt;height:286.4pt;z-index:2517739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" fillcolor="white [3201]" strokecolor="#ed7d31 [3205]" strokeweight=".5pt">
                <v:textbox>
                  <w:txbxContent>
                    <w:p w14:paraId="6674B9EF" w14:textId="77777777" w:rsidR="00B84B11" w:rsidRDefault="00B84B11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</w:rPr>
                        <w:t>ISR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</w:rPr>
                        <w:t>TIMER3_CAPT_vect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270E0162" w14:textId="77777777" w:rsidR="00B84B11" w:rsidRDefault="00B84B11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{</w:t>
                      </w:r>
                    </w:p>
                    <w:p w14:paraId="5F57D43B" w14:textId="77777777" w:rsidR="00B84B11" w:rsidRDefault="00B84B11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// Send Interrupt</w:t>
                      </w:r>
                    </w:p>
                    <w:p w14:paraId="4775CE26" w14:textId="071262E5" w:rsidR="00B84B11" w:rsidRDefault="00B84B11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80"/>
                          <w:sz w:val="19"/>
                          <w:szCs w:val="19"/>
                          <w:highlight w:val="white"/>
                        </w:rPr>
                        <w:t>GsendCounter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</w:rPr>
                        <w:t>TX_DATA_LENGTH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0D72652B" w14:textId="77777777" w:rsidR="00B84B11" w:rsidRDefault="00B84B11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{</w:t>
                      </w:r>
                    </w:p>
                    <w:p w14:paraId="789FE288" w14:textId="77777777" w:rsidR="00B84B11" w:rsidRDefault="00B84B11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80"/>
                          <w:sz w:val="19"/>
                          <w:szCs w:val="19"/>
                          <w:highlight w:val="white"/>
                        </w:rPr>
                        <w:t>GsendData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80"/>
                          <w:sz w:val="19"/>
                          <w:szCs w:val="19"/>
                          <w:highlight w:val="white"/>
                        </w:rPr>
                        <w:t>GsendCounter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]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==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1)</w:t>
                      </w:r>
                    </w:p>
                    <w:p w14:paraId="28C2794A" w14:textId="77777777" w:rsidR="00B84B11" w:rsidRDefault="00B84B11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{</w:t>
                      </w:r>
                    </w:p>
                    <w:p w14:paraId="47B3C55A" w14:textId="77777777" w:rsidR="00B84B11" w:rsidRDefault="00B84B11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</w:rPr>
                        <w:t>TX_PORT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|=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</w:rPr>
                        <w:t>TX_PIN_MASK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56A6F3BF" w14:textId="77777777" w:rsidR="00B84B11" w:rsidRDefault="00B84B11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  <w:p w14:paraId="5DE1CF5C" w14:textId="77777777" w:rsidR="00B84B11" w:rsidRDefault="00B84B11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else</w:t>
                      </w:r>
                    </w:p>
                    <w:p w14:paraId="3ADCE89E" w14:textId="77777777" w:rsidR="00B84B11" w:rsidRDefault="00B84B11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{</w:t>
                      </w:r>
                    </w:p>
                    <w:p w14:paraId="47D4DA54" w14:textId="77777777" w:rsidR="00B84B11" w:rsidRDefault="00B84B11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</w:rPr>
                        <w:t>TX_PORT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&amp;=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~</w:t>
                      </w:r>
                      <w:r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</w:rPr>
                        <w:t>TX_PIN_MASK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4BC895B1" w14:textId="77777777" w:rsidR="00B84B11" w:rsidRDefault="00B84B11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  <w:p w14:paraId="69238496" w14:textId="77777777" w:rsidR="00B84B11" w:rsidRDefault="00B84B11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</w:p>
                    <w:p w14:paraId="12A24DCE" w14:textId="77777777" w:rsidR="00B84B11" w:rsidRDefault="00B84B11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80"/>
                          <w:sz w:val="19"/>
                          <w:szCs w:val="19"/>
                          <w:highlight w:val="white"/>
                        </w:rPr>
                        <w:t>GsendCounter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++;</w:t>
                      </w:r>
                    </w:p>
                    <w:p w14:paraId="778F8D1B" w14:textId="77777777" w:rsidR="00B84B11" w:rsidRDefault="00B84B11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</w:p>
                    <w:p w14:paraId="59254AA1" w14:textId="77777777" w:rsidR="00B84B11" w:rsidRDefault="00B84B11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else</w:t>
                      </w:r>
                    </w:p>
                    <w:p w14:paraId="06ACEC37" w14:textId="77777777" w:rsidR="00B84B11" w:rsidRDefault="00B84B11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{</w:t>
                      </w:r>
                    </w:p>
                    <w:p w14:paraId="32EEB8C6" w14:textId="77777777" w:rsidR="00B84B11" w:rsidRDefault="00B84B11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80"/>
                          <w:sz w:val="19"/>
                          <w:szCs w:val="19"/>
                          <w:highlight w:val="white"/>
                        </w:rPr>
                        <w:t>GsendCounter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0;</w:t>
                      </w:r>
                    </w:p>
                    <w:p w14:paraId="3ACA9411" w14:textId="77777777" w:rsidR="00B84B11" w:rsidRDefault="00B84B11" w:rsidP="00CB4CC5">
                      <w:pPr>
                        <w:autoSpaceDE w:val="0"/>
                        <w:autoSpaceDN w:val="0"/>
                        <w:adjustRightInd w:val="0"/>
                        <w:ind w:left="7082" w:hanging="5666"/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</w:rPr>
                        <w:t>TCCR3B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&amp;=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~(1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</w:rPr>
                        <w:t>CS32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&amp;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~(1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</w:rPr>
                        <w:t>CS31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&amp;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~(1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</w:rPr>
                        <w:t>CS30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);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</w:p>
                    <w:p w14:paraId="0B333FA7" w14:textId="1B482BF2" w:rsidR="00B84B11" w:rsidRDefault="00B84B11" w:rsidP="00CB4CC5">
                      <w:pPr>
                        <w:autoSpaceDE w:val="0"/>
                        <w:autoSpaceDN w:val="0"/>
                        <w:adjustRightInd w:val="0"/>
                        <w:ind w:left="7082" w:hanging="5666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// Deactivate Timer3</w:t>
                      </w:r>
                    </w:p>
                    <w:p w14:paraId="481D943A" w14:textId="76A032AD" w:rsidR="00B84B11" w:rsidRDefault="00B84B11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</w:rPr>
                        <w:t>TCNT3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0;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// Reset Timer3</w:t>
                      </w:r>
                    </w:p>
                    <w:p w14:paraId="31CC5581" w14:textId="77777777" w:rsidR="00B84B11" w:rsidRDefault="00B84B11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</w:rPr>
                        <w:t>TX_PORT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|=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A000A0"/>
                          <w:sz w:val="19"/>
                          <w:szCs w:val="19"/>
                          <w:highlight w:val="white"/>
                        </w:rPr>
                        <w:t>TX_PIN_MASK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06F906F1" w14:textId="77777777" w:rsidR="00B84B11" w:rsidRDefault="00B84B11" w:rsidP="00CB4CC5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  <w:p w14:paraId="57F1EA8A" w14:textId="1A8BED32" w:rsidR="00B84B11" w:rsidRDefault="00B84B11" w:rsidP="00CB4CC5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6245D" w:rsidRPr="00F30E61">
        <w:rPr>
          <w:u w:color="ED7D31" w:themeColor="accent2"/>
          <w:lang w:val="de-AT"/>
        </w:rPr>
        <w:t xml:space="preserve"> </w:t>
      </w:r>
    </w:p>
    <w:p w14:paraId="2BCB8EF7" w14:textId="72441233" w:rsidR="0086245D" w:rsidRPr="00F30E61" w:rsidRDefault="0086245D" w:rsidP="004F6E26">
      <w:pPr>
        <w:pStyle w:val="berschrift2"/>
        <w:rPr>
          <w:u w:color="ED7D31" w:themeColor="accent2"/>
        </w:rPr>
      </w:pPr>
      <w:r w:rsidRPr="00F30E61">
        <w:rPr>
          <w:u w:color="ED7D31" w:themeColor="accent2"/>
        </w:rPr>
        <w:br w:type="page"/>
      </w:r>
      <w:bookmarkStart w:id="33" w:name="_Toc11067768"/>
      <w:r w:rsidR="004F6E26" w:rsidRPr="00F30E61">
        <w:rPr>
          <w:u w:color="ED7D31" w:themeColor="accent2"/>
        </w:rPr>
        <w:lastRenderedPageBreak/>
        <w:t>Empfangsroutine</w:t>
      </w:r>
      <w:bookmarkEnd w:id="33"/>
    </w:p>
    <w:p w14:paraId="4AFEB557" w14:textId="77777777" w:rsidR="00A3681F" w:rsidRPr="00F30E61" w:rsidRDefault="00A3681F" w:rsidP="00A3681F">
      <w:pPr>
        <w:keepNext/>
        <w:rPr>
          <w:lang w:val="de-AT"/>
        </w:rPr>
      </w:pPr>
      <w:r w:rsidRPr="00F30E61">
        <w:rPr>
          <w:noProof/>
          <w:lang w:val="de-AT"/>
        </w:rPr>
        <w:drawing>
          <wp:inline distT="0" distB="0" distL="0" distR="0" wp14:anchorId="47FFE7EC" wp14:editId="5F79E9E0">
            <wp:extent cx="4329807" cy="4547933"/>
            <wp:effectExtent l="0" t="0" r="0" b="5080"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192" cy="4554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64BE3" w14:textId="5619E52A" w:rsidR="00A3681F" w:rsidRPr="00F30E61" w:rsidRDefault="00A3681F" w:rsidP="00A3681F">
      <w:pPr>
        <w:pStyle w:val="Beschriftung"/>
      </w:pPr>
      <w:r w:rsidRPr="00F30E61">
        <w:t xml:space="preserve">Abbildung </w:t>
      </w:r>
      <w:fldSimple w:instr=" SEQ Abbildung \* ARABIC ">
        <w:r w:rsidR="008E32D0">
          <w:rPr>
            <w:noProof/>
          </w:rPr>
          <w:t>16</w:t>
        </w:r>
      </w:fldSimple>
      <w:r w:rsidRPr="00F30E61">
        <w:t>: Timing Diagramm der Empfangsroutine</w:t>
      </w:r>
    </w:p>
    <w:p w14:paraId="482CD5E2" w14:textId="739ED2EB" w:rsidR="00A3681F" w:rsidRPr="00F30E61" w:rsidRDefault="00A3681F" w:rsidP="00A3681F">
      <w:pPr>
        <w:rPr>
          <w:lang w:val="de-AT"/>
        </w:rPr>
      </w:pPr>
      <w:r w:rsidRPr="00F30E61">
        <w:rPr>
          <w:lang w:val="de-AT"/>
        </w:rPr>
        <w:t>Zum Empfangen</w:t>
      </w:r>
      <w:r w:rsidR="0055449A">
        <w:rPr>
          <w:lang w:val="de-AT"/>
        </w:rPr>
        <w:t xml:space="preserve">, </w:t>
      </w:r>
      <w:r w:rsidRPr="00F30E61">
        <w:rPr>
          <w:lang w:val="de-AT"/>
        </w:rPr>
        <w:t>der gesendeten Daten</w:t>
      </w:r>
      <w:r w:rsidR="0055449A">
        <w:rPr>
          <w:lang w:val="de-AT"/>
        </w:rPr>
        <w:t>,</w:t>
      </w:r>
      <w:r w:rsidRPr="00F30E61">
        <w:rPr>
          <w:lang w:val="de-AT"/>
        </w:rPr>
        <w:t xml:space="preserve"> wird der 16-Bit </w:t>
      </w:r>
      <w:proofErr w:type="spellStart"/>
      <w:r w:rsidRPr="00F30E61">
        <w:rPr>
          <w:lang w:val="de-AT"/>
        </w:rPr>
        <w:t>Timer</w:t>
      </w:r>
      <w:proofErr w:type="spellEnd"/>
      <w:r w:rsidRPr="00F30E61">
        <w:rPr>
          <w:lang w:val="de-AT"/>
        </w:rPr>
        <w:t xml:space="preserve"> 1 im CTC-Modus verwendet. Der COMPA Interrupt wird </w:t>
      </w:r>
      <w:r w:rsidR="00E219C9" w:rsidRPr="00F30E61">
        <w:rPr>
          <w:lang w:val="de-AT"/>
        </w:rPr>
        <w:t>verwendet,</w:t>
      </w:r>
      <w:r w:rsidRPr="00F30E61">
        <w:rPr>
          <w:lang w:val="de-AT"/>
        </w:rPr>
        <w:t xml:space="preserve"> um das erste Bit des Symbols zu empfangen, der COMPB Interrupt wird </w:t>
      </w:r>
      <w:r w:rsidR="00E219C9" w:rsidRPr="00F30E61">
        <w:rPr>
          <w:lang w:val="de-AT"/>
        </w:rPr>
        <w:t>verwendet,</w:t>
      </w:r>
      <w:r w:rsidRPr="00F30E61">
        <w:rPr>
          <w:lang w:val="de-AT"/>
        </w:rPr>
        <w:t xml:space="preserve"> um das erste Bit </w:t>
      </w:r>
      <w:r w:rsidR="00E219C9" w:rsidRPr="00F30E61">
        <w:rPr>
          <w:lang w:val="de-AT"/>
        </w:rPr>
        <w:t>des darauffolgenden Symbols</w:t>
      </w:r>
      <w:r w:rsidRPr="00F30E61">
        <w:rPr>
          <w:lang w:val="de-AT"/>
        </w:rPr>
        <w:t xml:space="preserve"> zu empfangen, falls</w:t>
      </w:r>
      <w:r w:rsidR="00F3352C" w:rsidRPr="00F30E61">
        <w:rPr>
          <w:lang w:val="de-AT"/>
        </w:rPr>
        <w:t xml:space="preserve"> die beiden verschiedene Symbole, des Manchester Codes, hintereinander gesendet wurden. Der Overflow Interrupt dient zum Erkennen des Endes der Datenübertragung.</w:t>
      </w:r>
    </w:p>
    <w:p w14:paraId="2E20BBA2" w14:textId="20C620C4" w:rsidR="00E155C8" w:rsidRPr="00F30E61" w:rsidRDefault="002B5E26" w:rsidP="00A3681F">
      <w:pPr>
        <w:rPr>
          <w:lang w:val="de-AT"/>
        </w:rPr>
      </w:pPr>
      <w:r w:rsidRPr="00F30E61">
        <w:rPr>
          <w:lang w:val="de-AT"/>
        </w:rPr>
        <w:t xml:space="preserve">Der Pin-Change Interrupt INT3 – PD3 des ATmega32u4 – wird verwendet, um den Sender und Empfänger Synchron zu halten. Im Interrupt wird bei einer Flanke das Counter Register des </w:t>
      </w:r>
      <w:proofErr w:type="spellStart"/>
      <w:r w:rsidRPr="00F30E61">
        <w:rPr>
          <w:lang w:val="de-AT"/>
        </w:rPr>
        <w:t>Timer</w:t>
      </w:r>
      <w:proofErr w:type="spellEnd"/>
      <w:r w:rsidRPr="00F30E61">
        <w:rPr>
          <w:lang w:val="de-AT"/>
        </w:rPr>
        <w:t xml:space="preserve"> 1 auf </w:t>
      </w:r>
      <w:r w:rsidR="00CF65B3" w:rsidRPr="00F30E61">
        <w:rPr>
          <w:lang w:val="de-AT"/>
        </w:rPr>
        <w:t>0 gesetzt und dadurch ist die Synchronität des Sender und Empfängers gewährleistet.</w:t>
      </w:r>
    </w:p>
    <w:p w14:paraId="6BE3C88E" w14:textId="77777777" w:rsidR="00E155C8" w:rsidRPr="00F30E61" w:rsidRDefault="00E155C8">
      <w:pPr>
        <w:spacing w:after="160"/>
        <w:rPr>
          <w:lang w:val="de-AT"/>
        </w:rPr>
      </w:pPr>
      <w:r w:rsidRPr="00F30E61">
        <w:rPr>
          <w:lang w:val="de-AT"/>
        </w:rPr>
        <w:br w:type="page"/>
      </w:r>
    </w:p>
    <w:p w14:paraId="5AA90232" w14:textId="5F5945C5" w:rsidR="002B5E26" w:rsidRPr="00F30E61" w:rsidRDefault="00E155C8" w:rsidP="00E155C8">
      <w:pPr>
        <w:pStyle w:val="berschrift3"/>
      </w:pPr>
      <w:bookmarkStart w:id="34" w:name="_Toc11067769"/>
      <w:proofErr w:type="spellStart"/>
      <w:r w:rsidRPr="00F30E61">
        <w:lastRenderedPageBreak/>
        <w:t>Timer</w:t>
      </w:r>
      <w:proofErr w:type="spellEnd"/>
      <w:r w:rsidRPr="00F30E61">
        <w:t xml:space="preserve"> der Empfangsroutine</w:t>
      </w:r>
      <w:bookmarkEnd w:id="34"/>
    </w:p>
    <w:p w14:paraId="7ED671E7" w14:textId="344AD116" w:rsidR="00C57175" w:rsidRPr="00F30E61" w:rsidRDefault="00297416" w:rsidP="00297416">
      <w:pPr>
        <w:pStyle w:val="berschrift4"/>
      </w:pPr>
      <w:bookmarkStart w:id="35" w:name="_Toc11067770"/>
      <w:r w:rsidRPr="00F30E61">
        <w:t xml:space="preserve">Berechnung der </w:t>
      </w:r>
      <w:proofErr w:type="spellStart"/>
      <w:r w:rsidRPr="00F30E61">
        <w:t>Timer</w:t>
      </w:r>
      <w:proofErr w:type="spellEnd"/>
      <w:r w:rsidRPr="00F30E61">
        <w:t xml:space="preserve"> Parameter</w:t>
      </w:r>
      <w:bookmarkEnd w:id="35"/>
    </w:p>
    <w:p w14:paraId="35440FFC" w14:textId="72FADFF5" w:rsidR="00297416" w:rsidRPr="00F30E61" w:rsidRDefault="00297416" w:rsidP="00297416">
      <w:pPr>
        <w:rPr>
          <w:lang w:val="de-AT"/>
        </w:rPr>
      </w:pPr>
      <w:r w:rsidRPr="00F30E61">
        <w:rPr>
          <w:lang w:val="de-AT"/>
        </w:rPr>
        <w:t xml:space="preserve">Anforderung: </w:t>
      </w:r>
    </w:p>
    <w:p w14:paraId="1D6EA6E1" w14:textId="5872AB8E" w:rsidR="00297416" w:rsidRPr="00F30E61" w:rsidRDefault="00297416" w:rsidP="00297416">
      <w:pPr>
        <w:pStyle w:val="Listenabsatz"/>
        <w:numPr>
          <w:ilvl w:val="0"/>
          <w:numId w:val="9"/>
        </w:numPr>
      </w:pPr>
      <w:r w:rsidRPr="00F30E61">
        <w:t>COMPA soll nach 685ns erreicht werden.</w:t>
      </w:r>
    </w:p>
    <w:p w14:paraId="422C5C26" w14:textId="3AF9A322" w:rsidR="00297416" w:rsidRPr="00F30E61" w:rsidRDefault="00297416" w:rsidP="00297416">
      <w:pPr>
        <w:pStyle w:val="Listenabsatz"/>
        <w:numPr>
          <w:ilvl w:val="0"/>
          <w:numId w:val="9"/>
        </w:numPr>
      </w:pPr>
      <w:r w:rsidRPr="00F30E61">
        <w:t>COMPB soll nach 2,055ms erreicht werden.</w:t>
      </w:r>
    </w:p>
    <w:p w14:paraId="15F42EAA" w14:textId="177E0BAB" w:rsidR="00297416" w:rsidRPr="00F30E61" w:rsidRDefault="00297416" w:rsidP="00297416">
      <w:pPr>
        <w:pStyle w:val="Listenabsatz"/>
        <w:numPr>
          <w:ilvl w:val="0"/>
          <w:numId w:val="9"/>
        </w:numPr>
      </w:pPr>
      <w:r w:rsidRPr="00F30E61">
        <w:t>TOP soll nach 3,425ms erreicht werden.</w:t>
      </w:r>
    </w:p>
    <w:p w14:paraId="2916C740" w14:textId="77777777" w:rsidR="00297416" w:rsidRPr="00C072F2" w:rsidRDefault="00984940" w:rsidP="00297416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de-AT"/>
                </w:rPr>
              </m:ctrlPr>
            </m:sSubPr>
            <m:e>
              <m:r>
                <w:rPr>
                  <w:rFonts w:ascii="Cambria Math" w:hAnsi="Cambria Math"/>
                  <w:lang w:val="de-AT"/>
                </w:rPr>
                <m:t>f</m:t>
              </m:r>
            </m:e>
            <m:sub>
              <m:r>
                <w:rPr>
                  <w:rFonts w:ascii="Cambria Math" w:hAnsi="Cambria Math"/>
                  <w:lang w:val="de-AT"/>
                </w:rPr>
                <m:t>OCnA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de-AT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de-A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de-AT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de-AT"/>
                    </w:rPr>
                    <m:t>CLK</m:t>
                  </m:r>
                  <m:r>
                    <m:rPr>
                      <m:nor/>
                    </m:rPr>
                    <w:rPr>
                      <w:rFonts w:ascii="Cambria Math" w:hAnsi="Cambria Math"/>
                    </w:rPr>
                    <m:t>_I/O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2*</m:t>
              </m:r>
              <m:r>
                <w:rPr>
                  <w:rFonts w:ascii="Cambria Math" w:hAnsi="Cambria Math"/>
                  <w:lang w:val="de-AT"/>
                </w:rPr>
                <m:t>N</m:t>
              </m:r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  <w:lang w:val="de-AT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r>
                    <w:rPr>
                      <w:rFonts w:ascii="Cambria Math" w:hAnsi="Cambria Math"/>
                      <w:lang w:val="de-AT"/>
                    </w:rPr>
                    <m:t>OCRnA</m:t>
                  </m:r>
                </m:e>
              </m:d>
            </m:den>
          </m:f>
          <m:r>
            <w:rPr>
              <w:rStyle w:val="Funotenzeichen"/>
              <w:rFonts w:ascii="Cambria Math" w:hAnsi="Cambria Math"/>
              <w:i/>
              <w:lang w:val="de-AT"/>
            </w:rPr>
            <w:footnoteReference w:id="3"/>
          </m:r>
        </m:oMath>
      </m:oMathPara>
    </w:p>
    <w:p w14:paraId="69E6B977" w14:textId="77777777" w:rsidR="00297416" w:rsidRPr="00C072F2" w:rsidRDefault="00297416" w:rsidP="00297416">
      <w:pPr>
        <w:rPr>
          <w:u w:color="ED7D31" w:themeColor="accent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u w:color="ED7D31" w:themeColor="accent2"/>
            </w:rPr>
            <m:t>⇒</m:t>
          </m:r>
          <m:f>
            <m:fPr>
              <m:ctrlPr>
                <w:rPr>
                  <w:rFonts w:ascii="Cambria Math" w:hAnsi="Cambria Math"/>
                  <w:i/>
                  <w:u w:color="ED7D31" w:themeColor="accent2"/>
                  <w:lang w:val="de-AT"/>
                </w:rPr>
              </m:ctrlPr>
            </m:fPr>
            <m:num>
              <m:r>
                <w:rPr>
                  <w:rFonts w:ascii="Cambria Math" w:hAnsi="Cambria Math"/>
                  <w:u w:color="ED7D31" w:themeColor="accent2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u w:color="ED7D31" w:themeColor="accent2"/>
                      <w:lang w:val="de-AT"/>
                    </w:rPr>
                  </m:ctrlPr>
                </m:sSubPr>
                <m:e>
                  <m:r>
                    <w:rPr>
                      <w:rFonts w:ascii="Cambria Math" w:hAnsi="Cambria Math"/>
                      <w:u w:color="ED7D31" w:themeColor="accent2"/>
                      <w:lang w:val="de-AT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u w:color="ED7D31" w:themeColor="accent2"/>
                      <w:lang w:val="de-AT"/>
                    </w:rPr>
                    <m:t>Bit</m:t>
                  </m:r>
                </m:sub>
              </m:sSub>
            </m:den>
          </m:f>
          <m:r>
            <w:rPr>
              <w:rFonts w:ascii="Cambria Math" w:hAnsi="Cambria Math"/>
              <w:u w:color="ED7D31" w:themeColor="accent2"/>
            </w:rPr>
            <m:t>=</m:t>
          </m:r>
          <m:f>
            <m:fPr>
              <m:ctrlPr>
                <w:rPr>
                  <w:rFonts w:ascii="Cambria Math" w:hAnsi="Cambria Math"/>
                  <w:i/>
                  <w:u w:color="ED7D31" w:themeColor="accent2"/>
                  <w:lang w:val="de-AT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u w:color="ED7D31" w:themeColor="accent2"/>
                      <w:lang w:val="de-AT"/>
                    </w:rPr>
                  </m:ctrlPr>
                </m:sSubPr>
                <m:e>
                  <m:r>
                    <w:rPr>
                      <w:rFonts w:ascii="Cambria Math" w:hAnsi="Cambria Math"/>
                      <w:u w:color="ED7D31" w:themeColor="accent2"/>
                      <w:lang w:val="de-AT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u w:color="ED7D31" w:themeColor="accent2"/>
                      <w:lang w:val="de-AT"/>
                    </w:rPr>
                    <m:t>CLK</m:t>
                  </m:r>
                  <m:r>
                    <m:rPr>
                      <m:nor/>
                    </m:rPr>
                    <w:rPr>
                      <w:rFonts w:ascii="Cambria Math" w:hAnsi="Cambria Math"/>
                      <w:u w:color="ED7D31" w:themeColor="accent2"/>
                    </w:rPr>
                    <m:t>_I/O</m:t>
                  </m:r>
                </m:sub>
              </m:sSub>
            </m:num>
            <m:den>
              <m:r>
                <w:rPr>
                  <w:rFonts w:ascii="Cambria Math" w:hAnsi="Cambria Math"/>
                  <w:u w:color="ED7D31" w:themeColor="accent2"/>
                </w:rPr>
                <m:t>2*</m:t>
              </m:r>
              <m:r>
                <w:rPr>
                  <w:rFonts w:ascii="Cambria Math" w:hAnsi="Cambria Math"/>
                  <w:u w:color="ED7D31" w:themeColor="accent2"/>
                  <w:lang w:val="de-AT"/>
                </w:rPr>
                <m:t>N</m:t>
              </m:r>
              <m:r>
                <w:rPr>
                  <w:rFonts w:ascii="Cambria Math" w:hAnsi="Cambria Math"/>
                  <w:u w:color="ED7D31" w:themeColor="accent2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  <w:u w:color="ED7D31" w:themeColor="accent2"/>
                      <w:lang w:val="de-AT"/>
                    </w:rPr>
                  </m:ctrlPr>
                </m:dPr>
                <m:e>
                  <m:r>
                    <w:rPr>
                      <w:rFonts w:ascii="Cambria Math" w:hAnsi="Cambria Math"/>
                      <w:u w:color="ED7D31" w:themeColor="accent2"/>
                    </w:rPr>
                    <m:t>1+</m:t>
                  </m:r>
                  <m:r>
                    <w:rPr>
                      <w:rFonts w:ascii="Cambria Math" w:hAnsi="Cambria Math"/>
                      <w:u w:color="ED7D31" w:themeColor="accent2"/>
                      <w:lang w:val="de-AT"/>
                    </w:rPr>
                    <m:t>OCRnA</m:t>
                  </m:r>
                </m:e>
              </m:d>
            </m:den>
          </m:f>
        </m:oMath>
      </m:oMathPara>
    </w:p>
    <w:p w14:paraId="5365F48E" w14:textId="77777777" w:rsidR="00297416" w:rsidRPr="00C072F2" w:rsidRDefault="00297416" w:rsidP="00297416">
      <w:pPr>
        <w:rPr>
          <w:rFonts w:eastAsiaTheme="minorEastAsia"/>
          <w:u w:color="ED7D31" w:themeColor="accent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u w:color="ED7D31" w:themeColor="accent2"/>
            </w:rPr>
            <m:t>⇒</m:t>
          </m:r>
          <m:r>
            <w:rPr>
              <w:rFonts w:ascii="Cambria Math" w:hAnsi="Cambria Math"/>
              <w:u w:color="ED7D31" w:themeColor="accent2"/>
              <w:lang w:val="de-AT"/>
            </w:rPr>
            <m:t>OCRnA</m:t>
          </m:r>
          <m:r>
            <w:rPr>
              <w:rFonts w:ascii="Cambria Math" w:hAnsi="Cambria Math"/>
              <w:u w:color="ED7D31" w:themeColor="accent2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u w:color="ED7D31" w:themeColor="accent2"/>
                  <w:lang w:val="de-AT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u w:color="ED7D31" w:themeColor="accent2"/>
                      <w:lang w:val="de-AT"/>
                    </w:rPr>
                  </m:ctrlPr>
                </m:sSubPr>
                <m:e>
                  <m:r>
                    <w:rPr>
                      <w:rFonts w:ascii="Cambria Math" w:hAnsi="Cambria Math"/>
                      <w:u w:color="ED7D31" w:themeColor="accent2"/>
                      <w:lang w:val="de-AT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u w:color="ED7D31" w:themeColor="accent2"/>
                      <w:lang w:val="de-AT"/>
                    </w:rPr>
                    <m:t>CLK</m:t>
                  </m:r>
                  <m:r>
                    <m:rPr>
                      <m:nor/>
                    </m:rPr>
                    <w:rPr>
                      <w:rFonts w:ascii="Cambria Math" w:hAnsi="Cambria Math"/>
                      <w:u w:color="ED7D31" w:themeColor="accent2"/>
                    </w:rPr>
                    <m:t>_I/O</m:t>
                  </m:r>
                </m:sub>
              </m:sSub>
              <m:r>
                <w:rPr>
                  <w:rFonts w:ascii="Cambria Math" w:hAnsi="Cambria Math"/>
                  <w:u w:color="ED7D31" w:themeColor="accent2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u w:color="ED7D31" w:themeColor="accent2"/>
                      <w:lang w:val="de-AT"/>
                    </w:rPr>
                  </m:ctrlPr>
                </m:sSubPr>
                <m:e>
                  <m:r>
                    <w:rPr>
                      <w:rFonts w:ascii="Cambria Math" w:hAnsi="Cambria Math"/>
                      <w:u w:color="ED7D31" w:themeColor="accent2"/>
                      <w:lang w:val="de-AT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u w:color="ED7D31" w:themeColor="accent2"/>
                      <w:lang w:val="de-AT"/>
                    </w:rPr>
                    <m:t>Bit</m:t>
                  </m:r>
                </m:sub>
              </m:sSub>
            </m:num>
            <m:den>
              <m:r>
                <w:rPr>
                  <w:rFonts w:ascii="Cambria Math" w:hAnsi="Cambria Math"/>
                  <w:u w:color="ED7D31" w:themeColor="accent2"/>
                </w:rPr>
                <m:t>2*</m:t>
              </m:r>
              <m:r>
                <w:rPr>
                  <w:rFonts w:ascii="Cambria Math" w:hAnsi="Cambria Math"/>
                  <w:u w:color="ED7D31" w:themeColor="accent2"/>
                  <w:lang w:val="de-AT"/>
                </w:rPr>
                <m:t>N</m:t>
              </m:r>
            </m:den>
          </m:f>
          <m:r>
            <w:rPr>
              <w:rFonts w:ascii="Cambria Math" w:eastAsiaTheme="minorEastAsia" w:hAnsi="Cambria Math"/>
              <w:u w:color="ED7D31" w:themeColor="accent2"/>
            </w:rPr>
            <m:t>-1</m:t>
          </m:r>
        </m:oMath>
      </m:oMathPara>
    </w:p>
    <w:p w14:paraId="0963BBC3" w14:textId="77777777" w:rsidR="00297416" w:rsidRPr="00F30E61" w:rsidRDefault="00297416" w:rsidP="00297416">
      <w:pPr>
        <w:rPr>
          <w:rFonts w:eastAsiaTheme="minorEastAsia"/>
          <w:u w:color="ED7D31" w:themeColor="accent2"/>
          <w:lang w:val="de-AT"/>
        </w:rPr>
      </w:pPr>
      <m:oMathPara>
        <m:oMathParaPr>
          <m:jc m:val="left"/>
        </m:oMathParaPr>
        <m:oMath>
          <m:r>
            <w:rPr>
              <w:rFonts w:ascii="Cambria Math" w:hAnsi="Cambria Math"/>
              <w:u w:color="ED7D31" w:themeColor="accent2"/>
              <w:lang w:val="de-AT"/>
            </w:rPr>
            <m:t>N∈{1;8;64;256;1024}</m:t>
          </m:r>
          <m:r>
            <w:rPr>
              <w:rStyle w:val="Funotenzeichen"/>
              <w:rFonts w:ascii="Cambria Math" w:hAnsi="Cambria Math"/>
              <w:i/>
              <w:u w:color="ED7D31" w:themeColor="accent2"/>
              <w:lang w:val="de-AT"/>
            </w:rPr>
            <w:footnoteReference w:id="4"/>
          </m:r>
        </m:oMath>
      </m:oMathPara>
    </w:p>
    <w:p w14:paraId="0D1C94B4" w14:textId="1C81730B" w:rsidR="00FE6D6E" w:rsidRPr="00F30E61" w:rsidRDefault="00FE6D6E" w:rsidP="00FE6D6E">
      <w:pPr>
        <w:rPr>
          <w:rFonts w:eastAsiaTheme="minorEastAsia"/>
          <w:lang w:val="de-AT"/>
        </w:rPr>
      </w:pPr>
      <w:r w:rsidRPr="00F30E61">
        <w:rPr>
          <w:rFonts w:eastAsiaTheme="minorEastAsia"/>
          <w:u w:color="ED7D31" w:themeColor="accent2"/>
          <w:lang w:val="de-AT"/>
        </w:rPr>
        <w:t xml:space="preserve">Der Microcontroller wird mit einer </w:t>
      </w:r>
      <m:oMath>
        <m:sSub>
          <m:sSubPr>
            <m:ctrlPr>
              <w:rPr>
                <w:rFonts w:ascii="Cambria Math" w:hAnsi="Cambria Math"/>
                <w:i/>
                <w:lang w:val="de-AT"/>
              </w:rPr>
            </m:ctrlPr>
          </m:sSubPr>
          <m:e>
            <m:r>
              <w:rPr>
                <w:rFonts w:ascii="Cambria Math" w:hAnsi="Cambria Math"/>
                <w:lang w:val="de-AT"/>
              </w:rPr>
              <m:t>f</m:t>
            </m:r>
          </m:e>
          <m:sub>
            <m:r>
              <w:rPr>
                <w:rFonts w:ascii="Cambria Math" w:hAnsi="Cambria Math"/>
                <w:lang w:val="de-AT"/>
              </w:rPr>
              <m:t>CLK</m:t>
            </m:r>
            <m:r>
              <m:rPr>
                <m:nor/>
              </m:rPr>
              <w:rPr>
                <w:rFonts w:ascii="Cambria Math" w:hAnsi="Cambria Math"/>
                <w:lang w:val="de-AT"/>
              </w:rPr>
              <m:t>_I/O</m:t>
            </m:r>
          </m:sub>
        </m:sSub>
      </m:oMath>
      <w:r w:rsidRPr="00F30E61">
        <w:rPr>
          <w:rFonts w:eastAsiaTheme="minorEastAsia"/>
          <w:lang w:val="de-AT"/>
        </w:rPr>
        <w:t xml:space="preserve"> von 16MHz betrieben.</w:t>
      </w:r>
    </w:p>
    <w:p w14:paraId="2D272292" w14:textId="51661002" w:rsidR="00FE6D6E" w:rsidRPr="00F30E61" w:rsidRDefault="00FE6D6E" w:rsidP="00FE6D6E">
      <w:pPr>
        <w:rPr>
          <w:rFonts w:eastAsiaTheme="minorEastAsia"/>
          <w:lang w:val="de-AT"/>
        </w:rPr>
      </w:pPr>
    </w:p>
    <w:p w14:paraId="5380F5D1" w14:textId="6DCF5305" w:rsidR="00FE6D6E" w:rsidRPr="00F30E61" w:rsidRDefault="00FE6D6E" w:rsidP="00FE6D6E">
      <w:pPr>
        <w:rPr>
          <w:rFonts w:eastAsiaTheme="minorEastAsia"/>
          <w:lang w:val="de-AT"/>
        </w:rPr>
      </w:pPr>
      <w:r w:rsidRPr="00F30E61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0E2AEDB" wp14:editId="09D02A70">
                <wp:simplePos x="0" y="0"/>
                <wp:positionH relativeFrom="column">
                  <wp:posOffset>4213225</wp:posOffset>
                </wp:positionH>
                <wp:positionV relativeFrom="paragraph">
                  <wp:posOffset>436245</wp:posOffset>
                </wp:positionV>
                <wp:extent cx="1907540" cy="335915"/>
                <wp:effectExtent l="0" t="0" r="0" b="6985"/>
                <wp:wrapNone/>
                <wp:docPr id="58" name="Textfeld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7540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E55AD1" w14:textId="77777777" w:rsidR="00B84B11" w:rsidRPr="00B11868" w:rsidRDefault="00B84B11" w:rsidP="00FE6D6E">
                            <w:proofErr w:type="spellStart"/>
                            <w:r w:rsidRPr="00B11868">
                              <w:t>gewählt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2AEDB" id="Textfeld 58" o:spid="_x0000_s1061" type="#_x0000_t202" style="position:absolute;margin-left:331.75pt;margin-top:34.35pt;width:150.2pt;height:26.45pt;z-index:251783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" filled="f" stroked="f" strokeweight=".5pt">
                <v:textbox>
                  <w:txbxContent>
                    <w:p w14:paraId="55E55AD1" w14:textId="77777777" w:rsidR="00B84B11" w:rsidRPr="00B11868" w:rsidRDefault="00B84B11" w:rsidP="00FE6D6E">
                      <w:proofErr w:type="spellStart"/>
                      <w:r w:rsidRPr="00B11868">
                        <w:t>gewählt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F30E61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1E44992" wp14:editId="3CCFC5F9">
                <wp:simplePos x="0" y="0"/>
                <wp:positionH relativeFrom="column">
                  <wp:posOffset>3476725</wp:posOffset>
                </wp:positionH>
                <wp:positionV relativeFrom="paragraph">
                  <wp:posOffset>475381</wp:posOffset>
                </wp:positionV>
                <wp:extent cx="701675" cy="236855"/>
                <wp:effectExtent l="19050" t="19050" r="22225" b="29845"/>
                <wp:wrapNone/>
                <wp:docPr id="57" name="Pfeil: nach links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675" cy="2368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13C459E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Pfeil: nach links 57" o:spid="_x0000_s1026" type="#_x0000_t66" style="position:absolute;margin-left:273.75pt;margin-top:37.45pt;width:55.25pt;height:18.6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" adj="3646" fillcolor="#ed7d31 [3205]" strokecolor="#823b0b [1605]" strokeweight="1pt"/>
            </w:pict>
          </mc:Fallback>
        </mc:AlternateContent>
      </w:r>
      <w:r w:rsidRPr="00F30E61">
        <w:rPr>
          <w:rFonts w:eastAsiaTheme="minorEastAsia"/>
          <w:lang w:val="de-AT"/>
        </w:rPr>
        <w:t>Mithilfe von Excel wurden folgende Tabellen erstellt:</w:t>
      </w:r>
    </w:p>
    <w:tbl>
      <w:tblPr>
        <w:tblStyle w:val="Gitternetztabelle4Akzent2"/>
        <w:tblW w:w="5382" w:type="dxa"/>
        <w:tblLook w:val="04A0" w:firstRow="1" w:lastRow="0" w:firstColumn="1" w:lastColumn="0" w:noHBand="0" w:noVBand="1"/>
      </w:tblPr>
      <w:tblGrid>
        <w:gridCol w:w="1179"/>
        <w:gridCol w:w="4203"/>
      </w:tblGrid>
      <w:tr w:rsidR="00FE6D6E" w:rsidRPr="00C072F2" w14:paraId="7980473E" w14:textId="77777777" w:rsidTr="00FE6D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  <w:noWrap/>
            <w:hideMark/>
          </w:tcPr>
          <w:p w14:paraId="2A206D50" w14:textId="77777777" w:rsidR="00FE6D6E" w:rsidRPr="00F30E61" w:rsidRDefault="00FE6D6E">
            <w:pPr>
              <w:rPr>
                <w:rFonts w:ascii="Calibri" w:hAnsi="Calibri" w:cs="Calibri"/>
                <w:color w:val="000000"/>
                <w:sz w:val="22"/>
                <w:szCs w:val="22"/>
                <w:lang w:val="de-AT"/>
              </w:rPr>
            </w:pPr>
            <w:proofErr w:type="spellStart"/>
            <w:r w:rsidRPr="00F30E61">
              <w:rPr>
                <w:rFonts w:ascii="Calibri" w:hAnsi="Calibri" w:cs="Calibri"/>
                <w:color w:val="000000"/>
                <w:sz w:val="22"/>
                <w:szCs w:val="22"/>
                <w:lang w:val="de-AT"/>
              </w:rPr>
              <w:t>Divider</w:t>
            </w:r>
            <w:proofErr w:type="spellEnd"/>
            <w:r w:rsidRPr="00F30E61">
              <w:rPr>
                <w:rFonts w:ascii="Calibri" w:hAnsi="Calibri" w:cs="Calibri"/>
                <w:color w:val="000000"/>
                <w:sz w:val="22"/>
                <w:szCs w:val="22"/>
                <w:lang w:val="de-AT"/>
              </w:rPr>
              <w:t xml:space="preserve"> N</w:t>
            </w:r>
          </w:p>
        </w:tc>
        <w:tc>
          <w:tcPr>
            <w:tcW w:w="4203" w:type="dxa"/>
            <w:noWrap/>
            <w:hideMark/>
          </w:tcPr>
          <w:p w14:paraId="390E6D34" w14:textId="5710FAEA" w:rsidR="00FE6D6E" w:rsidRPr="00F30E61" w:rsidRDefault="00FE6D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  <w:lang w:val="de-AT"/>
              </w:rPr>
            </w:pPr>
            <w:proofErr w:type="spellStart"/>
            <w:r w:rsidRPr="00F30E61">
              <w:rPr>
                <w:rFonts w:ascii="Calibri" w:hAnsi="Calibri" w:cs="Calibri"/>
                <w:color w:val="000000"/>
                <w:sz w:val="22"/>
                <w:szCs w:val="22"/>
                <w:lang w:val="de-AT"/>
              </w:rPr>
              <w:t>OCRnA</w:t>
            </w:r>
            <w:proofErr w:type="spellEnd"/>
            <w:r w:rsidRPr="00F30E61">
              <w:rPr>
                <w:rFonts w:ascii="Calibri" w:hAnsi="Calibri" w:cs="Calibri"/>
                <w:color w:val="000000"/>
                <w:sz w:val="22"/>
                <w:szCs w:val="22"/>
                <w:lang w:val="de-AT"/>
              </w:rPr>
              <w:t xml:space="preserve"> (Register zum Festlegen der Grenzte für den COMPA Interrupt)</w:t>
            </w:r>
          </w:p>
        </w:tc>
      </w:tr>
      <w:tr w:rsidR="00FE6D6E" w:rsidRPr="00F30E61" w14:paraId="2DE831E0" w14:textId="77777777" w:rsidTr="00FE6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  <w:noWrap/>
            <w:hideMark/>
          </w:tcPr>
          <w:p w14:paraId="493A102E" w14:textId="77777777" w:rsidR="00FE6D6E" w:rsidRPr="00F30E61" w:rsidRDefault="00FE6D6E">
            <w:pPr>
              <w:jc w:val="right"/>
              <w:rPr>
                <w:rFonts w:ascii="Calibri" w:hAnsi="Calibri" w:cs="Calibri"/>
                <w:sz w:val="22"/>
                <w:szCs w:val="22"/>
                <w:lang w:val="de-AT"/>
              </w:rPr>
            </w:pPr>
            <w:r w:rsidRPr="00F30E61">
              <w:rPr>
                <w:rFonts w:ascii="Calibri" w:hAnsi="Calibri" w:cs="Calibri"/>
                <w:sz w:val="22"/>
                <w:szCs w:val="22"/>
                <w:lang w:val="de-AT"/>
              </w:rPr>
              <w:t>1</w:t>
            </w:r>
          </w:p>
        </w:tc>
        <w:tc>
          <w:tcPr>
            <w:tcW w:w="4203" w:type="dxa"/>
            <w:noWrap/>
            <w:hideMark/>
          </w:tcPr>
          <w:p w14:paraId="538B9BE3" w14:textId="77777777" w:rsidR="00FE6D6E" w:rsidRPr="00F30E61" w:rsidRDefault="00FE6D6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de-AT"/>
              </w:rPr>
            </w:pPr>
            <w:r w:rsidRPr="00F30E61">
              <w:rPr>
                <w:rFonts w:ascii="Calibri" w:hAnsi="Calibri" w:cs="Calibri"/>
                <w:sz w:val="22"/>
                <w:szCs w:val="22"/>
                <w:lang w:val="de-AT"/>
              </w:rPr>
              <w:t>5479.00</w:t>
            </w:r>
          </w:p>
        </w:tc>
      </w:tr>
      <w:tr w:rsidR="00FE6D6E" w:rsidRPr="00F30E61" w14:paraId="67942A7E" w14:textId="77777777" w:rsidTr="00FE6D6E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  <w:noWrap/>
            <w:hideMark/>
          </w:tcPr>
          <w:p w14:paraId="3FCE331F" w14:textId="77777777" w:rsidR="00FE6D6E" w:rsidRPr="00F30E61" w:rsidRDefault="00FE6D6E">
            <w:pPr>
              <w:jc w:val="right"/>
              <w:rPr>
                <w:rFonts w:ascii="Calibri" w:hAnsi="Calibri" w:cs="Calibri"/>
                <w:sz w:val="22"/>
                <w:szCs w:val="22"/>
                <w:lang w:val="de-AT"/>
              </w:rPr>
            </w:pPr>
            <w:r w:rsidRPr="00F30E61">
              <w:rPr>
                <w:rFonts w:ascii="Calibri" w:hAnsi="Calibri" w:cs="Calibri"/>
                <w:sz w:val="22"/>
                <w:szCs w:val="22"/>
                <w:lang w:val="de-AT"/>
              </w:rPr>
              <w:t>8</w:t>
            </w:r>
          </w:p>
        </w:tc>
        <w:tc>
          <w:tcPr>
            <w:tcW w:w="4203" w:type="dxa"/>
            <w:noWrap/>
            <w:hideMark/>
          </w:tcPr>
          <w:p w14:paraId="648BF072" w14:textId="77777777" w:rsidR="00FE6D6E" w:rsidRPr="00F30E61" w:rsidRDefault="00FE6D6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de-AT"/>
              </w:rPr>
            </w:pPr>
            <w:r w:rsidRPr="00F30E61">
              <w:rPr>
                <w:rFonts w:ascii="Calibri" w:hAnsi="Calibri" w:cs="Calibri"/>
                <w:sz w:val="22"/>
                <w:szCs w:val="22"/>
                <w:lang w:val="de-AT"/>
              </w:rPr>
              <w:t>684.00</w:t>
            </w:r>
          </w:p>
        </w:tc>
      </w:tr>
      <w:tr w:rsidR="00FE6D6E" w:rsidRPr="00F30E61" w14:paraId="51C69E49" w14:textId="77777777" w:rsidTr="00FE6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  <w:noWrap/>
            <w:hideMark/>
          </w:tcPr>
          <w:p w14:paraId="3A2EFEE3" w14:textId="77777777" w:rsidR="00FE6D6E" w:rsidRPr="00F30E61" w:rsidRDefault="00FE6D6E">
            <w:pPr>
              <w:jc w:val="right"/>
              <w:rPr>
                <w:rFonts w:ascii="Calibri" w:hAnsi="Calibri" w:cs="Calibri"/>
                <w:sz w:val="22"/>
                <w:szCs w:val="22"/>
                <w:lang w:val="de-AT"/>
              </w:rPr>
            </w:pPr>
            <w:r w:rsidRPr="00F30E61">
              <w:rPr>
                <w:rFonts w:ascii="Calibri" w:hAnsi="Calibri" w:cs="Calibri"/>
                <w:sz w:val="22"/>
                <w:szCs w:val="22"/>
                <w:lang w:val="de-AT"/>
              </w:rPr>
              <w:t>64</w:t>
            </w:r>
          </w:p>
        </w:tc>
        <w:tc>
          <w:tcPr>
            <w:tcW w:w="4203" w:type="dxa"/>
            <w:noWrap/>
            <w:hideMark/>
          </w:tcPr>
          <w:p w14:paraId="37F51F82" w14:textId="77777777" w:rsidR="00FE6D6E" w:rsidRPr="00F30E61" w:rsidRDefault="00FE6D6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de-AT"/>
              </w:rPr>
            </w:pPr>
            <w:r w:rsidRPr="00F30E61">
              <w:rPr>
                <w:rFonts w:ascii="Calibri" w:hAnsi="Calibri" w:cs="Calibri"/>
                <w:sz w:val="22"/>
                <w:szCs w:val="22"/>
                <w:lang w:val="de-AT"/>
              </w:rPr>
              <w:t>84.63</w:t>
            </w:r>
          </w:p>
        </w:tc>
      </w:tr>
      <w:tr w:rsidR="00FE6D6E" w:rsidRPr="00F30E61" w14:paraId="499C7CC3" w14:textId="77777777" w:rsidTr="00FE6D6E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  <w:noWrap/>
            <w:hideMark/>
          </w:tcPr>
          <w:p w14:paraId="4BB32B1D" w14:textId="77777777" w:rsidR="00FE6D6E" w:rsidRPr="00F30E61" w:rsidRDefault="00FE6D6E">
            <w:pPr>
              <w:jc w:val="right"/>
              <w:rPr>
                <w:rFonts w:ascii="Calibri" w:hAnsi="Calibri" w:cs="Calibri"/>
                <w:sz w:val="22"/>
                <w:szCs w:val="22"/>
                <w:lang w:val="de-AT"/>
              </w:rPr>
            </w:pPr>
            <w:r w:rsidRPr="00F30E61">
              <w:rPr>
                <w:rFonts w:ascii="Calibri" w:hAnsi="Calibri" w:cs="Calibri"/>
                <w:sz w:val="22"/>
                <w:szCs w:val="22"/>
                <w:lang w:val="de-AT"/>
              </w:rPr>
              <w:t>256</w:t>
            </w:r>
          </w:p>
        </w:tc>
        <w:tc>
          <w:tcPr>
            <w:tcW w:w="4203" w:type="dxa"/>
            <w:noWrap/>
            <w:hideMark/>
          </w:tcPr>
          <w:p w14:paraId="3389D426" w14:textId="6FABA1C1" w:rsidR="00FE6D6E" w:rsidRPr="00F30E61" w:rsidRDefault="00FE6D6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de-AT"/>
              </w:rPr>
            </w:pPr>
            <w:r w:rsidRPr="00F30E61">
              <w:rPr>
                <w:rFonts w:ascii="Calibri" w:hAnsi="Calibri" w:cs="Calibri"/>
                <w:sz w:val="22"/>
                <w:szCs w:val="22"/>
                <w:lang w:val="de-AT"/>
              </w:rPr>
              <w:t>20.41</w:t>
            </w:r>
          </w:p>
        </w:tc>
      </w:tr>
      <w:tr w:rsidR="00FE6D6E" w:rsidRPr="00F30E61" w14:paraId="7854FEB9" w14:textId="77777777" w:rsidTr="00FE6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  <w:noWrap/>
            <w:hideMark/>
          </w:tcPr>
          <w:p w14:paraId="136B1F35" w14:textId="77777777" w:rsidR="00FE6D6E" w:rsidRPr="00F30E61" w:rsidRDefault="00FE6D6E">
            <w:pPr>
              <w:jc w:val="right"/>
              <w:rPr>
                <w:rFonts w:ascii="Calibri" w:hAnsi="Calibri" w:cs="Calibri"/>
                <w:sz w:val="22"/>
                <w:szCs w:val="22"/>
                <w:lang w:val="de-AT"/>
              </w:rPr>
            </w:pPr>
            <w:r w:rsidRPr="00F30E61">
              <w:rPr>
                <w:rFonts w:ascii="Calibri" w:hAnsi="Calibri" w:cs="Calibri"/>
                <w:sz w:val="22"/>
                <w:szCs w:val="22"/>
                <w:lang w:val="de-AT"/>
              </w:rPr>
              <w:t>1024</w:t>
            </w:r>
          </w:p>
        </w:tc>
        <w:tc>
          <w:tcPr>
            <w:tcW w:w="4203" w:type="dxa"/>
            <w:noWrap/>
            <w:hideMark/>
          </w:tcPr>
          <w:p w14:paraId="0F98E9FB" w14:textId="04D260E5" w:rsidR="00FE6D6E" w:rsidRPr="00F30E61" w:rsidRDefault="00FE6D6E" w:rsidP="00FE6D6E">
            <w:pPr>
              <w:keepNext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de-AT"/>
              </w:rPr>
            </w:pPr>
            <w:r w:rsidRPr="00F30E61">
              <w:rPr>
                <w:rFonts w:ascii="Calibri" w:hAnsi="Calibri" w:cs="Calibri"/>
                <w:sz w:val="22"/>
                <w:szCs w:val="22"/>
                <w:lang w:val="de-AT"/>
              </w:rPr>
              <w:t>4.35</w:t>
            </w:r>
          </w:p>
        </w:tc>
      </w:tr>
    </w:tbl>
    <w:p w14:paraId="6A253619" w14:textId="56AC7142" w:rsidR="00FE6D6E" w:rsidRPr="00F30E61" w:rsidRDefault="00BE398A" w:rsidP="00FE6D6E">
      <w:pPr>
        <w:pStyle w:val="Beschriftung"/>
        <w:rPr>
          <w:rFonts w:eastAsiaTheme="minorEastAsia"/>
          <w:u w:color="ED7D31" w:themeColor="accent2"/>
        </w:rPr>
      </w:pPr>
      <w:r w:rsidRPr="00F30E61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C984BCA" wp14:editId="2347B40B">
                <wp:simplePos x="0" y="0"/>
                <wp:positionH relativeFrom="column">
                  <wp:posOffset>3458845</wp:posOffset>
                </wp:positionH>
                <wp:positionV relativeFrom="paragraph">
                  <wp:posOffset>590550</wp:posOffset>
                </wp:positionV>
                <wp:extent cx="701675" cy="236855"/>
                <wp:effectExtent l="19050" t="19050" r="22225" b="29845"/>
                <wp:wrapNone/>
                <wp:docPr id="59" name="Pfeil: nach links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675" cy="2368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AFD62C" id="Pfeil: nach links 59" o:spid="_x0000_s1026" type="#_x0000_t66" style="position:absolute;margin-left:272.35pt;margin-top:46.5pt;width:55.25pt;height:18.6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" adj="3646" fillcolor="#ed7d31 [3205]" strokecolor="#823b0b [1605]" strokeweight="1pt"/>
            </w:pict>
          </mc:Fallback>
        </mc:AlternateContent>
      </w:r>
      <w:r w:rsidRPr="00F30E61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1721145" wp14:editId="79008052">
                <wp:simplePos x="0" y="0"/>
                <wp:positionH relativeFrom="column">
                  <wp:posOffset>4195445</wp:posOffset>
                </wp:positionH>
                <wp:positionV relativeFrom="paragraph">
                  <wp:posOffset>532825</wp:posOffset>
                </wp:positionV>
                <wp:extent cx="1907540" cy="335915"/>
                <wp:effectExtent l="0" t="0" r="0" b="6985"/>
                <wp:wrapNone/>
                <wp:docPr id="60" name="Textfeld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7540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C6813B" w14:textId="77777777" w:rsidR="00B84B11" w:rsidRPr="00B11868" w:rsidRDefault="00B84B11" w:rsidP="006A22A5">
                            <w:proofErr w:type="spellStart"/>
                            <w:r w:rsidRPr="00B11868">
                              <w:t>gewählt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21145" id="Textfeld 60" o:spid="_x0000_s1062" type="#_x0000_t202" style="position:absolute;margin-left:330.35pt;margin-top:41.95pt;width:150.2pt;height:26.45pt;z-index:251786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" filled="f" stroked="f" strokeweight=".5pt">
                <v:textbox>
                  <w:txbxContent>
                    <w:p w14:paraId="51C6813B" w14:textId="77777777" w:rsidR="00B84B11" w:rsidRPr="00B11868" w:rsidRDefault="00B84B11" w:rsidP="006A22A5">
                      <w:proofErr w:type="spellStart"/>
                      <w:r w:rsidRPr="00B11868">
                        <w:t>gewählt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E6D6E" w:rsidRPr="00F30E61">
        <w:t xml:space="preserve">Abbildung </w:t>
      </w:r>
      <w:fldSimple w:instr=" SEQ Abbildung \* ARABIC ">
        <w:r w:rsidR="008E32D0">
          <w:rPr>
            <w:noProof/>
          </w:rPr>
          <w:t>17</w:t>
        </w:r>
      </w:fldSimple>
      <w:r w:rsidR="00FE6D6E" w:rsidRPr="00F30E61">
        <w:t xml:space="preserve">: Mögliche Werte für den Wert des </w:t>
      </w:r>
      <w:proofErr w:type="spellStart"/>
      <w:r w:rsidR="00FE6D6E" w:rsidRPr="00F30E61">
        <w:t>OCRnA</w:t>
      </w:r>
      <w:proofErr w:type="spellEnd"/>
      <w:r w:rsidR="00FE6D6E" w:rsidRPr="00F30E61">
        <w:t xml:space="preserve"> Registers</w:t>
      </w:r>
    </w:p>
    <w:tbl>
      <w:tblPr>
        <w:tblStyle w:val="Gitternetztabelle4Akzent2"/>
        <w:tblW w:w="5382" w:type="dxa"/>
        <w:tblLook w:val="04A0" w:firstRow="1" w:lastRow="0" w:firstColumn="1" w:lastColumn="0" w:noHBand="0" w:noVBand="1"/>
      </w:tblPr>
      <w:tblGrid>
        <w:gridCol w:w="1179"/>
        <w:gridCol w:w="4203"/>
      </w:tblGrid>
      <w:tr w:rsidR="00FE6D6E" w:rsidRPr="00C072F2" w14:paraId="1CAB5189" w14:textId="77777777" w:rsidTr="006A22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  <w:noWrap/>
            <w:hideMark/>
          </w:tcPr>
          <w:p w14:paraId="5C159910" w14:textId="77777777" w:rsidR="00FE6D6E" w:rsidRPr="00F30E61" w:rsidRDefault="00FE6D6E" w:rsidP="00FE6D6E">
            <w:pPr>
              <w:rPr>
                <w:rFonts w:ascii="Calibri" w:hAnsi="Calibri" w:cs="Calibri"/>
                <w:color w:val="000000"/>
                <w:sz w:val="22"/>
                <w:szCs w:val="22"/>
                <w:lang w:val="de-AT"/>
              </w:rPr>
            </w:pPr>
            <w:proofErr w:type="spellStart"/>
            <w:r w:rsidRPr="00F30E61">
              <w:rPr>
                <w:rFonts w:ascii="Calibri" w:hAnsi="Calibri" w:cs="Calibri"/>
                <w:color w:val="000000"/>
                <w:sz w:val="22"/>
                <w:szCs w:val="22"/>
                <w:lang w:val="de-AT"/>
              </w:rPr>
              <w:t>Divider</w:t>
            </w:r>
            <w:proofErr w:type="spellEnd"/>
            <w:r w:rsidRPr="00F30E61">
              <w:rPr>
                <w:rFonts w:ascii="Calibri" w:hAnsi="Calibri" w:cs="Calibri"/>
                <w:color w:val="000000"/>
                <w:sz w:val="22"/>
                <w:szCs w:val="22"/>
                <w:lang w:val="de-AT"/>
              </w:rPr>
              <w:t xml:space="preserve"> N</w:t>
            </w:r>
          </w:p>
        </w:tc>
        <w:tc>
          <w:tcPr>
            <w:tcW w:w="4203" w:type="dxa"/>
            <w:noWrap/>
            <w:hideMark/>
          </w:tcPr>
          <w:p w14:paraId="439DED74" w14:textId="34AE0375" w:rsidR="00FE6D6E" w:rsidRPr="00F30E61" w:rsidRDefault="00FE6D6E" w:rsidP="00FE6D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  <w:lang w:val="de-AT"/>
              </w:rPr>
            </w:pPr>
            <w:proofErr w:type="spellStart"/>
            <w:r w:rsidRPr="00F30E61">
              <w:rPr>
                <w:rFonts w:ascii="Calibri" w:hAnsi="Calibri" w:cs="Calibri"/>
                <w:color w:val="000000"/>
                <w:sz w:val="22"/>
                <w:szCs w:val="22"/>
                <w:lang w:val="de-AT"/>
              </w:rPr>
              <w:t>OCRnB</w:t>
            </w:r>
            <w:proofErr w:type="spellEnd"/>
            <w:r w:rsidRPr="00F30E61">
              <w:rPr>
                <w:rFonts w:ascii="Calibri" w:hAnsi="Calibri" w:cs="Calibri"/>
                <w:color w:val="000000"/>
                <w:sz w:val="22"/>
                <w:szCs w:val="22"/>
                <w:lang w:val="de-AT"/>
              </w:rPr>
              <w:t xml:space="preserve"> (Register zum Festlegen der Grenze für den COMPB Interrupt)</w:t>
            </w:r>
          </w:p>
        </w:tc>
      </w:tr>
      <w:tr w:rsidR="00FE6D6E" w:rsidRPr="00F30E61" w14:paraId="7714933F" w14:textId="77777777" w:rsidTr="006A22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  <w:noWrap/>
            <w:hideMark/>
          </w:tcPr>
          <w:p w14:paraId="7363B8CD" w14:textId="77777777" w:rsidR="00FE6D6E" w:rsidRPr="00F30E61" w:rsidRDefault="00FE6D6E" w:rsidP="00FE6D6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de-AT"/>
              </w:rPr>
            </w:pPr>
            <w:r w:rsidRPr="00F30E61">
              <w:rPr>
                <w:rFonts w:ascii="Calibri" w:hAnsi="Calibri" w:cs="Calibri"/>
                <w:color w:val="000000"/>
                <w:sz w:val="22"/>
                <w:szCs w:val="22"/>
                <w:lang w:val="de-AT"/>
              </w:rPr>
              <w:t>1</w:t>
            </w:r>
          </w:p>
        </w:tc>
        <w:tc>
          <w:tcPr>
            <w:tcW w:w="4203" w:type="dxa"/>
            <w:noWrap/>
            <w:hideMark/>
          </w:tcPr>
          <w:p w14:paraId="53B58DFA" w14:textId="77777777" w:rsidR="00FE6D6E" w:rsidRPr="00F30E61" w:rsidRDefault="00FE6D6E" w:rsidP="00FE6D6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de-AT"/>
              </w:rPr>
            </w:pPr>
            <w:r w:rsidRPr="00F30E61">
              <w:rPr>
                <w:rFonts w:ascii="Calibri" w:hAnsi="Calibri" w:cs="Calibri"/>
                <w:sz w:val="22"/>
                <w:szCs w:val="22"/>
                <w:lang w:val="de-AT"/>
              </w:rPr>
              <w:t>16439.00</w:t>
            </w:r>
          </w:p>
        </w:tc>
      </w:tr>
      <w:tr w:rsidR="00FE6D6E" w:rsidRPr="00F30E61" w14:paraId="3D98CDAC" w14:textId="77777777" w:rsidTr="006A22A5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  <w:noWrap/>
            <w:hideMark/>
          </w:tcPr>
          <w:p w14:paraId="6B61D983" w14:textId="77777777" w:rsidR="00FE6D6E" w:rsidRPr="00F30E61" w:rsidRDefault="00FE6D6E" w:rsidP="00FE6D6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de-AT"/>
              </w:rPr>
            </w:pPr>
            <w:r w:rsidRPr="00F30E61">
              <w:rPr>
                <w:rFonts w:ascii="Calibri" w:hAnsi="Calibri" w:cs="Calibri"/>
                <w:color w:val="000000"/>
                <w:sz w:val="22"/>
                <w:szCs w:val="22"/>
                <w:lang w:val="de-AT"/>
              </w:rPr>
              <w:t>8</w:t>
            </w:r>
          </w:p>
        </w:tc>
        <w:tc>
          <w:tcPr>
            <w:tcW w:w="4203" w:type="dxa"/>
            <w:noWrap/>
            <w:hideMark/>
          </w:tcPr>
          <w:p w14:paraId="23E259B9" w14:textId="77777777" w:rsidR="00FE6D6E" w:rsidRPr="00F30E61" w:rsidRDefault="00FE6D6E" w:rsidP="00FE6D6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de-AT"/>
              </w:rPr>
            </w:pPr>
            <w:r w:rsidRPr="00F30E61">
              <w:rPr>
                <w:rFonts w:ascii="Calibri" w:hAnsi="Calibri" w:cs="Calibri"/>
                <w:sz w:val="22"/>
                <w:szCs w:val="22"/>
                <w:lang w:val="de-AT"/>
              </w:rPr>
              <w:t>2054.00</w:t>
            </w:r>
          </w:p>
        </w:tc>
      </w:tr>
      <w:tr w:rsidR="00FE6D6E" w:rsidRPr="00F30E61" w14:paraId="4868DC76" w14:textId="77777777" w:rsidTr="006A22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  <w:noWrap/>
            <w:hideMark/>
          </w:tcPr>
          <w:p w14:paraId="2A17138E" w14:textId="77777777" w:rsidR="00FE6D6E" w:rsidRPr="00F30E61" w:rsidRDefault="00FE6D6E" w:rsidP="00FE6D6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de-AT"/>
              </w:rPr>
            </w:pPr>
            <w:r w:rsidRPr="00F30E61">
              <w:rPr>
                <w:rFonts w:ascii="Calibri" w:hAnsi="Calibri" w:cs="Calibri"/>
                <w:color w:val="000000"/>
                <w:sz w:val="22"/>
                <w:szCs w:val="22"/>
                <w:lang w:val="de-AT"/>
              </w:rPr>
              <w:t>64</w:t>
            </w:r>
          </w:p>
        </w:tc>
        <w:tc>
          <w:tcPr>
            <w:tcW w:w="4203" w:type="dxa"/>
            <w:noWrap/>
            <w:hideMark/>
          </w:tcPr>
          <w:p w14:paraId="525600C8" w14:textId="77777777" w:rsidR="00FE6D6E" w:rsidRPr="00F30E61" w:rsidRDefault="00FE6D6E" w:rsidP="00FE6D6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de-AT"/>
              </w:rPr>
            </w:pPr>
            <w:r w:rsidRPr="00F30E61">
              <w:rPr>
                <w:rFonts w:ascii="Calibri" w:hAnsi="Calibri" w:cs="Calibri"/>
                <w:sz w:val="22"/>
                <w:szCs w:val="22"/>
                <w:lang w:val="de-AT"/>
              </w:rPr>
              <w:t>255.88</w:t>
            </w:r>
          </w:p>
        </w:tc>
      </w:tr>
      <w:tr w:rsidR="00FE6D6E" w:rsidRPr="00F30E61" w14:paraId="4DFF3B33" w14:textId="77777777" w:rsidTr="006A22A5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  <w:noWrap/>
            <w:hideMark/>
          </w:tcPr>
          <w:p w14:paraId="79DE729B" w14:textId="77777777" w:rsidR="00FE6D6E" w:rsidRPr="00F30E61" w:rsidRDefault="00FE6D6E" w:rsidP="00FE6D6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de-AT"/>
              </w:rPr>
            </w:pPr>
            <w:r w:rsidRPr="00F30E61">
              <w:rPr>
                <w:rFonts w:ascii="Calibri" w:hAnsi="Calibri" w:cs="Calibri"/>
                <w:color w:val="000000"/>
                <w:sz w:val="22"/>
                <w:szCs w:val="22"/>
                <w:lang w:val="de-AT"/>
              </w:rPr>
              <w:t>256</w:t>
            </w:r>
          </w:p>
        </w:tc>
        <w:tc>
          <w:tcPr>
            <w:tcW w:w="4203" w:type="dxa"/>
            <w:noWrap/>
            <w:hideMark/>
          </w:tcPr>
          <w:p w14:paraId="65DF990B" w14:textId="77777777" w:rsidR="00FE6D6E" w:rsidRPr="00F30E61" w:rsidRDefault="00FE6D6E" w:rsidP="00FE6D6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de-AT"/>
              </w:rPr>
            </w:pPr>
            <w:r w:rsidRPr="00F30E61">
              <w:rPr>
                <w:rFonts w:ascii="Calibri" w:hAnsi="Calibri" w:cs="Calibri"/>
                <w:sz w:val="22"/>
                <w:szCs w:val="22"/>
                <w:lang w:val="de-AT"/>
              </w:rPr>
              <w:t>63.22</w:t>
            </w:r>
          </w:p>
        </w:tc>
      </w:tr>
      <w:tr w:rsidR="00FE6D6E" w:rsidRPr="00F30E61" w14:paraId="71723B98" w14:textId="77777777" w:rsidTr="006A22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  <w:noWrap/>
            <w:hideMark/>
          </w:tcPr>
          <w:p w14:paraId="538EE533" w14:textId="77777777" w:rsidR="00FE6D6E" w:rsidRPr="00F30E61" w:rsidRDefault="00FE6D6E" w:rsidP="00FE6D6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de-AT"/>
              </w:rPr>
            </w:pPr>
            <w:r w:rsidRPr="00F30E61">
              <w:rPr>
                <w:rFonts w:ascii="Calibri" w:hAnsi="Calibri" w:cs="Calibri"/>
                <w:color w:val="000000"/>
                <w:sz w:val="22"/>
                <w:szCs w:val="22"/>
                <w:lang w:val="de-AT"/>
              </w:rPr>
              <w:t>1024</w:t>
            </w:r>
          </w:p>
        </w:tc>
        <w:tc>
          <w:tcPr>
            <w:tcW w:w="4203" w:type="dxa"/>
            <w:noWrap/>
            <w:hideMark/>
          </w:tcPr>
          <w:p w14:paraId="2BFBAEEB" w14:textId="77777777" w:rsidR="00FE6D6E" w:rsidRPr="00F30E61" w:rsidRDefault="00FE6D6E" w:rsidP="00BE398A">
            <w:pPr>
              <w:keepNext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de-AT"/>
              </w:rPr>
            </w:pPr>
            <w:r w:rsidRPr="00F30E61">
              <w:rPr>
                <w:rFonts w:ascii="Calibri" w:hAnsi="Calibri" w:cs="Calibri"/>
                <w:sz w:val="22"/>
                <w:szCs w:val="22"/>
                <w:lang w:val="de-AT"/>
              </w:rPr>
              <w:t>15.05</w:t>
            </w:r>
          </w:p>
        </w:tc>
      </w:tr>
    </w:tbl>
    <w:p w14:paraId="5FDC7F91" w14:textId="4EE0E3FD" w:rsidR="00297416" w:rsidRPr="00F30E61" w:rsidRDefault="00BF38D6" w:rsidP="00BE398A">
      <w:pPr>
        <w:pStyle w:val="Beschriftung"/>
      </w:pPr>
      <w:r w:rsidRPr="00F30E61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01345D6" wp14:editId="324A2B3D">
                <wp:simplePos x="0" y="0"/>
                <wp:positionH relativeFrom="column">
                  <wp:posOffset>3485515</wp:posOffset>
                </wp:positionH>
                <wp:positionV relativeFrom="paragraph">
                  <wp:posOffset>596900</wp:posOffset>
                </wp:positionV>
                <wp:extent cx="701675" cy="236855"/>
                <wp:effectExtent l="19050" t="19050" r="22225" b="29845"/>
                <wp:wrapNone/>
                <wp:docPr id="61" name="Pfeil: nach links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675" cy="2368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F7D95F" id="Pfeil: nach links 61" o:spid="_x0000_s1026" type="#_x0000_t66" style="position:absolute;margin-left:274.45pt;margin-top:47pt;width:55.25pt;height:18.6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" adj="3646" fillcolor="#ed7d31 [3205]" strokecolor="#823b0b [1605]" strokeweight="1pt"/>
            </w:pict>
          </mc:Fallback>
        </mc:AlternateContent>
      </w:r>
      <w:r w:rsidRPr="00F30E61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98B3040" wp14:editId="4E085FA5">
                <wp:simplePos x="0" y="0"/>
                <wp:positionH relativeFrom="column">
                  <wp:posOffset>4222379</wp:posOffset>
                </wp:positionH>
                <wp:positionV relativeFrom="paragraph">
                  <wp:posOffset>520065</wp:posOffset>
                </wp:positionV>
                <wp:extent cx="1907540" cy="335915"/>
                <wp:effectExtent l="0" t="0" r="0" b="6985"/>
                <wp:wrapNone/>
                <wp:docPr id="62" name="Textfeld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7540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51D2ED" w14:textId="77777777" w:rsidR="00B84B11" w:rsidRPr="00B11868" w:rsidRDefault="00B84B11" w:rsidP="0047379E">
                            <w:proofErr w:type="spellStart"/>
                            <w:r w:rsidRPr="00B11868">
                              <w:t>gewählt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B3040" id="Textfeld 62" o:spid="_x0000_s1063" type="#_x0000_t202" style="position:absolute;margin-left:332.45pt;margin-top:40.95pt;width:150.2pt;height:26.45pt;z-index:251789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" filled="f" stroked="f" strokeweight=".5pt">
                <v:textbox>
                  <w:txbxContent>
                    <w:p w14:paraId="1851D2ED" w14:textId="77777777" w:rsidR="00B84B11" w:rsidRPr="00B11868" w:rsidRDefault="00B84B11" w:rsidP="0047379E">
                      <w:proofErr w:type="spellStart"/>
                      <w:r w:rsidRPr="00B11868">
                        <w:t>gewählt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E398A" w:rsidRPr="00F30E61">
        <w:t xml:space="preserve">Abbildung </w:t>
      </w:r>
      <w:fldSimple w:instr=" SEQ Abbildung \* ARABIC ">
        <w:r w:rsidR="008E32D0">
          <w:rPr>
            <w:noProof/>
          </w:rPr>
          <w:t>18</w:t>
        </w:r>
      </w:fldSimple>
      <w:r w:rsidR="00BE398A" w:rsidRPr="00F30E61">
        <w:t xml:space="preserve">: Mögliche Werte für den Wert des </w:t>
      </w:r>
      <w:proofErr w:type="spellStart"/>
      <w:r w:rsidR="00BE398A" w:rsidRPr="00F30E61">
        <w:t>OCRnB</w:t>
      </w:r>
      <w:proofErr w:type="spellEnd"/>
      <w:r w:rsidR="00BE398A" w:rsidRPr="00F30E61">
        <w:t xml:space="preserve"> Registers</w:t>
      </w:r>
    </w:p>
    <w:tbl>
      <w:tblPr>
        <w:tblStyle w:val="Gitternetztabelle4Akzent2"/>
        <w:tblW w:w="5382" w:type="dxa"/>
        <w:tblLook w:val="04A0" w:firstRow="1" w:lastRow="0" w:firstColumn="1" w:lastColumn="0" w:noHBand="0" w:noVBand="1"/>
      </w:tblPr>
      <w:tblGrid>
        <w:gridCol w:w="1179"/>
        <w:gridCol w:w="4203"/>
      </w:tblGrid>
      <w:tr w:rsidR="0047379E" w:rsidRPr="00C072F2" w14:paraId="0540AF00" w14:textId="77777777" w:rsidTr="00BF38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  <w:noWrap/>
            <w:hideMark/>
          </w:tcPr>
          <w:p w14:paraId="63B5878C" w14:textId="77777777" w:rsidR="0047379E" w:rsidRPr="00F30E61" w:rsidRDefault="0047379E">
            <w:pPr>
              <w:rPr>
                <w:rFonts w:ascii="Calibri" w:hAnsi="Calibri" w:cs="Calibri"/>
                <w:color w:val="000000"/>
                <w:sz w:val="22"/>
                <w:szCs w:val="22"/>
                <w:lang w:val="de-AT"/>
              </w:rPr>
            </w:pPr>
            <w:proofErr w:type="spellStart"/>
            <w:r w:rsidRPr="00F30E61">
              <w:rPr>
                <w:rFonts w:ascii="Calibri" w:hAnsi="Calibri" w:cs="Calibri"/>
                <w:color w:val="000000"/>
                <w:sz w:val="22"/>
                <w:szCs w:val="22"/>
                <w:lang w:val="de-AT"/>
              </w:rPr>
              <w:t>Divider</w:t>
            </w:r>
            <w:proofErr w:type="spellEnd"/>
            <w:r w:rsidRPr="00F30E61">
              <w:rPr>
                <w:rFonts w:ascii="Calibri" w:hAnsi="Calibri" w:cs="Calibri"/>
                <w:color w:val="000000"/>
                <w:sz w:val="22"/>
                <w:szCs w:val="22"/>
                <w:lang w:val="de-AT"/>
              </w:rPr>
              <w:t xml:space="preserve"> N</w:t>
            </w:r>
          </w:p>
        </w:tc>
        <w:tc>
          <w:tcPr>
            <w:tcW w:w="4203" w:type="dxa"/>
            <w:noWrap/>
            <w:hideMark/>
          </w:tcPr>
          <w:p w14:paraId="461DEE02" w14:textId="72652DAF" w:rsidR="0047379E" w:rsidRPr="00F30E61" w:rsidRDefault="0047379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  <w:lang w:val="de-AT"/>
              </w:rPr>
            </w:pPr>
            <w:proofErr w:type="spellStart"/>
            <w:r w:rsidRPr="00F30E61">
              <w:rPr>
                <w:rFonts w:ascii="Calibri" w:hAnsi="Calibri" w:cs="Calibri"/>
                <w:color w:val="000000"/>
                <w:sz w:val="22"/>
                <w:szCs w:val="22"/>
                <w:lang w:val="de-AT"/>
              </w:rPr>
              <w:t>ICRn</w:t>
            </w:r>
            <w:proofErr w:type="spellEnd"/>
            <w:r w:rsidRPr="00F30E61">
              <w:rPr>
                <w:rFonts w:ascii="Calibri" w:hAnsi="Calibri" w:cs="Calibri"/>
                <w:color w:val="000000"/>
                <w:sz w:val="22"/>
                <w:szCs w:val="22"/>
                <w:lang w:val="de-AT"/>
              </w:rPr>
              <w:t xml:space="preserve"> (Register zum Festlegen der Grenze für den Input Capture Interrupt)</w:t>
            </w:r>
          </w:p>
        </w:tc>
      </w:tr>
      <w:tr w:rsidR="0047379E" w:rsidRPr="00F30E61" w14:paraId="6D99A44F" w14:textId="77777777" w:rsidTr="00BF38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  <w:noWrap/>
            <w:hideMark/>
          </w:tcPr>
          <w:p w14:paraId="1D865889" w14:textId="77777777" w:rsidR="0047379E" w:rsidRPr="00F30E61" w:rsidRDefault="0047379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de-AT"/>
              </w:rPr>
            </w:pPr>
            <w:r w:rsidRPr="00F30E61">
              <w:rPr>
                <w:rFonts w:ascii="Calibri" w:hAnsi="Calibri" w:cs="Calibri"/>
                <w:color w:val="000000"/>
                <w:sz w:val="22"/>
                <w:szCs w:val="22"/>
                <w:lang w:val="de-AT"/>
              </w:rPr>
              <w:t>1</w:t>
            </w:r>
          </w:p>
        </w:tc>
        <w:tc>
          <w:tcPr>
            <w:tcW w:w="4203" w:type="dxa"/>
            <w:noWrap/>
            <w:hideMark/>
          </w:tcPr>
          <w:p w14:paraId="45FF48D3" w14:textId="338283C1" w:rsidR="0047379E" w:rsidRPr="00F30E61" w:rsidRDefault="0047379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de-AT"/>
              </w:rPr>
            </w:pPr>
            <w:r w:rsidRPr="00F30E61">
              <w:rPr>
                <w:rFonts w:ascii="Calibri" w:hAnsi="Calibri" w:cs="Calibri"/>
                <w:sz w:val="22"/>
                <w:szCs w:val="22"/>
                <w:lang w:val="de-AT"/>
              </w:rPr>
              <w:t>27399.00</w:t>
            </w:r>
          </w:p>
        </w:tc>
      </w:tr>
      <w:tr w:rsidR="0047379E" w:rsidRPr="00F30E61" w14:paraId="57A0A846" w14:textId="77777777" w:rsidTr="00BF38D6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  <w:noWrap/>
            <w:hideMark/>
          </w:tcPr>
          <w:p w14:paraId="3A416CDA" w14:textId="77777777" w:rsidR="0047379E" w:rsidRPr="00F30E61" w:rsidRDefault="0047379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de-AT"/>
              </w:rPr>
            </w:pPr>
            <w:r w:rsidRPr="00F30E61">
              <w:rPr>
                <w:rFonts w:ascii="Calibri" w:hAnsi="Calibri" w:cs="Calibri"/>
                <w:color w:val="000000"/>
                <w:sz w:val="22"/>
                <w:szCs w:val="22"/>
                <w:lang w:val="de-AT"/>
              </w:rPr>
              <w:t>8</w:t>
            </w:r>
          </w:p>
        </w:tc>
        <w:tc>
          <w:tcPr>
            <w:tcW w:w="4203" w:type="dxa"/>
            <w:noWrap/>
            <w:hideMark/>
          </w:tcPr>
          <w:p w14:paraId="7AF9AE4D" w14:textId="7D037862" w:rsidR="0047379E" w:rsidRPr="00F30E61" w:rsidRDefault="0047379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de-AT"/>
              </w:rPr>
            </w:pPr>
            <w:r w:rsidRPr="00F30E61">
              <w:rPr>
                <w:rFonts w:ascii="Calibri" w:hAnsi="Calibri" w:cs="Calibri"/>
                <w:sz w:val="22"/>
                <w:szCs w:val="22"/>
                <w:lang w:val="de-AT"/>
              </w:rPr>
              <w:t>3424.00</w:t>
            </w:r>
          </w:p>
        </w:tc>
      </w:tr>
      <w:tr w:rsidR="0047379E" w:rsidRPr="00F30E61" w14:paraId="077333CD" w14:textId="77777777" w:rsidTr="00BF38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  <w:noWrap/>
            <w:hideMark/>
          </w:tcPr>
          <w:p w14:paraId="49645946" w14:textId="77777777" w:rsidR="0047379E" w:rsidRPr="00F30E61" w:rsidRDefault="0047379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de-AT"/>
              </w:rPr>
            </w:pPr>
            <w:r w:rsidRPr="00F30E61">
              <w:rPr>
                <w:rFonts w:ascii="Calibri" w:hAnsi="Calibri" w:cs="Calibri"/>
                <w:color w:val="000000"/>
                <w:sz w:val="22"/>
                <w:szCs w:val="22"/>
                <w:lang w:val="de-AT"/>
              </w:rPr>
              <w:t>64</w:t>
            </w:r>
          </w:p>
        </w:tc>
        <w:tc>
          <w:tcPr>
            <w:tcW w:w="4203" w:type="dxa"/>
            <w:noWrap/>
            <w:hideMark/>
          </w:tcPr>
          <w:p w14:paraId="29C1B616" w14:textId="77777777" w:rsidR="0047379E" w:rsidRPr="00F30E61" w:rsidRDefault="0047379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de-AT"/>
              </w:rPr>
            </w:pPr>
            <w:r w:rsidRPr="00F30E61">
              <w:rPr>
                <w:rFonts w:ascii="Calibri" w:hAnsi="Calibri" w:cs="Calibri"/>
                <w:sz w:val="22"/>
                <w:szCs w:val="22"/>
                <w:lang w:val="de-AT"/>
              </w:rPr>
              <w:t>427.13</w:t>
            </w:r>
          </w:p>
        </w:tc>
      </w:tr>
      <w:tr w:rsidR="0047379E" w:rsidRPr="00F30E61" w14:paraId="2B2FEB5F" w14:textId="77777777" w:rsidTr="00BF38D6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  <w:noWrap/>
            <w:hideMark/>
          </w:tcPr>
          <w:p w14:paraId="6996EFB9" w14:textId="77777777" w:rsidR="0047379E" w:rsidRPr="00F30E61" w:rsidRDefault="0047379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de-AT"/>
              </w:rPr>
            </w:pPr>
            <w:r w:rsidRPr="00F30E61">
              <w:rPr>
                <w:rFonts w:ascii="Calibri" w:hAnsi="Calibri" w:cs="Calibri"/>
                <w:color w:val="000000"/>
                <w:sz w:val="22"/>
                <w:szCs w:val="22"/>
                <w:lang w:val="de-AT"/>
              </w:rPr>
              <w:t>256</w:t>
            </w:r>
          </w:p>
        </w:tc>
        <w:tc>
          <w:tcPr>
            <w:tcW w:w="4203" w:type="dxa"/>
            <w:noWrap/>
            <w:hideMark/>
          </w:tcPr>
          <w:p w14:paraId="5E778B82" w14:textId="77777777" w:rsidR="0047379E" w:rsidRPr="00F30E61" w:rsidRDefault="0047379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de-AT"/>
              </w:rPr>
            </w:pPr>
            <w:r w:rsidRPr="00F30E61">
              <w:rPr>
                <w:rFonts w:ascii="Calibri" w:hAnsi="Calibri" w:cs="Calibri"/>
                <w:sz w:val="22"/>
                <w:szCs w:val="22"/>
                <w:lang w:val="de-AT"/>
              </w:rPr>
              <w:t>106.03</w:t>
            </w:r>
          </w:p>
        </w:tc>
      </w:tr>
      <w:tr w:rsidR="0047379E" w:rsidRPr="00F30E61" w14:paraId="238216FF" w14:textId="77777777" w:rsidTr="00BF38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9" w:type="dxa"/>
            <w:noWrap/>
            <w:hideMark/>
          </w:tcPr>
          <w:p w14:paraId="686559A0" w14:textId="77777777" w:rsidR="0047379E" w:rsidRPr="00F30E61" w:rsidRDefault="0047379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de-AT"/>
              </w:rPr>
            </w:pPr>
            <w:r w:rsidRPr="00F30E61">
              <w:rPr>
                <w:rFonts w:ascii="Calibri" w:hAnsi="Calibri" w:cs="Calibri"/>
                <w:color w:val="000000"/>
                <w:sz w:val="22"/>
                <w:szCs w:val="22"/>
                <w:lang w:val="de-AT"/>
              </w:rPr>
              <w:t>1024</w:t>
            </w:r>
          </w:p>
        </w:tc>
        <w:tc>
          <w:tcPr>
            <w:tcW w:w="4203" w:type="dxa"/>
            <w:noWrap/>
            <w:hideMark/>
          </w:tcPr>
          <w:p w14:paraId="132C3F39" w14:textId="77777777" w:rsidR="0047379E" w:rsidRPr="00F30E61" w:rsidRDefault="0047379E" w:rsidP="00EB3FEB">
            <w:pPr>
              <w:keepNext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  <w:lang w:val="de-AT"/>
              </w:rPr>
            </w:pPr>
            <w:r w:rsidRPr="00F30E61">
              <w:rPr>
                <w:rFonts w:ascii="Calibri" w:hAnsi="Calibri" w:cs="Calibri"/>
                <w:sz w:val="22"/>
                <w:szCs w:val="22"/>
                <w:lang w:val="de-AT"/>
              </w:rPr>
              <w:t>25.76</w:t>
            </w:r>
          </w:p>
        </w:tc>
      </w:tr>
    </w:tbl>
    <w:p w14:paraId="4668AF9C" w14:textId="23D4215F" w:rsidR="00A358F7" w:rsidRPr="00F30E61" w:rsidRDefault="00EB3FEB" w:rsidP="00EB3FEB">
      <w:pPr>
        <w:pStyle w:val="Beschriftung"/>
      </w:pPr>
      <w:r w:rsidRPr="00F30E61">
        <w:t xml:space="preserve">Abbildung </w:t>
      </w:r>
      <w:fldSimple w:instr=" SEQ Abbildung \* ARABIC ">
        <w:r w:rsidR="008E32D0">
          <w:rPr>
            <w:noProof/>
          </w:rPr>
          <w:t>19</w:t>
        </w:r>
      </w:fldSimple>
      <w:r w:rsidRPr="00F30E61">
        <w:t xml:space="preserve">: Mögliche Werte für den Wert des </w:t>
      </w:r>
      <w:proofErr w:type="spellStart"/>
      <w:r w:rsidRPr="00F30E61">
        <w:t>ICRn</w:t>
      </w:r>
      <w:proofErr w:type="spellEnd"/>
      <w:r w:rsidRPr="00F30E61">
        <w:t xml:space="preserve"> Registers</w:t>
      </w:r>
    </w:p>
    <w:p w14:paraId="01129EA8" w14:textId="77777777" w:rsidR="00A358F7" w:rsidRPr="00F30E61" w:rsidRDefault="00A358F7">
      <w:pPr>
        <w:spacing w:after="160" w:line="259" w:lineRule="auto"/>
        <w:rPr>
          <w:rFonts w:asciiTheme="minorHAnsi" w:eastAsiaTheme="minorHAnsi" w:hAnsiTheme="minorHAnsi" w:cstheme="minorBidi"/>
          <w:i/>
          <w:iCs/>
          <w:color w:val="44546A" w:themeColor="text2"/>
          <w:sz w:val="18"/>
          <w:szCs w:val="18"/>
          <w:lang w:val="de-AT" w:eastAsia="en-US"/>
        </w:rPr>
      </w:pPr>
      <w:r w:rsidRPr="00F30E61">
        <w:rPr>
          <w:lang w:val="de-AT"/>
        </w:rPr>
        <w:br w:type="page"/>
      </w:r>
    </w:p>
    <w:p w14:paraId="47B67ACE" w14:textId="1B49E320" w:rsidR="00BE398A" w:rsidRPr="00F30E61" w:rsidRDefault="00E81613" w:rsidP="00CE0552">
      <w:pPr>
        <w:pStyle w:val="berschrift3"/>
      </w:pPr>
      <w:bookmarkStart w:id="36" w:name="_Toc11067771"/>
      <w:r w:rsidRPr="00F30E61">
        <w:lastRenderedPageBreak/>
        <w:t>Flussdiagram der Empfangsroutine</w:t>
      </w:r>
      <w:bookmarkEnd w:id="36"/>
    </w:p>
    <w:p w14:paraId="46F89A78" w14:textId="77777777" w:rsidR="00A453FF" w:rsidRPr="00F30E61" w:rsidRDefault="00A453FF" w:rsidP="00CE0552">
      <w:pPr>
        <w:keepNext/>
        <w:rPr>
          <w:lang w:val="de-AT"/>
        </w:rPr>
      </w:pPr>
      <w:r w:rsidRPr="00F30E61">
        <w:rPr>
          <w:noProof/>
          <w:lang w:val="de-AT"/>
        </w:rPr>
        <w:drawing>
          <wp:inline distT="0" distB="0" distL="0" distR="0" wp14:anchorId="0B6F5CBD" wp14:editId="70FA8E21">
            <wp:extent cx="5760720" cy="7662672"/>
            <wp:effectExtent l="0" t="0" r="0" b="0"/>
            <wp:docPr id="63" name="Grafi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62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B0EF9" w14:textId="4F4F9C15" w:rsidR="00E81613" w:rsidRPr="00F30E61" w:rsidRDefault="00A453FF" w:rsidP="00CE0552">
      <w:pPr>
        <w:pStyle w:val="Beschriftung"/>
      </w:pPr>
      <w:r w:rsidRPr="00F30E61">
        <w:t xml:space="preserve">Abbildung </w:t>
      </w:r>
      <w:fldSimple w:instr=" SEQ Abbildung \* ARABIC ">
        <w:r w:rsidR="008E32D0">
          <w:rPr>
            <w:noProof/>
          </w:rPr>
          <w:t>20</w:t>
        </w:r>
      </w:fldSimple>
      <w:r w:rsidRPr="00F30E61">
        <w:t>: Flussdiagram der Empfangsroutine</w:t>
      </w:r>
    </w:p>
    <w:p w14:paraId="76A54C56" w14:textId="3E6E7D6C" w:rsidR="00B51808" w:rsidRPr="00F30E61" w:rsidRDefault="00B51808" w:rsidP="00CE0552">
      <w:pPr>
        <w:spacing w:after="160" w:line="259" w:lineRule="auto"/>
        <w:rPr>
          <w:lang w:val="de-AT" w:eastAsia="en-US"/>
        </w:rPr>
      </w:pPr>
      <w:r w:rsidRPr="00F30E61">
        <w:rPr>
          <w:lang w:val="de-AT" w:eastAsia="en-US"/>
        </w:rPr>
        <w:br w:type="page"/>
      </w:r>
    </w:p>
    <w:p w14:paraId="2FCE6D94" w14:textId="407BC221" w:rsidR="00B51808" w:rsidRPr="00F30E61" w:rsidRDefault="00B51808" w:rsidP="00CE0552">
      <w:pPr>
        <w:pStyle w:val="berschrift3"/>
      </w:pPr>
      <w:bookmarkStart w:id="37" w:name="_Toc11067772"/>
      <w:r w:rsidRPr="00F30E61">
        <w:lastRenderedPageBreak/>
        <w:t>Code der Empfangsroutine</w:t>
      </w:r>
      <w:bookmarkEnd w:id="37"/>
    </w:p>
    <w:p w14:paraId="113562A5" w14:textId="5112E70F" w:rsidR="00B51808" w:rsidRPr="00F30E61" w:rsidRDefault="004A72ED" w:rsidP="00B51808">
      <w:pPr>
        <w:rPr>
          <w:lang w:val="de-AT"/>
        </w:rPr>
      </w:pPr>
      <w:r w:rsidRPr="00F30E61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5FC5156" wp14:editId="320C54BF">
                <wp:simplePos x="0" y="0"/>
                <wp:positionH relativeFrom="column">
                  <wp:posOffset>635</wp:posOffset>
                </wp:positionH>
                <wp:positionV relativeFrom="paragraph">
                  <wp:posOffset>5201285</wp:posOffset>
                </wp:positionV>
                <wp:extent cx="5848350" cy="635"/>
                <wp:effectExtent l="0" t="0" r="0" b="0"/>
                <wp:wrapTopAndBottom/>
                <wp:docPr id="69" name="Textfeld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8FBA87" w14:textId="088E2616" w:rsidR="00B84B11" w:rsidRPr="004A72ED" w:rsidRDefault="00B84B11" w:rsidP="004A72ED">
                            <w:pPr>
                              <w:pStyle w:val="Beschriftung"/>
                            </w:pPr>
                            <w:r>
                              <w:t xml:space="preserve">Code </w:t>
                            </w:r>
                            <w:fldSimple w:instr=" SEQ Code \* ARABIC ">
                              <w:r w:rsidR="008E32D0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>: Implementierung der Empfangsroutine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FC5156" id="Textfeld 69" o:spid="_x0000_s1064" type="#_x0000_t202" style="position:absolute;margin-left:.05pt;margin-top:409.55pt;width:460.5pt;height:.0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" stroked="f">
                <v:textbox style="mso-fit-shape-to-text:t" inset="0,0,0,0">
                  <w:txbxContent>
                    <w:p w14:paraId="698FBA87" w14:textId="088E2616" w:rsidR="00B84B11" w:rsidRPr="004A72ED" w:rsidRDefault="00B84B11" w:rsidP="004A72ED">
                      <w:pPr>
                        <w:pStyle w:val="Beschriftung"/>
                      </w:pPr>
                      <w:r>
                        <w:t xml:space="preserve">Code </w:t>
                      </w:r>
                      <w:fldSimple w:instr=" SEQ Code \* ARABIC ">
                        <w:r w:rsidR="008E32D0">
                          <w:rPr>
                            <w:noProof/>
                          </w:rPr>
                          <w:t>6</w:t>
                        </w:r>
                      </w:fldSimple>
                      <w:r>
                        <w:t>: Implementierung der Empfangsroutine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30E61">
        <w:rPr>
          <w:noProof/>
          <w:lang w:val="de-AT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D7163FD" wp14:editId="2AF68593">
                <wp:simplePos x="0" y="0"/>
                <wp:positionH relativeFrom="margin">
                  <wp:align>left</wp:align>
                </wp:positionH>
                <wp:positionV relativeFrom="paragraph">
                  <wp:posOffset>176530</wp:posOffset>
                </wp:positionV>
                <wp:extent cx="5848350" cy="4970145"/>
                <wp:effectExtent l="0" t="0" r="19050" b="20955"/>
                <wp:wrapTopAndBottom/>
                <wp:docPr id="68" name="Textfeld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0" cy="4970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2"/>
                          </a:solidFill>
                        </a:ln>
                      </wps:spPr>
                      <wps:txbx>
                        <w:txbxContent>
                          <w:p w14:paraId="4FF4FFDA" w14:textId="77777777" w:rsidR="00B84B11" w:rsidRDefault="00B84B11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ISR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(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TIMER1_COMPA_vect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)</w:t>
                            </w:r>
                          </w:p>
                          <w:p w14:paraId="050831DB" w14:textId="77777777" w:rsidR="00B84B11" w:rsidRDefault="00B84B11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{</w:t>
                            </w:r>
                          </w:p>
                          <w:p w14:paraId="266D4200" w14:textId="77777777" w:rsidR="00B84B11" w:rsidRDefault="00B84B11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// First routine to be triggered when something received</w:t>
                            </w:r>
                          </w:p>
                          <w:p w14:paraId="4889D09E" w14:textId="77777777" w:rsidR="00B84B11" w:rsidRDefault="00B84B11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if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HAnsi" w:hAnsi="Consolas" w:cs="Consolas"/>
                                <w:color w:val="00008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Gcounter</w:t>
                            </w:r>
                            <w:proofErr w:type="spellEnd"/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&gt;=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0)</w:t>
                            </w:r>
                          </w:p>
                          <w:p w14:paraId="6A151656" w14:textId="77777777" w:rsidR="00B84B11" w:rsidRDefault="00B84B11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{</w:t>
                            </w:r>
                          </w:p>
                          <w:p w14:paraId="4606D262" w14:textId="77777777" w:rsidR="00B84B11" w:rsidRDefault="00B84B11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HAnsi" w:hAnsi="Consolas" w:cs="Consolas"/>
                                <w:color w:val="00008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GsaveD</w:t>
                            </w:r>
                            <w:proofErr w:type="spellEnd"/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 w:eastAsiaTheme="minorHAnsi" w:hAnsi="Consolas" w:cs="Consolas"/>
                                <w:color w:val="00008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Gcounter</w:t>
                            </w:r>
                            <w:proofErr w:type="spellEnd"/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]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=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RX_PORT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&amp;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RX_PIN_MASK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;</w:t>
                            </w:r>
                          </w:p>
                          <w:p w14:paraId="0EC1DE15" w14:textId="77777777" w:rsidR="00B84B11" w:rsidRDefault="00B84B11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}</w:t>
                            </w:r>
                          </w:p>
                          <w:p w14:paraId="3E71955C" w14:textId="77777777" w:rsidR="00B84B11" w:rsidRDefault="00B84B11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</w:p>
                          <w:p w14:paraId="267BBA13" w14:textId="77777777" w:rsidR="00B84B11" w:rsidRDefault="00B84B11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HAnsi" w:hAnsi="Consolas" w:cs="Consolas"/>
                                <w:color w:val="00008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Gcounter</w:t>
                            </w:r>
                            <w:proofErr w:type="spellEnd"/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++;</w:t>
                            </w:r>
                          </w:p>
                          <w:p w14:paraId="739E2199" w14:textId="77777777" w:rsidR="00B84B11" w:rsidRDefault="00B84B11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}</w:t>
                            </w:r>
                          </w:p>
                          <w:p w14:paraId="147BDB5A" w14:textId="77777777" w:rsidR="00B84B11" w:rsidRDefault="00B84B11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</w:p>
                          <w:p w14:paraId="6E9ACD68" w14:textId="77777777" w:rsidR="00B84B11" w:rsidRDefault="00B84B11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</w:p>
                          <w:p w14:paraId="43C6F416" w14:textId="77777777" w:rsidR="00B84B11" w:rsidRDefault="00B84B11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ISR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(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TIMER1_COMPB_vect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)</w:t>
                            </w:r>
                          </w:p>
                          <w:p w14:paraId="428EB9A6" w14:textId="77777777" w:rsidR="00B84B11" w:rsidRDefault="00B84B11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{</w:t>
                            </w:r>
                          </w:p>
                          <w:p w14:paraId="7874DDFB" w14:textId="77777777" w:rsidR="00B84B11" w:rsidRDefault="00B84B11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// Second routine to be triggered when something received</w:t>
                            </w:r>
                          </w:p>
                          <w:p w14:paraId="3674EDBB" w14:textId="77777777" w:rsidR="00B84B11" w:rsidRDefault="00B84B11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</w:p>
                          <w:p w14:paraId="3ED0E90A" w14:textId="77777777" w:rsidR="00B84B11" w:rsidRDefault="00B84B11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if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HAnsi" w:hAnsi="Consolas" w:cs="Consolas"/>
                                <w:color w:val="00008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Gcounter</w:t>
                            </w:r>
                            <w:proofErr w:type="spellEnd"/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&gt;=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0)</w:t>
                            </w:r>
                          </w:p>
                          <w:p w14:paraId="6F88F0C2" w14:textId="77777777" w:rsidR="00B84B11" w:rsidRDefault="00B84B11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{</w:t>
                            </w:r>
                          </w:p>
                          <w:p w14:paraId="7389314B" w14:textId="77777777" w:rsidR="00B84B11" w:rsidRDefault="00B84B11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HAnsi" w:hAnsi="Consolas" w:cs="Consolas"/>
                                <w:color w:val="00008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GsaveD</w:t>
                            </w:r>
                            <w:proofErr w:type="spellEnd"/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 w:eastAsiaTheme="minorHAnsi" w:hAnsi="Consolas" w:cs="Consolas"/>
                                <w:color w:val="00008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Gcounter</w:t>
                            </w:r>
                            <w:proofErr w:type="spellEnd"/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]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=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RX_PORT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&amp;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RX_PIN_MASK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;</w:t>
                            </w:r>
                          </w:p>
                          <w:p w14:paraId="7134FCF5" w14:textId="77777777" w:rsidR="00B84B11" w:rsidRDefault="00B84B11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}</w:t>
                            </w:r>
                          </w:p>
                          <w:p w14:paraId="18D946CE" w14:textId="77777777" w:rsidR="00B84B11" w:rsidRDefault="00B84B11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</w:p>
                          <w:p w14:paraId="627E13CB" w14:textId="77777777" w:rsidR="00B84B11" w:rsidRDefault="00B84B11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HAnsi" w:hAnsi="Consolas" w:cs="Consolas"/>
                                <w:color w:val="00008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Gcounter</w:t>
                            </w:r>
                            <w:proofErr w:type="spellEnd"/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++;</w:t>
                            </w:r>
                          </w:p>
                          <w:p w14:paraId="19CA2D1D" w14:textId="77777777" w:rsidR="00B84B11" w:rsidRDefault="00B84B11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}</w:t>
                            </w:r>
                          </w:p>
                          <w:p w14:paraId="7C316741" w14:textId="77777777" w:rsidR="00B84B11" w:rsidRDefault="00B84B11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</w:p>
                          <w:p w14:paraId="0E5331E3" w14:textId="77777777" w:rsidR="00B84B11" w:rsidRDefault="00B84B11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</w:p>
                          <w:p w14:paraId="28AD7BF3" w14:textId="77777777" w:rsidR="00B84B11" w:rsidRDefault="00B84B11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ISR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(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TIMER1_CAPT_vect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)</w:t>
                            </w:r>
                          </w:p>
                          <w:p w14:paraId="2278F2BE" w14:textId="77777777" w:rsidR="00B84B11" w:rsidRDefault="00B84B11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{</w:t>
                            </w:r>
                          </w:p>
                          <w:p w14:paraId="15053838" w14:textId="77777777" w:rsidR="00B84B11" w:rsidRDefault="00B84B11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// Ends the transaction</w:t>
                            </w:r>
                          </w:p>
                          <w:p w14:paraId="044A83FB" w14:textId="77777777" w:rsidR="00B84B11" w:rsidRDefault="00B84B11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</w:p>
                          <w:p w14:paraId="39B5DA2C" w14:textId="77777777" w:rsidR="00B84B11" w:rsidRDefault="00B84B11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HAnsi" w:hAnsi="Consolas" w:cs="Consolas"/>
                                <w:color w:val="00008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Gcounter</w:t>
                            </w:r>
                            <w:proofErr w:type="spellEnd"/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=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-4;</w:t>
                            </w:r>
                          </w:p>
                          <w:p w14:paraId="107FA759" w14:textId="77777777" w:rsidR="00B84B11" w:rsidRDefault="00B84B11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HAnsi" w:hAnsi="Consolas" w:cs="Consolas"/>
                                <w:color w:val="00008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RXflag</w:t>
                            </w:r>
                            <w:proofErr w:type="spellEnd"/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=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TRUE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;</w:t>
                            </w:r>
                          </w:p>
                          <w:p w14:paraId="0C43C140" w14:textId="77777777" w:rsidR="00B84B11" w:rsidRDefault="00B84B11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</w:p>
                          <w:p w14:paraId="1E596568" w14:textId="77777777" w:rsidR="00B84B11" w:rsidRDefault="00B84B11" w:rsidP="004A72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TCCR1B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=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TCCR1B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&amp;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~(1&lt;&lt;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CS10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)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&amp;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~(1&lt;&lt;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CS11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)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&amp;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~(1&lt;&lt;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000A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CS12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);</w:t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r>
                              <w:rPr>
                                <w:rFonts w:ascii="Consolas" w:eastAsiaTheme="minorHAnsi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//Timer1 stopped</w:t>
                            </w:r>
                          </w:p>
                          <w:p w14:paraId="66940040" w14:textId="77777777" w:rsidR="00B84B11" w:rsidRDefault="00B84B11" w:rsidP="004A72ED">
                            <w:r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}</w:t>
                            </w:r>
                          </w:p>
                          <w:p w14:paraId="3DE2C1AB" w14:textId="75B069F0" w:rsidR="00B84B11" w:rsidRDefault="00B84B11" w:rsidP="004A72E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163FD" id="Textfeld 68" o:spid="_x0000_s1065" type="#_x0000_t202" style="position:absolute;margin-left:0;margin-top:13.9pt;width:460.5pt;height:391.35pt;z-index:251791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" fillcolor="white [3201]" strokecolor="#ed7d31 [3205]" strokeweight=".5pt">
                <v:textbox>
                  <w:txbxContent>
                    <w:p w14:paraId="4FF4FFDA" w14:textId="77777777" w:rsidR="00B84B11" w:rsidRDefault="00B84B11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000A0"/>
                          <w:sz w:val="19"/>
                          <w:szCs w:val="19"/>
                          <w:highlight w:val="white"/>
                          <w:lang w:eastAsia="en-US"/>
                        </w:rPr>
                        <w:t>ISR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(</w:t>
                      </w:r>
                      <w:r>
                        <w:rPr>
                          <w:rFonts w:ascii="Consolas" w:eastAsiaTheme="minorHAnsi" w:hAnsi="Consolas" w:cs="Consolas"/>
                          <w:color w:val="A000A0"/>
                          <w:sz w:val="19"/>
                          <w:szCs w:val="19"/>
                          <w:highlight w:val="white"/>
                          <w:lang w:eastAsia="en-US"/>
                        </w:rPr>
                        <w:t>TIMER1_COMPA_vect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)</w:t>
                      </w:r>
                    </w:p>
                    <w:p w14:paraId="050831DB" w14:textId="77777777" w:rsidR="00B84B11" w:rsidRDefault="00B84B11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{</w:t>
                      </w:r>
                    </w:p>
                    <w:p w14:paraId="266D4200" w14:textId="77777777" w:rsidR="00B84B11" w:rsidRDefault="00B84B11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  <w:r>
                        <w:rPr>
                          <w:rFonts w:ascii="Consolas" w:eastAsiaTheme="minorHAnsi" w:hAnsi="Consolas" w:cs="Consolas"/>
                          <w:color w:val="008000"/>
                          <w:sz w:val="19"/>
                          <w:szCs w:val="19"/>
                          <w:highlight w:val="white"/>
                          <w:lang w:eastAsia="en-US"/>
                        </w:rPr>
                        <w:t>// First routine to be triggered when something received</w:t>
                      </w:r>
                    </w:p>
                    <w:p w14:paraId="4889D09E" w14:textId="77777777" w:rsidR="00B84B11" w:rsidRDefault="00B84B11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  <w:r>
                        <w:rPr>
                          <w:rFonts w:ascii="Consolas" w:eastAsiaTheme="minorHAnsi" w:hAnsi="Consolas" w:cs="Consolas"/>
                          <w:color w:val="0000FF"/>
                          <w:sz w:val="19"/>
                          <w:szCs w:val="19"/>
                          <w:highlight w:val="white"/>
                          <w:lang w:eastAsia="en-US"/>
                        </w:rPr>
                        <w:t>if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HAnsi" w:hAnsi="Consolas" w:cs="Consolas"/>
                          <w:color w:val="000080"/>
                          <w:sz w:val="19"/>
                          <w:szCs w:val="19"/>
                          <w:highlight w:val="white"/>
                          <w:lang w:eastAsia="en-US"/>
                        </w:rPr>
                        <w:t>Gcounter</w:t>
                      </w:r>
                      <w:proofErr w:type="spellEnd"/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&gt;=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0)</w:t>
                      </w:r>
                    </w:p>
                    <w:p w14:paraId="6A151656" w14:textId="77777777" w:rsidR="00B84B11" w:rsidRDefault="00B84B11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{</w:t>
                      </w:r>
                    </w:p>
                    <w:p w14:paraId="4606D262" w14:textId="77777777" w:rsidR="00B84B11" w:rsidRDefault="00B84B11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HAnsi" w:hAnsi="Consolas" w:cs="Consolas"/>
                          <w:color w:val="000080"/>
                          <w:sz w:val="19"/>
                          <w:szCs w:val="19"/>
                          <w:highlight w:val="white"/>
                          <w:lang w:eastAsia="en-US"/>
                        </w:rPr>
                        <w:t>GsaveD</w:t>
                      </w:r>
                      <w:proofErr w:type="spellEnd"/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[</w:t>
                      </w:r>
                      <w:proofErr w:type="spellStart"/>
                      <w:r>
                        <w:rPr>
                          <w:rFonts w:ascii="Consolas" w:eastAsiaTheme="minorHAnsi" w:hAnsi="Consolas" w:cs="Consolas"/>
                          <w:color w:val="000080"/>
                          <w:sz w:val="19"/>
                          <w:szCs w:val="19"/>
                          <w:highlight w:val="white"/>
                          <w:lang w:eastAsia="en-US"/>
                        </w:rPr>
                        <w:t>Gcounter</w:t>
                      </w:r>
                      <w:proofErr w:type="spellEnd"/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]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=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A000A0"/>
                          <w:sz w:val="19"/>
                          <w:szCs w:val="19"/>
                          <w:highlight w:val="white"/>
                          <w:lang w:eastAsia="en-US"/>
                        </w:rPr>
                        <w:t>RX_PORT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&amp;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A000A0"/>
                          <w:sz w:val="19"/>
                          <w:szCs w:val="19"/>
                          <w:highlight w:val="white"/>
                          <w:lang w:eastAsia="en-US"/>
                        </w:rPr>
                        <w:t>RX_PIN_MASK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;</w:t>
                      </w:r>
                    </w:p>
                    <w:p w14:paraId="0EC1DE15" w14:textId="77777777" w:rsidR="00B84B11" w:rsidRDefault="00B84B11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}</w:t>
                      </w:r>
                    </w:p>
                    <w:p w14:paraId="3E71955C" w14:textId="77777777" w:rsidR="00B84B11" w:rsidRDefault="00B84B11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</w:p>
                    <w:p w14:paraId="267BBA13" w14:textId="77777777" w:rsidR="00B84B11" w:rsidRDefault="00B84B11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HAnsi" w:hAnsi="Consolas" w:cs="Consolas"/>
                          <w:color w:val="000080"/>
                          <w:sz w:val="19"/>
                          <w:szCs w:val="19"/>
                          <w:highlight w:val="white"/>
                          <w:lang w:eastAsia="en-US"/>
                        </w:rPr>
                        <w:t>Gcounter</w:t>
                      </w:r>
                      <w:proofErr w:type="spellEnd"/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++;</w:t>
                      </w:r>
                    </w:p>
                    <w:p w14:paraId="739E2199" w14:textId="77777777" w:rsidR="00B84B11" w:rsidRDefault="00B84B11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}</w:t>
                      </w:r>
                    </w:p>
                    <w:p w14:paraId="147BDB5A" w14:textId="77777777" w:rsidR="00B84B11" w:rsidRDefault="00B84B11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</w:p>
                    <w:p w14:paraId="6E9ACD68" w14:textId="77777777" w:rsidR="00B84B11" w:rsidRDefault="00B84B11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</w:p>
                    <w:p w14:paraId="43C6F416" w14:textId="77777777" w:rsidR="00B84B11" w:rsidRDefault="00B84B11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000A0"/>
                          <w:sz w:val="19"/>
                          <w:szCs w:val="19"/>
                          <w:highlight w:val="white"/>
                          <w:lang w:eastAsia="en-US"/>
                        </w:rPr>
                        <w:t>ISR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(</w:t>
                      </w:r>
                      <w:r>
                        <w:rPr>
                          <w:rFonts w:ascii="Consolas" w:eastAsiaTheme="minorHAnsi" w:hAnsi="Consolas" w:cs="Consolas"/>
                          <w:color w:val="A000A0"/>
                          <w:sz w:val="19"/>
                          <w:szCs w:val="19"/>
                          <w:highlight w:val="white"/>
                          <w:lang w:eastAsia="en-US"/>
                        </w:rPr>
                        <w:t>TIMER1_COMPB_vect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)</w:t>
                      </w:r>
                    </w:p>
                    <w:p w14:paraId="428EB9A6" w14:textId="77777777" w:rsidR="00B84B11" w:rsidRDefault="00B84B11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{</w:t>
                      </w:r>
                    </w:p>
                    <w:p w14:paraId="7874DDFB" w14:textId="77777777" w:rsidR="00B84B11" w:rsidRDefault="00B84B11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  <w:r>
                        <w:rPr>
                          <w:rFonts w:ascii="Consolas" w:eastAsiaTheme="minorHAnsi" w:hAnsi="Consolas" w:cs="Consolas"/>
                          <w:color w:val="008000"/>
                          <w:sz w:val="19"/>
                          <w:szCs w:val="19"/>
                          <w:highlight w:val="white"/>
                          <w:lang w:eastAsia="en-US"/>
                        </w:rPr>
                        <w:t>// Second routine to be triggered when something received</w:t>
                      </w:r>
                    </w:p>
                    <w:p w14:paraId="3674EDBB" w14:textId="77777777" w:rsidR="00B84B11" w:rsidRDefault="00B84B11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</w:p>
                    <w:p w14:paraId="3ED0E90A" w14:textId="77777777" w:rsidR="00B84B11" w:rsidRDefault="00B84B11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  <w:r>
                        <w:rPr>
                          <w:rFonts w:ascii="Consolas" w:eastAsiaTheme="minorHAnsi" w:hAnsi="Consolas" w:cs="Consolas"/>
                          <w:color w:val="0000FF"/>
                          <w:sz w:val="19"/>
                          <w:szCs w:val="19"/>
                          <w:highlight w:val="white"/>
                          <w:lang w:eastAsia="en-US"/>
                        </w:rPr>
                        <w:t>if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HAnsi" w:hAnsi="Consolas" w:cs="Consolas"/>
                          <w:color w:val="000080"/>
                          <w:sz w:val="19"/>
                          <w:szCs w:val="19"/>
                          <w:highlight w:val="white"/>
                          <w:lang w:eastAsia="en-US"/>
                        </w:rPr>
                        <w:t>Gcounter</w:t>
                      </w:r>
                      <w:proofErr w:type="spellEnd"/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&gt;=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0)</w:t>
                      </w:r>
                    </w:p>
                    <w:p w14:paraId="6F88F0C2" w14:textId="77777777" w:rsidR="00B84B11" w:rsidRDefault="00B84B11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{</w:t>
                      </w:r>
                    </w:p>
                    <w:p w14:paraId="7389314B" w14:textId="77777777" w:rsidR="00B84B11" w:rsidRDefault="00B84B11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HAnsi" w:hAnsi="Consolas" w:cs="Consolas"/>
                          <w:color w:val="000080"/>
                          <w:sz w:val="19"/>
                          <w:szCs w:val="19"/>
                          <w:highlight w:val="white"/>
                          <w:lang w:eastAsia="en-US"/>
                        </w:rPr>
                        <w:t>GsaveD</w:t>
                      </w:r>
                      <w:proofErr w:type="spellEnd"/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[</w:t>
                      </w:r>
                      <w:proofErr w:type="spellStart"/>
                      <w:r>
                        <w:rPr>
                          <w:rFonts w:ascii="Consolas" w:eastAsiaTheme="minorHAnsi" w:hAnsi="Consolas" w:cs="Consolas"/>
                          <w:color w:val="000080"/>
                          <w:sz w:val="19"/>
                          <w:szCs w:val="19"/>
                          <w:highlight w:val="white"/>
                          <w:lang w:eastAsia="en-US"/>
                        </w:rPr>
                        <w:t>Gcounter</w:t>
                      </w:r>
                      <w:proofErr w:type="spellEnd"/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]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=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A000A0"/>
                          <w:sz w:val="19"/>
                          <w:szCs w:val="19"/>
                          <w:highlight w:val="white"/>
                          <w:lang w:eastAsia="en-US"/>
                        </w:rPr>
                        <w:t>RX_PORT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&amp;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A000A0"/>
                          <w:sz w:val="19"/>
                          <w:szCs w:val="19"/>
                          <w:highlight w:val="white"/>
                          <w:lang w:eastAsia="en-US"/>
                        </w:rPr>
                        <w:t>RX_PIN_MASK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;</w:t>
                      </w:r>
                    </w:p>
                    <w:p w14:paraId="7134FCF5" w14:textId="77777777" w:rsidR="00B84B11" w:rsidRDefault="00B84B11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}</w:t>
                      </w:r>
                    </w:p>
                    <w:p w14:paraId="18D946CE" w14:textId="77777777" w:rsidR="00B84B11" w:rsidRDefault="00B84B11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</w:p>
                    <w:p w14:paraId="627E13CB" w14:textId="77777777" w:rsidR="00B84B11" w:rsidRDefault="00B84B11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HAnsi" w:hAnsi="Consolas" w:cs="Consolas"/>
                          <w:color w:val="000080"/>
                          <w:sz w:val="19"/>
                          <w:szCs w:val="19"/>
                          <w:highlight w:val="white"/>
                          <w:lang w:eastAsia="en-US"/>
                        </w:rPr>
                        <w:t>Gcounter</w:t>
                      </w:r>
                      <w:proofErr w:type="spellEnd"/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++;</w:t>
                      </w:r>
                    </w:p>
                    <w:p w14:paraId="19CA2D1D" w14:textId="77777777" w:rsidR="00B84B11" w:rsidRDefault="00B84B11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}</w:t>
                      </w:r>
                    </w:p>
                    <w:p w14:paraId="7C316741" w14:textId="77777777" w:rsidR="00B84B11" w:rsidRDefault="00B84B11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</w:p>
                    <w:p w14:paraId="0E5331E3" w14:textId="77777777" w:rsidR="00B84B11" w:rsidRDefault="00B84B11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</w:p>
                    <w:p w14:paraId="28AD7BF3" w14:textId="77777777" w:rsidR="00B84B11" w:rsidRDefault="00B84B11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000A0"/>
                          <w:sz w:val="19"/>
                          <w:szCs w:val="19"/>
                          <w:highlight w:val="white"/>
                          <w:lang w:eastAsia="en-US"/>
                        </w:rPr>
                        <w:t>ISR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(</w:t>
                      </w:r>
                      <w:r>
                        <w:rPr>
                          <w:rFonts w:ascii="Consolas" w:eastAsiaTheme="minorHAnsi" w:hAnsi="Consolas" w:cs="Consolas"/>
                          <w:color w:val="A000A0"/>
                          <w:sz w:val="19"/>
                          <w:szCs w:val="19"/>
                          <w:highlight w:val="white"/>
                          <w:lang w:eastAsia="en-US"/>
                        </w:rPr>
                        <w:t>TIMER1_CAPT_vect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)</w:t>
                      </w:r>
                    </w:p>
                    <w:p w14:paraId="2278F2BE" w14:textId="77777777" w:rsidR="00B84B11" w:rsidRDefault="00B84B11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{</w:t>
                      </w:r>
                    </w:p>
                    <w:p w14:paraId="15053838" w14:textId="77777777" w:rsidR="00B84B11" w:rsidRDefault="00B84B11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  <w:r>
                        <w:rPr>
                          <w:rFonts w:ascii="Consolas" w:eastAsiaTheme="minorHAnsi" w:hAnsi="Consolas" w:cs="Consolas"/>
                          <w:color w:val="008000"/>
                          <w:sz w:val="19"/>
                          <w:szCs w:val="19"/>
                          <w:highlight w:val="white"/>
                          <w:lang w:eastAsia="en-US"/>
                        </w:rPr>
                        <w:t>// Ends the transaction</w:t>
                      </w:r>
                    </w:p>
                    <w:p w14:paraId="044A83FB" w14:textId="77777777" w:rsidR="00B84B11" w:rsidRDefault="00B84B11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</w:p>
                    <w:p w14:paraId="39B5DA2C" w14:textId="77777777" w:rsidR="00B84B11" w:rsidRDefault="00B84B11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HAnsi" w:hAnsi="Consolas" w:cs="Consolas"/>
                          <w:color w:val="000080"/>
                          <w:sz w:val="19"/>
                          <w:szCs w:val="19"/>
                          <w:highlight w:val="white"/>
                          <w:lang w:eastAsia="en-US"/>
                        </w:rPr>
                        <w:t>Gcounter</w:t>
                      </w:r>
                      <w:proofErr w:type="spellEnd"/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=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-4;</w:t>
                      </w:r>
                    </w:p>
                    <w:p w14:paraId="107FA759" w14:textId="77777777" w:rsidR="00B84B11" w:rsidRDefault="00B84B11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HAnsi" w:hAnsi="Consolas" w:cs="Consolas"/>
                          <w:color w:val="000080"/>
                          <w:sz w:val="19"/>
                          <w:szCs w:val="19"/>
                          <w:highlight w:val="white"/>
                          <w:lang w:eastAsia="en-US"/>
                        </w:rPr>
                        <w:t>RXflag</w:t>
                      </w:r>
                      <w:proofErr w:type="spellEnd"/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=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A000A0"/>
                          <w:sz w:val="19"/>
                          <w:szCs w:val="19"/>
                          <w:highlight w:val="white"/>
                          <w:lang w:eastAsia="en-US"/>
                        </w:rPr>
                        <w:t>TRUE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;</w:t>
                      </w:r>
                    </w:p>
                    <w:p w14:paraId="0C43C140" w14:textId="77777777" w:rsidR="00B84B11" w:rsidRDefault="00B84B11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</w:p>
                    <w:p w14:paraId="1E596568" w14:textId="77777777" w:rsidR="00B84B11" w:rsidRDefault="00B84B11" w:rsidP="004A72ED">
                      <w:pPr>
                        <w:autoSpaceDE w:val="0"/>
                        <w:autoSpaceDN w:val="0"/>
                        <w:adjustRightInd w:val="0"/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</w:pP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  <w:r>
                        <w:rPr>
                          <w:rFonts w:ascii="Consolas" w:eastAsiaTheme="minorHAnsi" w:hAnsi="Consolas" w:cs="Consolas"/>
                          <w:color w:val="A000A0"/>
                          <w:sz w:val="19"/>
                          <w:szCs w:val="19"/>
                          <w:highlight w:val="white"/>
                          <w:lang w:eastAsia="en-US"/>
                        </w:rPr>
                        <w:t>TCCR1B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=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A000A0"/>
                          <w:sz w:val="19"/>
                          <w:szCs w:val="19"/>
                          <w:highlight w:val="white"/>
                          <w:lang w:eastAsia="en-US"/>
                        </w:rPr>
                        <w:t>TCCR1B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&amp;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~(1&lt;&lt;</w:t>
                      </w:r>
                      <w:r>
                        <w:rPr>
                          <w:rFonts w:ascii="Consolas" w:eastAsiaTheme="minorHAnsi" w:hAnsi="Consolas" w:cs="Consolas"/>
                          <w:color w:val="A000A0"/>
                          <w:sz w:val="19"/>
                          <w:szCs w:val="19"/>
                          <w:highlight w:val="white"/>
                          <w:lang w:eastAsia="en-US"/>
                        </w:rPr>
                        <w:t>CS10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)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&amp;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~(1&lt;&lt;</w:t>
                      </w:r>
                      <w:r>
                        <w:rPr>
                          <w:rFonts w:ascii="Consolas" w:eastAsiaTheme="minorHAnsi" w:hAnsi="Consolas" w:cs="Consolas"/>
                          <w:color w:val="A000A0"/>
                          <w:sz w:val="19"/>
                          <w:szCs w:val="19"/>
                          <w:highlight w:val="white"/>
                          <w:lang w:eastAsia="en-US"/>
                        </w:rPr>
                        <w:t>CS11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)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&amp;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~(1&lt;&lt;</w:t>
                      </w:r>
                      <w:r>
                        <w:rPr>
                          <w:rFonts w:ascii="Consolas" w:eastAsiaTheme="minorHAnsi" w:hAnsi="Consolas" w:cs="Consolas"/>
                          <w:color w:val="A000A0"/>
                          <w:sz w:val="19"/>
                          <w:szCs w:val="19"/>
                          <w:highlight w:val="white"/>
                          <w:lang w:eastAsia="en-US"/>
                        </w:rPr>
                        <w:t>CS12</w:t>
                      </w:r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);</w:t>
                      </w:r>
                      <w:r>
                        <w:rPr>
                          <w:rFonts w:ascii="Consolas" w:eastAsiaTheme="minorHAnsi" w:hAnsi="Consolas" w:cs="Consolas"/>
                          <w:color w:val="A31515"/>
                          <w:sz w:val="19"/>
                          <w:szCs w:val="19"/>
                          <w:highlight w:val="white"/>
                          <w:lang w:eastAsia="en-US"/>
                        </w:rPr>
                        <w:tab/>
                      </w:r>
                      <w:r>
                        <w:rPr>
                          <w:rFonts w:ascii="Consolas" w:eastAsiaTheme="minorHAnsi" w:hAnsi="Consolas" w:cs="Consolas"/>
                          <w:color w:val="008000"/>
                          <w:sz w:val="19"/>
                          <w:szCs w:val="19"/>
                          <w:highlight w:val="white"/>
                          <w:lang w:eastAsia="en-US"/>
                        </w:rPr>
                        <w:t>//Timer1 stopped</w:t>
                      </w:r>
                    </w:p>
                    <w:p w14:paraId="66940040" w14:textId="77777777" w:rsidR="00B84B11" w:rsidRDefault="00B84B11" w:rsidP="004A72ED">
                      <w:r>
                        <w:rPr>
                          <w:rFonts w:ascii="Consolas" w:eastAsiaTheme="minorHAnsi" w:hAnsi="Consolas" w:cs="Consolas"/>
                          <w:color w:val="000000"/>
                          <w:sz w:val="19"/>
                          <w:szCs w:val="19"/>
                          <w:highlight w:val="white"/>
                          <w:lang w:eastAsia="en-US"/>
                        </w:rPr>
                        <w:t>}</w:t>
                      </w:r>
                    </w:p>
                    <w:p w14:paraId="3DE2C1AB" w14:textId="75B069F0" w:rsidR="00B84B11" w:rsidRDefault="00B84B11" w:rsidP="004A72ED"/>
                  </w:txbxContent>
                </v:textbox>
                <w10:wrap type="topAndBottom" anchorx="margin"/>
              </v:shape>
            </w:pict>
          </mc:Fallback>
        </mc:AlternateContent>
      </w:r>
      <w:r w:rsidRPr="00F30E61">
        <w:rPr>
          <w:lang w:val="de-AT"/>
        </w:rPr>
        <w:t xml:space="preserve"> </w:t>
      </w:r>
    </w:p>
    <w:p w14:paraId="5D371406" w14:textId="77777777" w:rsidR="004A72ED" w:rsidRPr="00F30E61" w:rsidRDefault="004A72ED" w:rsidP="00B51808">
      <w:pPr>
        <w:rPr>
          <w:lang w:val="de-AT"/>
        </w:rPr>
      </w:pPr>
    </w:p>
    <w:sectPr w:rsidR="004A72ED" w:rsidRPr="00F30E61" w:rsidSect="00A6157D">
      <w:headerReference w:type="default" r:id="rId23"/>
      <w:footerReference w:type="default" r:id="rId24"/>
      <w:pgSz w:w="11906" w:h="16838"/>
      <w:pgMar w:top="1417" w:right="1417" w:bottom="1134" w:left="1417" w:header="567" w:footer="56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4291A3" w14:textId="77777777" w:rsidR="00984940" w:rsidRDefault="00984940" w:rsidP="000D2501">
      <w:r>
        <w:separator/>
      </w:r>
    </w:p>
  </w:endnote>
  <w:endnote w:type="continuationSeparator" w:id="0">
    <w:p w14:paraId="7138DF83" w14:textId="77777777" w:rsidR="00984940" w:rsidRDefault="00984940" w:rsidP="000D25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HGPMinchoE"/>
    <w:charset w:val="80"/>
    <w:family w:val="roman"/>
    <w:pitch w:val="variable"/>
  </w:font>
  <w:font w:name="DejaVu Sans">
    <w:altName w:val="Sylfaen"/>
    <w:charset w:val="00"/>
    <w:family w:val="swiss"/>
    <w:pitch w:val="variable"/>
    <w:sig w:usb0="E7003EFF" w:usb1="D200FDFF" w:usb2="00046029" w:usb3="00000000" w:csb0="000001FF" w:csb1="00000000"/>
  </w:font>
  <w:font w:name="Lohit Hindi">
    <w:altName w:val="Yu Gothic"/>
    <w:charset w:val="8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BE4407" w14:textId="5E58AF3E" w:rsidR="00B84B11" w:rsidRPr="00DF4045" w:rsidRDefault="00B84B11" w:rsidP="000D2501">
    <w:pPr>
      <w:rPr>
        <w:color w:val="222A35" w:themeColor="text2" w:themeShade="80"/>
        <w:lang w:val="de-DE"/>
      </w:rPr>
    </w:pPr>
    <w:r w:rsidRPr="00DF4045">
      <w:rPr>
        <w:color w:val="8496B0" w:themeColor="text2" w:themeTint="99"/>
        <w:spacing w:val="60"/>
        <w:lang w:val="de-DE"/>
      </w:rPr>
      <w:t>Projekt: RF-ID</w:t>
    </w:r>
    <w:r>
      <w:rPr>
        <w:color w:val="8496B0" w:themeColor="text2" w:themeTint="99"/>
        <w:spacing w:val="60"/>
        <w:lang w:val="de-DE"/>
      </w:rPr>
      <w:tab/>
    </w:r>
    <w:r w:rsidRPr="00DF4045">
      <w:rPr>
        <w:color w:val="8496B0" w:themeColor="text2" w:themeTint="99"/>
        <w:spacing w:val="60"/>
        <w:lang w:val="de-DE"/>
      </w:rPr>
      <w:tab/>
      <w:t xml:space="preserve">Rev. 1 </w:t>
    </w:r>
    <w:r w:rsidRPr="00DF4045">
      <w:rPr>
        <w:color w:val="8496B0" w:themeColor="text2" w:themeTint="99"/>
        <w:spacing w:val="60"/>
        <w:lang w:val="de-DE"/>
      </w:rPr>
      <w:tab/>
    </w:r>
    <w:r w:rsidRPr="00DF4045">
      <w:rPr>
        <w:color w:val="8496B0" w:themeColor="text2" w:themeTint="99"/>
        <w:spacing w:val="60"/>
        <w:lang w:val="de-DE"/>
      </w:rPr>
      <w:tab/>
    </w:r>
    <w:r w:rsidRPr="00DF4045">
      <w:rPr>
        <w:color w:val="8496B0" w:themeColor="text2" w:themeTint="99"/>
        <w:spacing w:val="60"/>
        <w:lang w:val="de-DE"/>
      </w:rPr>
      <w:tab/>
      <w:t>Page</w:t>
    </w:r>
    <w:r w:rsidRPr="00DF4045">
      <w:rPr>
        <w:color w:val="8496B0" w:themeColor="text2" w:themeTint="99"/>
        <w:lang w:val="de-DE"/>
      </w:rPr>
      <w:t xml:space="preserve"> </w:t>
    </w:r>
    <w:r>
      <w:fldChar w:fldCharType="begin"/>
    </w:r>
    <w:r w:rsidRPr="00DF4045">
      <w:rPr>
        <w:lang w:val="de-DE"/>
      </w:rPr>
      <w:instrText>PAGE   \* MERGEFORMAT</w:instrText>
    </w:r>
    <w:r>
      <w:fldChar w:fldCharType="separate"/>
    </w:r>
    <w:r w:rsidRPr="00DF4045">
      <w:rPr>
        <w:lang w:val="de-DE"/>
      </w:rPr>
      <w:t>1</w:t>
    </w:r>
    <w:r>
      <w:fldChar w:fldCharType="end"/>
    </w:r>
    <w:r w:rsidRPr="00DF4045">
      <w:rPr>
        <w:lang w:val="de-DE"/>
      </w:rPr>
      <w:t xml:space="preserve"> | </w:t>
    </w:r>
    <w:r>
      <w:fldChar w:fldCharType="begin"/>
    </w:r>
    <w:r w:rsidRPr="00DF4045">
      <w:rPr>
        <w:lang w:val="de-DE"/>
      </w:rPr>
      <w:instrText>NUMPAGES  \* Arabic  \* MERGEFORMAT</w:instrText>
    </w:r>
    <w:r>
      <w:fldChar w:fldCharType="separate"/>
    </w:r>
    <w:r w:rsidRPr="00DF4045">
      <w:rPr>
        <w:lang w:val="de-DE"/>
      </w:rPr>
      <w:t>1</w:t>
    </w:r>
    <w:r>
      <w:fldChar w:fldCharType="end"/>
    </w:r>
  </w:p>
  <w:p w14:paraId="18448FD2" w14:textId="77777777" w:rsidR="00B84B11" w:rsidRPr="00A6157D" w:rsidRDefault="00B84B11" w:rsidP="000D2501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B876D8" w14:textId="77777777" w:rsidR="00984940" w:rsidRDefault="00984940" w:rsidP="000D2501">
      <w:r>
        <w:separator/>
      </w:r>
    </w:p>
  </w:footnote>
  <w:footnote w:type="continuationSeparator" w:id="0">
    <w:p w14:paraId="027AB2D9" w14:textId="77777777" w:rsidR="00984940" w:rsidRDefault="00984940" w:rsidP="000D2501">
      <w:r>
        <w:continuationSeparator/>
      </w:r>
    </w:p>
  </w:footnote>
  <w:footnote w:id="1">
    <w:p w14:paraId="0135EAE7" w14:textId="43FB6360" w:rsidR="00B84B11" w:rsidRDefault="00B84B11">
      <w:pPr>
        <w:pStyle w:val="Funotentext"/>
      </w:pPr>
      <w:r w:rsidRPr="00C26E5C">
        <w:rPr>
          <w:rStyle w:val="Funotenzeichen"/>
        </w:rPr>
        <w:footnoteRef/>
      </w:r>
      <w:r w:rsidRPr="00C26E5C">
        <w:t xml:space="preserve"> Entnommen aus</w:t>
      </w:r>
      <w:r>
        <w:t xml:space="preserve"> dem Datenblatt des ATmega32u4 im Kapitel 14.8.2</w:t>
      </w:r>
    </w:p>
    <w:p w14:paraId="1E203956" w14:textId="7A78B827" w:rsidR="00B84B11" w:rsidRPr="00C26E5C" w:rsidRDefault="00984940">
      <w:pPr>
        <w:pStyle w:val="Funotentext"/>
        <w:rPr>
          <w:lang w:val="de-DE"/>
        </w:rPr>
      </w:pPr>
      <w:hyperlink r:id="rId1" w:history="1">
        <w:r w:rsidR="00B84B11" w:rsidRPr="00C26E5C">
          <w:rPr>
            <w:rStyle w:val="Hyperlink"/>
            <w:lang w:val="de-DE"/>
          </w:rPr>
          <w:t>http://ww1.microchip.com/downloads/en/DeviceDoc/Atmel-7766-8-bit-AVR-ATmega16U4-32U4_Datasheet.pdf</w:t>
        </w:r>
      </w:hyperlink>
      <w:r w:rsidR="00B84B11" w:rsidRPr="00C26E5C">
        <w:rPr>
          <w:lang w:val="de-DE"/>
        </w:rPr>
        <w:t xml:space="preserve"> am</w:t>
      </w:r>
      <w:r w:rsidR="00B84B11">
        <w:rPr>
          <w:lang w:val="de-DE"/>
        </w:rPr>
        <w:t xml:space="preserve"> 28.05.2019 </w:t>
      </w:r>
    </w:p>
  </w:footnote>
  <w:footnote w:id="2">
    <w:p w14:paraId="439BBCE4" w14:textId="435308D0" w:rsidR="00B84B11" w:rsidRPr="00481242" w:rsidRDefault="00B84B11">
      <w:pPr>
        <w:pStyle w:val="Funotentext"/>
        <w:rPr>
          <w:lang w:val="de-DE"/>
        </w:rPr>
      </w:pPr>
      <w:r>
        <w:rPr>
          <w:rStyle w:val="Funotenzeichen"/>
        </w:rPr>
        <w:footnoteRef/>
      </w:r>
      <w:r>
        <w:t xml:space="preserve"> Siehe Fußnote 1</w:t>
      </w:r>
    </w:p>
  </w:footnote>
  <w:footnote w:id="3">
    <w:p w14:paraId="5226E8F4" w14:textId="77777777" w:rsidR="00B84B11" w:rsidRDefault="00B84B11" w:rsidP="00297416">
      <w:pPr>
        <w:pStyle w:val="Funotentext"/>
      </w:pPr>
      <w:r w:rsidRPr="00C26E5C">
        <w:rPr>
          <w:rStyle w:val="Funotenzeichen"/>
        </w:rPr>
        <w:footnoteRef/>
      </w:r>
      <w:r w:rsidRPr="00C26E5C">
        <w:t xml:space="preserve"> Entnommen aus</w:t>
      </w:r>
      <w:r>
        <w:t xml:space="preserve"> dem Datenblatt des ATmega32u4 im Kapitel 14.8.2</w:t>
      </w:r>
    </w:p>
    <w:p w14:paraId="39C3AC90" w14:textId="77777777" w:rsidR="00B84B11" w:rsidRPr="00C26E5C" w:rsidRDefault="00984940" w:rsidP="00297416">
      <w:pPr>
        <w:pStyle w:val="Funotentext"/>
        <w:rPr>
          <w:lang w:val="de-DE"/>
        </w:rPr>
      </w:pPr>
      <w:hyperlink r:id="rId2" w:history="1">
        <w:r w:rsidR="00B84B11" w:rsidRPr="00C26E5C">
          <w:rPr>
            <w:rStyle w:val="Hyperlink"/>
            <w:lang w:val="de-DE"/>
          </w:rPr>
          <w:t>http://ww1.microchip.com/downloads/en/DeviceDoc/Atmel-7766-8-bit-AVR-ATmega16U4-32U4_Datasheet.pdf</w:t>
        </w:r>
      </w:hyperlink>
      <w:r w:rsidR="00B84B11" w:rsidRPr="00C26E5C">
        <w:rPr>
          <w:lang w:val="de-DE"/>
        </w:rPr>
        <w:t xml:space="preserve"> am</w:t>
      </w:r>
      <w:r w:rsidR="00B84B11">
        <w:rPr>
          <w:lang w:val="de-DE"/>
        </w:rPr>
        <w:t xml:space="preserve"> 28.05.2019 </w:t>
      </w:r>
    </w:p>
  </w:footnote>
  <w:footnote w:id="4">
    <w:p w14:paraId="22BFD493" w14:textId="77777777" w:rsidR="00B84B11" w:rsidRPr="00BD6CD9" w:rsidRDefault="00B84B11" w:rsidP="00297416">
      <w:pPr>
        <w:pStyle w:val="Funotentext"/>
        <w:rPr>
          <w:lang w:val="en-GB"/>
        </w:rPr>
      </w:pPr>
      <w:r>
        <w:rPr>
          <w:rStyle w:val="Funotenzeichen"/>
        </w:rPr>
        <w:footnoteRef/>
      </w:r>
      <w:r>
        <w:t xml:space="preserve"> Siehe Fußnote 1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B741E6" w14:textId="42AB72D4" w:rsidR="00B84B11" w:rsidRDefault="00B84B11" w:rsidP="000D2501">
    <w:pPr>
      <w:pStyle w:val="Kopfzeile"/>
    </w:pPr>
    <w:r>
      <w:t>Patrik Staudenmayer, Marie Maier</w:t>
    </w:r>
    <w:r>
      <w:ptab w:relativeTo="margin" w:alignment="center" w:leader="none"/>
    </w:r>
    <w:r>
      <w:t>4AHELS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C5541A"/>
    <w:multiLevelType w:val="multilevel"/>
    <w:tmpl w:val="0C07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" w15:restartNumberingAfterBreak="0">
    <w:nsid w:val="12F73CBA"/>
    <w:multiLevelType w:val="hybridMultilevel"/>
    <w:tmpl w:val="B7D26A70"/>
    <w:lvl w:ilvl="0" w:tplc="4EE66280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D10136"/>
    <w:multiLevelType w:val="hybridMultilevel"/>
    <w:tmpl w:val="5860DB56"/>
    <w:lvl w:ilvl="0" w:tplc="0504A696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0404D4"/>
    <w:multiLevelType w:val="hybridMultilevel"/>
    <w:tmpl w:val="F7B6C5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A32DF0"/>
    <w:multiLevelType w:val="multilevel"/>
    <w:tmpl w:val="902C4FE8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61886673"/>
    <w:multiLevelType w:val="hybridMultilevel"/>
    <w:tmpl w:val="AC584F98"/>
    <w:lvl w:ilvl="0" w:tplc="55C24C7C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4931A0"/>
    <w:multiLevelType w:val="hybridMultilevel"/>
    <w:tmpl w:val="3BA6AC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0837DA"/>
    <w:multiLevelType w:val="multilevel"/>
    <w:tmpl w:val="0C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5"/>
  </w:num>
  <w:num w:numId="5">
    <w:abstractNumId w:val="2"/>
  </w:num>
  <w:num w:numId="6">
    <w:abstractNumId w:val="5"/>
  </w:num>
  <w:num w:numId="7">
    <w:abstractNumId w:val="4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394"/>
    <w:rsid w:val="00000BB8"/>
    <w:rsid w:val="00010693"/>
    <w:rsid w:val="00010DA8"/>
    <w:rsid w:val="00012F25"/>
    <w:rsid w:val="00014912"/>
    <w:rsid w:val="00024EB4"/>
    <w:rsid w:val="00032E75"/>
    <w:rsid w:val="0003593C"/>
    <w:rsid w:val="00037A7E"/>
    <w:rsid w:val="00062386"/>
    <w:rsid w:val="000712D2"/>
    <w:rsid w:val="00076F4D"/>
    <w:rsid w:val="00077D20"/>
    <w:rsid w:val="000845F8"/>
    <w:rsid w:val="0008521E"/>
    <w:rsid w:val="00087240"/>
    <w:rsid w:val="00095BD4"/>
    <w:rsid w:val="000A0DE4"/>
    <w:rsid w:val="000A1C35"/>
    <w:rsid w:val="000A481D"/>
    <w:rsid w:val="000B4448"/>
    <w:rsid w:val="000C0F31"/>
    <w:rsid w:val="000C4D76"/>
    <w:rsid w:val="000D2501"/>
    <w:rsid w:val="000D7BED"/>
    <w:rsid w:val="00115A7C"/>
    <w:rsid w:val="00121B1F"/>
    <w:rsid w:val="00140C78"/>
    <w:rsid w:val="00145D2B"/>
    <w:rsid w:val="001508C8"/>
    <w:rsid w:val="00154E0E"/>
    <w:rsid w:val="00155655"/>
    <w:rsid w:val="001558A7"/>
    <w:rsid w:val="00175013"/>
    <w:rsid w:val="00191251"/>
    <w:rsid w:val="0019497D"/>
    <w:rsid w:val="001949EF"/>
    <w:rsid w:val="001C5D81"/>
    <w:rsid w:val="001C6C8C"/>
    <w:rsid w:val="001C76DC"/>
    <w:rsid w:val="001E3449"/>
    <w:rsid w:val="001E791F"/>
    <w:rsid w:val="001F5FD1"/>
    <w:rsid w:val="001F6A24"/>
    <w:rsid w:val="00205B58"/>
    <w:rsid w:val="00246427"/>
    <w:rsid w:val="002605B7"/>
    <w:rsid w:val="002639C6"/>
    <w:rsid w:val="00264338"/>
    <w:rsid w:val="00275AEE"/>
    <w:rsid w:val="00276262"/>
    <w:rsid w:val="00276782"/>
    <w:rsid w:val="00282467"/>
    <w:rsid w:val="00282917"/>
    <w:rsid w:val="00282BD1"/>
    <w:rsid w:val="002844BF"/>
    <w:rsid w:val="0028518C"/>
    <w:rsid w:val="00297416"/>
    <w:rsid w:val="002A3787"/>
    <w:rsid w:val="002B1B7F"/>
    <w:rsid w:val="002B5E26"/>
    <w:rsid w:val="002D1546"/>
    <w:rsid w:val="002D35C4"/>
    <w:rsid w:val="002D4AB7"/>
    <w:rsid w:val="002D5275"/>
    <w:rsid w:val="002D5CE5"/>
    <w:rsid w:val="002E0FFC"/>
    <w:rsid w:val="002E39A3"/>
    <w:rsid w:val="002E4E08"/>
    <w:rsid w:val="002E4F12"/>
    <w:rsid w:val="002F5049"/>
    <w:rsid w:val="0030535C"/>
    <w:rsid w:val="0033146D"/>
    <w:rsid w:val="003316DD"/>
    <w:rsid w:val="00357A2F"/>
    <w:rsid w:val="00357FE1"/>
    <w:rsid w:val="00370F62"/>
    <w:rsid w:val="00373256"/>
    <w:rsid w:val="00377E62"/>
    <w:rsid w:val="0039225C"/>
    <w:rsid w:val="003A1662"/>
    <w:rsid w:val="003A3D13"/>
    <w:rsid w:val="003A5993"/>
    <w:rsid w:val="003A7C7B"/>
    <w:rsid w:val="003B1C72"/>
    <w:rsid w:val="003C4CFD"/>
    <w:rsid w:val="003E2627"/>
    <w:rsid w:val="003F3B9C"/>
    <w:rsid w:val="0040031D"/>
    <w:rsid w:val="0040535A"/>
    <w:rsid w:val="00405D2B"/>
    <w:rsid w:val="00407FB9"/>
    <w:rsid w:val="00420F87"/>
    <w:rsid w:val="004219A2"/>
    <w:rsid w:val="00424CF4"/>
    <w:rsid w:val="00426AA8"/>
    <w:rsid w:val="004315BF"/>
    <w:rsid w:val="00443154"/>
    <w:rsid w:val="0044789B"/>
    <w:rsid w:val="00447ACD"/>
    <w:rsid w:val="00461427"/>
    <w:rsid w:val="004625E0"/>
    <w:rsid w:val="004651E8"/>
    <w:rsid w:val="0047379E"/>
    <w:rsid w:val="004804CB"/>
    <w:rsid w:val="00481242"/>
    <w:rsid w:val="004A72ED"/>
    <w:rsid w:val="004B6300"/>
    <w:rsid w:val="004E4447"/>
    <w:rsid w:val="004E5AFE"/>
    <w:rsid w:val="004E647D"/>
    <w:rsid w:val="004F05D0"/>
    <w:rsid w:val="004F2ADD"/>
    <w:rsid w:val="004F2C0A"/>
    <w:rsid w:val="004F3394"/>
    <w:rsid w:val="004F3B0A"/>
    <w:rsid w:val="004F6E26"/>
    <w:rsid w:val="00503065"/>
    <w:rsid w:val="00503E6A"/>
    <w:rsid w:val="005231FD"/>
    <w:rsid w:val="005303B5"/>
    <w:rsid w:val="00542F54"/>
    <w:rsid w:val="005430BD"/>
    <w:rsid w:val="0054796B"/>
    <w:rsid w:val="0055449A"/>
    <w:rsid w:val="005825AB"/>
    <w:rsid w:val="00582708"/>
    <w:rsid w:val="00583CB2"/>
    <w:rsid w:val="005863C9"/>
    <w:rsid w:val="00586720"/>
    <w:rsid w:val="0059519F"/>
    <w:rsid w:val="005A00BB"/>
    <w:rsid w:val="005A2A85"/>
    <w:rsid w:val="005A7B96"/>
    <w:rsid w:val="005C1076"/>
    <w:rsid w:val="005C4900"/>
    <w:rsid w:val="005F307E"/>
    <w:rsid w:val="005F5903"/>
    <w:rsid w:val="0060665A"/>
    <w:rsid w:val="00612D84"/>
    <w:rsid w:val="00626C54"/>
    <w:rsid w:val="00634175"/>
    <w:rsid w:val="00647BFA"/>
    <w:rsid w:val="00647E6D"/>
    <w:rsid w:val="0065080B"/>
    <w:rsid w:val="00650A3C"/>
    <w:rsid w:val="0065516C"/>
    <w:rsid w:val="006556C4"/>
    <w:rsid w:val="006562EA"/>
    <w:rsid w:val="00660739"/>
    <w:rsid w:val="0066373D"/>
    <w:rsid w:val="00671DF2"/>
    <w:rsid w:val="00674FEE"/>
    <w:rsid w:val="00676E4B"/>
    <w:rsid w:val="00685244"/>
    <w:rsid w:val="00693F40"/>
    <w:rsid w:val="006975A1"/>
    <w:rsid w:val="006A0880"/>
    <w:rsid w:val="006A22A5"/>
    <w:rsid w:val="006A62B0"/>
    <w:rsid w:val="006C3847"/>
    <w:rsid w:val="006C4D48"/>
    <w:rsid w:val="006C5DED"/>
    <w:rsid w:val="006D1E45"/>
    <w:rsid w:val="006E1A06"/>
    <w:rsid w:val="006F4C3C"/>
    <w:rsid w:val="007016C1"/>
    <w:rsid w:val="0070292E"/>
    <w:rsid w:val="0070752B"/>
    <w:rsid w:val="00710837"/>
    <w:rsid w:val="00721398"/>
    <w:rsid w:val="0072745B"/>
    <w:rsid w:val="007500F0"/>
    <w:rsid w:val="00761BFA"/>
    <w:rsid w:val="007759BD"/>
    <w:rsid w:val="00782F1D"/>
    <w:rsid w:val="00787925"/>
    <w:rsid w:val="007A1B5A"/>
    <w:rsid w:val="007A4EBE"/>
    <w:rsid w:val="007B319A"/>
    <w:rsid w:val="007B4543"/>
    <w:rsid w:val="007C3EBC"/>
    <w:rsid w:val="007C6D0D"/>
    <w:rsid w:val="007E2F9D"/>
    <w:rsid w:val="00801F81"/>
    <w:rsid w:val="00803007"/>
    <w:rsid w:val="0080330E"/>
    <w:rsid w:val="008068AF"/>
    <w:rsid w:val="00806C35"/>
    <w:rsid w:val="0080762D"/>
    <w:rsid w:val="008106A4"/>
    <w:rsid w:val="008141DF"/>
    <w:rsid w:val="00816709"/>
    <w:rsid w:val="008272A3"/>
    <w:rsid w:val="008338C9"/>
    <w:rsid w:val="00845CB4"/>
    <w:rsid w:val="00851F55"/>
    <w:rsid w:val="0086245D"/>
    <w:rsid w:val="00875AF3"/>
    <w:rsid w:val="00892421"/>
    <w:rsid w:val="00892F90"/>
    <w:rsid w:val="00895E2F"/>
    <w:rsid w:val="008B2768"/>
    <w:rsid w:val="008B68BD"/>
    <w:rsid w:val="008C2FEE"/>
    <w:rsid w:val="008C6347"/>
    <w:rsid w:val="008E06FB"/>
    <w:rsid w:val="008E32D0"/>
    <w:rsid w:val="008F4408"/>
    <w:rsid w:val="008F55B6"/>
    <w:rsid w:val="008F7541"/>
    <w:rsid w:val="00902FA3"/>
    <w:rsid w:val="00904860"/>
    <w:rsid w:val="00914197"/>
    <w:rsid w:val="0091775E"/>
    <w:rsid w:val="00925617"/>
    <w:rsid w:val="00932345"/>
    <w:rsid w:val="00932E17"/>
    <w:rsid w:val="009441A0"/>
    <w:rsid w:val="00945859"/>
    <w:rsid w:val="009536FE"/>
    <w:rsid w:val="0095391A"/>
    <w:rsid w:val="00960A75"/>
    <w:rsid w:val="009714D4"/>
    <w:rsid w:val="00971678"/>
    <w:rsid w:val="00972C3D"/>
    <w:rsid w:val="00980243"/>
    <w:rsid w:val="00984940"/>
    <w:rsid w:val="00986D8E"/>
    <w:rsid w:val="00991360"/>
    <w:rsid w:val="009A77F6"/>
    <w:rsid w:val="009C39EF"/>
    <w:rsid w:val="009D451E"/>
    <w:rsid w:val="009D59EC"/>
    <w:rsid w:val="009E27DE"/>
    <w:rsid w:val="009E3A9E"/>
    <w:rsid w:val="009F098D"/>
    <w:rsid w:val="009F58BD"/>
    <w:rsid w:val="00A12C28"/>
    <w:rsid w:val="00A358F7"/>
    <w:rsid w:val="00A3643B"/>
    <w:rsid w:val="00A3681F"/>
    <w:rsid w:val="00A435E3"/>
    <w:rsid w:val="00A453FF"/>
    <w:rsid w:val="00A579D0"/>
    <w:rsid w:val="00A6157D"/>
    <w:rsid w:val="00A94148"/>
    <w:rsid w:val="00AA3F43"/>
    <w:rsid w:val="00AA616E"/>
    <w:rsid w:val="00AD0A13"/>
    <w:rsid w:val="00AE1AED"/>
    <w:rsid w:val="00AE360D"/>
    <w:rsid w:val="00B11868"/>
    <w:rsid w:val="00B2790C"/>
    <w:rsid w:val="00B46FFF"/>
    <w:rsid w:val="00B4753E"/>
    <w:rsid w:val="00B51808"/>
    <w:rsid w:val="00B63D1D"/>
    <w:rsid w:val="00B655A6"/>
    <w:rsid w:val="00B673B7"/>
    <w:rsid w:val="00B7470F"/>
    <w:rsid w:val="00B77D57"/>
    <w:rsid w:val="00B84B11"/>
    <w:rsid w:val="00BA14A9"/>
    <w:rsid w:val="00BA72EB"/>
    <w:rsid w:val="00BB41A2"/>
    <w:rsid w:val="00BC0C86"/>
    <w:rsid w:val="00BC7E39"/>
    <w:rsid w:val="00BD4597"/>
    <w:rsid w:val="00BD56FE"/>
    <w:rsid w:val="00BD6CD9"/>
    <w:rsid w:val="00BE398A"/>
    <w:rsid w:val="00BE503C"/>
    <w:rsid w:val="00BE6D02"/>
    <w:rsid w:val="00BF38D6"/>
    <w:rsid w:val="00C072F2"/>
    <w:rsid w:val="00C113B1"/>
    <w:rsid w:val="00C25BA7"/>
    <w:rsid w:val="00C26A10"/>
    <w:rsid w:val="00C26E5C"/>
    <w:rsid w:val="00C30D2E"/>
    <w:rsid w:val="00C36F30"/>
    <w:rsid w:val="00C3783F"/>
    <w:rsid w:val="00C53110"/>
    <w:rsid w:val="00C57175"/>
    <w:rsid w:val="00C62D71"/>
    <w:rsid w:val="00C914C7"/>
    <w:rsid w:val="00C94620"/>
    <w:rsid w:val="00CA407B"/>
    <w:rsid w:val="00CB069A"/>
    <w:rsid w:val="00CB467A"/>
    <w:rsid w:val="00CB4CC5"/>
    <w:rsid w:val="00CE0552"/>
    <w:rsid w:val="00CE5405"/>
    <w:rsid w:val="00CF29D9"/>
    <w:rsid w:val="00CF65B3"/>
    <w:rsid w:val="00D03DA8"/>
    <w:rsid w:val="00D04F90"/>
    <w:rsid w:val="00D07B47"/>
    <w:rsid w:val="00D1172B"/>
    <w:rsid w:val="00D25274"/>
    <w:rsid w:val="00D26E90"/>
    <w:rsid w:val="00D278E1"/>
    <w:rsid w:val="00D37602"/>
    <w:rsid w:val="00D37990"/>
    <w:rsid w:val="00D40C02"/>
    <w:rsid w:val="00D555A3"/>
    <w:rsid w:val="00D7092D"/>
    <w:rsid w:val="00D72F4F"/>
    <w:rsid w:val="00D732EA"/>
    <w:rsid w:val="00D80B61"/>
    <w:rsid w:val="00D83A03"/>
    <w:rsid w:val="00DA3B4E"/>
    <w:rsid w:val="00DA44CF"/>
    <w:rsid w:val="00DB3F08"/>
    <w:rsid w:val="00DC2A18"/>
    <w:rsid w:val="00DE6A26"/>
    <w:rsid w:val="00DF4045"/>
    <w:rsid w:val="00DF5F67"/>
    <w:rsid w:val="00E064DD"/>
    <w:rsid w:val="00E0779A"/>
    <w:rsid w:val="00E07F7C"/>
    <w:rsid w:val="00E10010"/>
    <w:rsid w:val="00E1322D"/>
    <w:rsid w:val="00E14AEE"/>
    <w:rsid w:val="00E155C8"/>
    <w:rsid w:val="00E219C9"/>
    <w:rsid w:val="00E40BE0"/>
    <w:rsid w:val="00E412BD"/>
    <w:rsid w:val="00E434F7"/>
    <w:rsid w:val="00E4392C"/>
    <w:rsid w:val="00E63A60"/>
    <w:rsid w:val="00E76160"/>
    <w:rsid w:val="00E80B24"/>
    <w:rsid w:val="00E81613"/>
    <w:rsid w:val="00E83525"/>
    <w:rsid w:val="00E83E58"/>
    <w:rsid w:val="00E850BF"/>
    <w:rsid w:val="00EA4805"/>
    <w:rsid w:val="00EB3234"/>
    <w:rsid w:val="00EB3F52"/>
    <w:rsid w:val="00EB3FEB"/>
    <w:rsid w:val="00ED4C85"/>
    <w:rsid w:val="00ED73D9"/>
    <w:rsid w:val="00F0283A"/>
    <w:rsid w:val="00F21A37"/>
    <w:rsid w:val="00F2454B"/>
    <w:rsid w:val="00F30E61"/>
    <w:rsid w:val="00F3144F"/>
    <w:rsid w:val="00F31D5D"/>
    <w:rsid w:val="00F3352C"/>
    <w:rsid w:val="00F37058"/>
    <w:rsid w:val="00F40238"/>
    <w:rsid w:val="00F45509"/>
    <w:rsid w:val="00F475DF"/>
    <w:rsid w:val="00F502DF"/>
    <w:rsid w:val="00F60213"/>
    <w:rsid w:val="00F66957"/>
    <w:rsid w:val="00F75892"/>
    <w:rsid w:val="00F77B9B"/>
    <w:rsid w:val="00F81C6B"/>
    <w:rsid w:val="00F9290A"/>
    <w:rsid w:val="00F93013"/>
    <w:rsid w:val="00F94673"/>
    <w:rsid w:val="00F955CE"/>
    <w:rsid w:val="00FA0D3A"/>
    <w:rsid w:val="00FB1F9B"/>
    <w:rsid w:val="00FB21DB"/>
    <w:rsid w:val="00FB27E6"/>
    <w:rsid w:val="00FB487E"/>
    <w:rsid w:val="00FB502C"/>
    <w:rsid w:val="00FB53D2"/>
    <w:rsid w:val="00FC3FA9"/>
    <w:rsid w:val="00FC74E8"/>
    <w:rsid w:val="00FD7AE3"/>
    <w:rsid w:val="00FE04EF"/>
    <w:rsid w:val="00FE1164"/>
    <w:rsid w:val="00FE1CB7"/>
    <w:rsid w:val="00FE6D6E"/>
    <w:rsid w:val="00FF2218"/>
    <w:rsid w:val="00FF3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9DA1B"/>
  <w15:chartTrackingRefBased/>
  <w15:docId w15:val="{4FC1FC9B-C55D-4A00-8DBF-EED8BA76B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47379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berschrift1">
    <w:name w:val="heading 1"/>
    <w:basedOn w:val="Standard"/>
    <w:link w:val="berschrift1Zchn"/>
    <w:autoRedefine/>
    <w:uiPriority w:val="9"/>
    <w:qFormat/>
    <w:rsid w:val="00904860"/>
    <w:pPr>
      <w:keepNext/>
      <w:keepLines/>
      <w:numPr>
        <w:numId w:val="7"/>
      </w:numPr>
      <w:spacing w:before="240" w:line="259" w:lineRule="auto"/>
      <w:outlineLvl w:val="0"/>
    </w:pPr>
    <w:rPr>
      <w:rFonts w:asciiTheme="majorHAnsi" w:eastAsiaTheme="majorEastAsia" w:hAnsiTheme="majorHAnsi" w:cstheme="majorBidi"/>
      <w:color w:val="ED7D31" w:themeColor="accent2"/>
      <w:sz w:val="32"/>
      <w:szCs w:val="32"/>
      <w:lang w:val="de-AT" w:eastAsia="en-US"/>
    </w:rPr>
  </w:style>
  <w:style w:type="paragraph" w:styleId="berschrift2">
    <w:name w:val="heading 2"/>
    <w:basedOn w:val="berschrift1"/>
    <w:link w:val="berschrift2Zchn"/>
    <w:autoRedefine/>
    <w:uiPriority w:val="9"/>
    <w:unhideWhenUsed/>
    <w:qFormat/>
    <w:rsid w:val="00914197"/>
    <w:pPr>
      <w:numPr>
        <w:ilvl w:val="1"/>
      </w:numPr>
      <w:spacing w:before="120"/>
      <w:ind w:left="578" w:hanging="578"/>
      <w:outlineLvl w:val="1"/>
    </w:pPr>
    <w:rPr>
      <w:sz w:val="26"/>
      <w:szCs w:val="26"/>
    </w:rPr>
  </w:style>
  <w:style w:type="paragraph" w:styleId="berschrift3">
    <w:name w:val="heading 3"/>
    <w:basedOn w:val="Standard"/>
    <w:link w:val="berschrift3Zchn"/>
    <w:autoRedefine/>
    <w:uiPriority w:val="9"/>
    <w:unhideWhenUsed/>
    <w:qFormat/>
    <w:rsid w:val="00914197"/>
    <w:pPr>
      <w:keepNext/>
      <w:keepLines/>
      <w:numPr>
        <w:ilvl w:val="2"/>
        <w:numId w:val="7"/>
      </w:numPr>
      <w:spacing w:before="120" w:line="259" w:lineRule="auto"/>
      <w:outlineLvl w:val="2"/>
    </w:pPr>
    <w:rPr>
      <w:rFonts w:asciiTheme="majorHAnsi" w:eastAsiaTheme="majorEastAsia" w:hAnsiTheme="majorHAnsi" w:cstheme="majorBidi"/>
      <w:u w:val="double" w:color="ED7D31" w:themeColor="accent2"/>
      <w:lang w:val="de-AT" w:eastAsia="en-US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9D451E"/>
    <w:pPr>
      <w:keepNext/>
      <w:keepLines/>
      <w:numPr>
        <w:ilvl w:val="3"/>
        <w:numId w:val="7"/>
      </w:numPr>
      <w:spacing w:before="120" w:after="40" w:line="259" w:lineRule="auto"/>
      <w:ind w:left="862" w:hanging="862"/>
      <w:outlineLvl w:val="3"/>
    </w:pPr>
    <w:rPr>
      <w:rFonts w:asciiTheme="majorHAnsi" w:eastAsiaTheme="majorEastAsia" w:hAnsiTheme="majorHAnsi" w:cstheme="majorBidi"/>
      <w:i/>
      <w:iCs/>
      <w:szCs w:val="22"/>
      <w:u w:val="single" w:color="ED7D31" w:themeColor="accent2"/>
      <w:lang w:val="de-AT" w:eastAsia="en-US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904860"/>
    <w:pPr>
      <w:keepNext/>
      <w:keepLines/>
      <w:numPr>
        <w:ilvl w:val="4"/>
        <w:numId w:val="7"/>
      </w:numPr>
      <w:spacing w:before="40" w:line="259" w:lineRule="auto"/>
      <w:outlineLvl w:val="4"/>
    </w:pPr>
    <w:rPr>
      <w:rFonts w:asciiTheme="majorHAnsi" w:eastAsiaTheme="majorEastAsia" w:hAnsiTheme="majorHAnsi" w:cstheme="majorBidi"/>
      <w:color w:val="2F5496" w:themeColor="accent1" w:themeShade="BF"/>
      <w:szCs w:val="22"/>
      <w:lang w:val="de-AT" w:eastAsia="en-US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904860"/>
    <w:pPr>
      <w:keepNext/>
      <w:keepLines/>
      <w:numPr>
        <w:ilvl w:val="5"/>
        <w:numId w:val="7"/>
      </w:numPr>
      <w:spacing w:before="40" w:line="259" w:lineRule="auto"/>
      <w:outlineLvl w:val="5"/>
    </w:pPr>
    <w:rPr>
      <w:rFonts w:asciiTheme="majorHAnsi" w:eastAsiaTheme="majorEastAsia" w:hAnsiTheme="majorHAnsi" w:cstheme="majorBidi"/>
      <w:color w:val="1F3763" w:themeColor="accent1" w:themeShade="7F"/>
      <w:szCs w:val="22"/>
      <w:lang w:val="de-AT" w:eastAsia="en-US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904860"/>
    <w:pPr>
      <w:keepNext/>
      <w:keepLines/>
      <w:numPr>
        <w:ilvl w:val="6"/>
        <w:numId w:val="7"/>
      </w:numPr>
      <w:spacing w:before="40" w:line="259" w:lineRule="auto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2"/>
      <w:lang w:val="de-AT" w:eastAsia="en-US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904860"/>
    <w:pPr>
      <w:keepNext/>
      <w:keepLines/>
      <w:numPr>
        <w:ilvl w:val="7"/>
        <w:numId w:val="7"/>
      </w:numPr>
      <w:spacing w:before="40" w:line="259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de-AT" w:eastAsia="en-US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904860"/>
    <w:pPr>
      <w:keepNext/>
      <w:keepLines/>
      <w:numPr>
        <w:ilvl w:val="8"/>
        <w:numId w:val="7"/>
      </w:numPr>
      <w:spacing w:before="40" w:line="259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de-AT" w:eastAsia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TabellenInhalt">
    <w:name w:val="Tabellen Inhalt"/>
    <w:basedOn w:val="Standard"/>
    <w:rsid w:val="00405D2B"/>
    <w:pPr>
      <w:widowControl w:val="0"/>
      <w:suppressLineNumbers/>
      <w:suppressAutoHyphens/>
    </w:pPr>
    <w:rPr>
      <w:rFonts w:ascii="Liberation Serif" w:eastAsia="DejaVu Sans" w:hAnsi="Liberation Serif" w:cs="Lohit Hindi"/>
      <w:kern w:val="1"/>
      <w:lang w:val="de-AT" w:eastAsia="zh-CN" w:bidi="hi-IN"/>
    </w:rPr>
  </w:style>
  <w:style w:type="table" w:styleId="Tabellenraster">
    <w:name w:val="Table Grid"/>
    <w:basedOn w:val="NormaleTabelle"/>
    <w:rsid w:val="00405D2B"/>
    <w:pPr>
      <w:widowControl w:val="0"/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de-A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405D2B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Cs w:val="22"/>
      <w:lang w:val="de-AT" w:eastAsia="en-US"/>
    </w:rPr>
  </w:style>
  <w:style w:type="character" w:customStyle="1" w:styleId="KopfzeileZchn">
    <w:name w:val="Kopfzeile Zchn"/>
    <w:basedOn w:val="Absatz-Standardschriftart"/>
    <w:link w:val="Kopfzeile"/>
    <w:uiPriority w:val="99"/>
    <w:rsid w:val="00405D2B"/>
  </w:style>
  <w:style w:type="paragraph" w:styleId="Fuzeile">
    <w:name w:val="footer"/>
    <w:basedOn w:val="Standard"/>
    <w:link w:val="FuzeileZchn"/>
    <w:uiPriority w:val="99"/>
    <w:unhideWhenUsed/>
    <w:rsid w:val="00405D2B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Cs w:val="22"/>
      <w:lang w:val="de-AT" w:eastAsia="en-US"/>
    </w:rPr>
  </w:style>
  <w:style w:type="character" w:customStyle="1" w:styleId="FuzeileZchn">
    <w:name w:val="Fußzeile Zchn"/>
    <w:basedOn w:val="Absatz-Standardschriftart"/>
    <w:link w:val="Fuzeile"/>
    <w:uiPriority w:val="99"/>
    <w:rsid w:val="00405D2B"/>
  </w:style>
  <w:style w:type="paragraph" w:styleId="Verzeichnis1">
    <w:name w:val="toc 1"/>
    <w:basedOn w:val="Standard"/>
    <w:next w:val="Standard"/>
    <w:autoRedefine/>
    <w:uiPriority w:val="39"/>
    <w:unhideWhenUsed/>
    <w:rsid w:val="00405D2B"/>
    <w:pPr>
      <w:spacing w:before="120" w:line="259" w:lineRule="auto"/>
    </w:pPr>
    <w:rPr>
      <w:rFonts w:asciiTheme="minorHAnsi" w:eastAsiaTheme="minorHAnsi" w:hAnsiTheme="minorHAnsi" w:cstheme="minorBidi"/>
      <w:b/>
      <w:bCs/>
      <w:i/>
      <w:iCs/>
      <w:lang w:val="de-AT" w:eastAsia="en-US"/>
    </w:rPr>
  </w:style>
  <w:style w:type="paragraph" w:styleId="Verzeichnis2">
    <w:name w:val="toc 2"/>
    <w:basedOn w:val="Standard"/>
    <w:next w:val="Standard"/>
    <w:autoRedefine/>
    <w:uiPriority w:val="39"/>
    <w:unhideWhenUsed/>
    <w:rsid w:val="00405D2B"/>
    <w:pPr>
      <w:spacing w:before="120" w:line="259" w:lineRule="auto"/>
      <w:ind w:left="220"/>
    </w:pPr>
    <w:rPr>
      <w:rFonts w:asciiTheme="minorHAnsi" w:eastAsiaTheme="minorHAnsi" w:hAnsiTheme="minorHAnsi" w:cstheme="minorBidi"/>
      <w:b/>
      <w:bCs/>
      <w:szCs w:val="22"/>
      <w:lang w:val="de-AT" w:eastAsia="en-US"/>
    </w:rPr>
  </w:style>
  <w:style w:type="paragraph" w:styleId="Verzeichnis3">
    <w:name w:val="toc 3"/>
    <w:basedOn w:val="Standard"/>
    <w:next w:val="Standard"/>
    <w:autoRedefine/>
    <w:uiPriority w:val="39"/>
    <w:unhideWhenUsed/>
    <w:rsid w:val="00405D2B"/>
    <w:pPr>
      <w:spacing w:line="259" w:lineRule="auto"/>
      <w:ind w:left="440"/>
    </w:pPr>
    <w:rPr>
      <w:rFonts w:asciiTheme="minorHAnsi" w:eastAsiaTheme="minorHAnsi" w:hAnsiTheme="minorHAnsi" w:cstheme="minorBidi"/>
      <w:sz w:val="20"/>
      <w:szCs w:val="20"/>
      <w:lang w:val="de-AT" w:eastAsia="en-US"/>
    </w:rPr>
  </w:style>
  <w:style w:type="paragraph" w:styleId="Verzeichnis4">
    <w:name w:val="toc 4"/>
    <w:basedOn w:val="Standard"/>
    <w:next w:val="Standard"/>
    <w:autoRedefine/>
    <w:uiPriority w:val="39"/>
    <w:unhideWhenUsed/>
    <w:rsid w:val="00405D2B"/>
    <w:pPr>
      <w:spacing w:line="259" w:lineRule="auto"/>
      <w:ind w:left="660"/>
    </w:pPr>
    <w:rPr>
      <w:rFonts w:asciiTheme="minorHAnsi" w:eastAsiaTheme="minorHAnsi" w:hAnsiTheme="minorHAnsi" w:cstheme="minorBidi"/>
      <w:sz w:val="20"/>
      <w:szCs w:val="20"/>
      <w:lang w:val="de-AT" w:eastAsia="en-US"/>
    </w:rPr>
  </w:style>
  <w:style w:type="paragraph" w:styleId="Verzeichnis5">
    <w:name w:val="toc 5"/>
    <w:basedOn w:val="Standard"/>
    <w:next w:val="Standard"/>
    <w:autoRedefine/>
    <w:uiPriority w:val="39"/>
    <w:unhideWhenUsed/>
    <w:rsid w:val="00405D2B"/>
    <w:pPr>
      <w:spacing w:line="259" w:lineRule="auto"/>
      <w:ind w:left="880"/>
    </w:pPr>
    <w:rPr>
      <w:rFonts w:asciiTheme="minorHAnsi" w:eastAsiaTheme="minorHAnsi" w:hAnsiTheme="minorHAnsi" w:cstheme="minorBidi"/>
      <w:sz w:val="20"/>
      <w:szCs w:val="20"/>
      <w:lang w:val="de-AT" w:eastAsia="en-US"/>
    </w:rPr>
  </w:style>
  <w:style w:type="paragraph" w:styleId="Verzeichnis6">
    <w:name w:val="toc 6"/>
    <w:basedOn w:val="Standard"/>
    <w:next w:val="Standard"/>
    <w:autoRedefine/>
    <w:uiPriority w:val="39"/>
    <w:unhideWhenUsed/>
    <w:rsid w:val="00405D2B"/>
    <w:pPr>
      <w:spacing w:line="259" w:lineRule="auto"/>
      <w:ind w:left="1100"/>
    </w:pPr>
    <w:rPr>
      <w:rFonts w:asciiTheme="minorHAnsi" w:eastAsiaTheme="minorHAnsi" w:hAnsiTheme="minorHAnsi" w:cstheme="minorBidi"/>
      <w:sz w:val="20"/>
      <w:szCs w:val="20"/>
      <w:lang w:val="de-AT" w:eastAsia="en-US"/>
    </w:rPr>
  </w:style>
  <w:style w:type="paragraph" w:styleId="Verzeichnis7">
    <w:name w:val="toc 7"/>
    <w:basedOn w:val="Standard"/>
    <w:next w:val="Standard"/>
    <w:autoRedefine/>
    <w:uiPriority w:val="39"/>
    <w:unhideWhenUsed/>
    <w:rsid w:val="00405D2B"/>
    <w:pPr>
      <w:spacing w:line="259" w:lineRule="auto"/>
      <w:ind w:left="1320"/>
    </w:pPr>
    <w:rPr>
      <w:rFonts w:asciiTheme="minorHAnsi" w:eastAsiaTheme="minorHAnsi" w:hAnsiTheme="minorHAnsi" w:cstheme="minorBidi"/>
      <w:sz w:val="20"/>
      <w:szCs w:val="20"/>
      <w:lang w:val="de-AT" w:eastAsia="en-US"/>
    </w:rPr>
  </w:style>
  <w:style w:type="paragraph" w:styleId="Verzeichnis8">
    <w:name w:val="toc 8"/>
    <w:basedOn w:val="Standard"/>
    <w:next w:val="Standard"/>
    <w:autoRedefine/>
    <w:uiPriority w:val="39"/>
    <w:unhideWhenUsed/>
    <w:rsid w:val="00405D2B"/>
    <w:pPr>
      <w:spacing w:line="259" w:lineRule="auto"/>
      <w:ind w:left="1540"/>
    </w:pPr>
    <w:rPr>
      <w:rFonts w:asciiTheme="minorHAnsi" w:eastAsiaTheme="minorHAnsi" w:hAnsiTheme="minorHAnsi" w:cstheme="minorBidi"/>
      <w:sz w:val="20"/>
      <w:szCs w:val="20"/>
      <w:lang w:val="de-AT" w:eastAsia="en-US"/>
    </w:rPr>
  </w:style>
  <w:style w:type="paragraph" w:styleId="Verzeichnis9">
    <w:name w:val="toc 9"/>
    <w:basedOn w:val="Standard"/>
    <w:next w:val="Standard"/>
    <w:autoRedefine/>
    <w:uiPriority w:val="39"/>
    <w:unhideWhenUsed/>
    <w:rsid w:val="00405D2B"/>
    <w:pPr>
      <w:spacing w:line="259" w:lineRule="auto"/>
      <w:ind w:left="1760"/>
    </w:pPr>
    <w:rPr>
      <w:rFonts w:asciiTheme="minorHAnsi" w:eastAsiaTheme="minorHAnsi" w:hAnsiTheme="minorHAnsi" w:cstheme="minorBidi"/>
      <w:sz w:val="20"/>
      <w:szCs w:val="20"/>
      <w:lang w:val="de-AT" w:eastAsia="en-US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8B2768"/>
    <w:rPr>
      <w:rFonts w:asciiTheme="majorHAnsi" w:eastAsiaTheme="majorEastAsia" w:hAnsiTheme="majorHAnsi" w:cstheme="majorBidi"/>
      <w:color w:val="ED7D31" w:themeColor="accent2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914197"/>
    <w:rPr>
      <w:rFonts w:asciiTheme="majorHAnsi" w:eastAsiaTheme="majorEastAsia" w:hAnsiTheme="majorHAnsi" w:cstheme="majorBidi"/>
      <w:color w:val="ED7D31" w:themeColor="accent2"/>
      <w:sz w:val="26"/>
      <w:szCs w:val="26"/>
      <w:lang w:val="en-GB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914197"/>
    <w:rPr>
      <w:rFonts w:asciiTheme="majorHAnsi" w:eastAsiaTheme="majorEastAsia" w:hAnsiTheme="majorHAnsi" w:cstheme="majorBidi"/>
      <w:sz w:val="24"/>
      <w:szCs w:val="24"/>
      <w:u w:val="double" w:color="ED7D31" w:themeColor="accent2"/>
      <w:lang w:val="en-GB"/>
    </w:rPr>
  </w:style>
  <w:style w:type="paragraph" w:customStyle="1" w:styleId="Programm">
    <w:name w:val="Programm"/>
    <w:basedOn w:val="Standard"/>
    <w:link w:val="ProgrammZchn"/>
    <w:autoRedefine/>
    <w:qFormat/>
    <w:rsid w:val="00F60213"/>
    <w:pPr>
      <w:spacing w:line="259" w:lineRule="auto"/>
    </w:pPr>
    <w:rPr>
      <w:rFonts w:ascii="Arial" w:eastAsiaTheme="minorHAnsi" w:hAnsi="Arial" w:cstheme="minorBidi"/>
      <w:szCs w:val="22"/>
      <w:lang w:val="de-AT" w:eastAsia="en-US"/>
    </w:rPr>
  </w:style>
  <w:style w:type="paragraph" w:styleId="Titel">
    <w:name w:val="Title"/>
    <w:basedOn w:val="Standard"/>
    <w:next w:val="Standard"/>
    <w:link w:val="TitelZchn"/>
    <w:uiPriority w:val="10"/>
    <w:qFormat/>
    <w:rsid w:val="008B276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de-AT" w:eastAsia="en-US"/>
    </w:rPr>
  </w:style>
  <w:style w:type="character" w:customStyle="1" w:styleId="ProgrammZchn">
    <w:name w:val="Programm Zchn"/>
    <w:basedOn w:val="Absatz-Standardschriftart"/>
    <w:link w:val="Programm"/>
    <w:rsid w:val="00F60213"/>
    <w:rPr>
      <w:rFonts w:ascii="Arial" w:hAnsi="Arial"/>
    </w:rPr>
  </w:style>
  <w:style w:type="character" w:customStyle="1" w:styleId="TitelZchn">
    <w:name w:val="Titel Zchn"/>
    <w:basedOn w:val="Absatz-Standardschriftart"/>
    <w:link w:val="Titel"/>
    <w:uiPriority w:val="10"/>
    <w:rsid w:val="008B27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tzhaltertext">
    <w:name w:val="Placeholder Text"/>
    <w:basedOn w:val="Absatz-Standardschriftart"/>
    <w:uiPriority w:val="99"/>
    <w:semiHidden/>
    <w:rsid w:val="00676E4B"/>
    <w:rPr>
      <w:color w:val="808080"/>
    </w:rPr>
  </w:style>
  <w:style w:type="paragraph" w:styleId="KeinLeerraum">
    <w:name w:val="No Spacing"/>
    <w:uiPriority w:val="1"/>
    <w:qFormat/>
    <w:rsid w:val="002D35C4"/>
    <w:pPr>
      <w:spacing w:after="0" w:line="240" w:lineRule="auto"/>
    </w:pPr>
    <w:rPr>
      <w:sz w:val="24"/>
    </w:rPr>
  </w:style>
  <w:style w:type="table" w:styleId="Gitternetztabelle4Akzent2">
    <w:name w:val="Grid Table 4 Accent 2"/>
    <w:basedOn w:val="NormaleTabelle"/>
    <w:uiPriority w:val="49"/>
    <w:rsid w:val="002F504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Beschriftung">
    <w:name w:val="caption"/>
    <w:basedOn w:val="Standard"/>
    <w:next w:val="Standard"/>
    <w:uiPriority w:val="35"/>
    <w:unhideWhenUsed/>
    <w:qFormat/>
    <w:rsid w:val="00FB487E"/>
    <w:pPr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val="de-AT" w:eastAsia="en-US"/>
    </w:rPr>
  </w:style>
  <w:style w:type="character" w:styleId="Hyperlink">
    <w:name w:val="Hyperlink"/>
    <w:basedOn w:val="Absatz-Standardschriftart"/>
    <w:uiPriority w:val="99"/>
    <w:unhideWhenUsed/>
    <w:rsid w:val="00D37990"/>
    <w:rPr>
      <w:color w:val="0563C1" w:themeColor="hyperlink"/>
      <w:u w:val="single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9D451E"/>
    <w:rPr>
      <w:rFonts w:asciiTheme="majorHAnsi" w:eastAsiaTheme="majorEastAsia" w:hAnsiTheme="majorHAnsi" w:cstheme="majorBidi"/>
      <w:i/>
      <w:iCs/>
      <w:sz w:val="24"/>
      <w:u w:val="single" w:color="ED7D31" w:themeColor="accent2"/>
      <w:lang w:val="en-GB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904860"/>
    <w:rPr>
      <w:rFonts w:asciiTheme="majorHAnsi" w:eastAsiaTheme="majorEastAsia" w:hAnsiTheme="majorHAnsi" w:cstheme="majorBidi"/>
      <w:color w:val="2F5496" w:themeColor="accent1" w:themeShade="BF"/>
      <w:sz w:val="24"/>
      <w:lang w:val="en-GB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904860"/>
    <w:rPr>
      <w:rFonts w:asciiTheme="majorHAnsi" w:eastAsiaTheme="majorEastAsia" w:hAnsiTheme="majorHAnsi" w:cstheme="majorBidi"/>
      <w:color w:val="1F3763" w:themeColor="accent1" w:themeShade="7F"/>
      <w:sz w:val="24"/>
      <w:lang w:val="en-GB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904860"/>
    <w:rPr>
      <w:rFonts w:asciiTheme="majorHAnsi" w:eastAsiaTheme="majorEastAsia" w:hAnsiTheme="majorHAnsi" w:cstheme="majorBidi"/>
      <w:i/>
      <w:iCs/>
      <w:color w:val="1F3763" w:themeColor="accent1" w:themeShade="7F"/>
      <w:sz w:val="24"/>
      <w:lang w:val="en-GB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904860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GB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90486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GB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83A03"/>
    <w:rPr>
      <w:rFonts w:ascii="Segoe UI" w:eastAsiaTheme="minorHAnsi" w:hAnsi="Segoe UI" w:cs="Segoe UI"/>
      <w:sz w:val="18"/>
      <w:szCs w:val="18"/>
      <w:lang w:val="de-AT" w:eastAsia="en-US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83A03"/>
    <w:rPr>
      <w:rFonts w:ascii="Segoe UI" w:hAnsi="Segoe UI" w:cs="Segoe UI"/>
      <w:sz w:val="18"/>
      <w:szCs w:val="18"/>
      <w:lang w:val="en-GB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6562EA"/>
    <w:rPr>
      <w:rFonts w:asciiTheme="minorHAnsi" w:eastAsiaTheme="minorHAnsi" w:hAnsiTheme="minorHAnsi" w:cstheme="minorBidi"/>
      <w:sz w:val="20"/>
      <w:szCs w:val="20"/>
      <w:lang w:val="de-AT" w:eastAsia="en-US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6562EA"/>
    <w:rPr>
      <w:sz w:val="20"/>
      <w:szCs w:val="20"/>
      <w:lang w:val="en-GB"/>
    </w:rPr>
  </w:style>
  <w:style w:type="character" w:styleId="Funotenzeichen">
    <w:name w:val="footnote reference"/>
    <w:basedOn w:val="Absatz-Standardschriftart"/>
    <w:uiPriority w:val="99"/>
    <w:semiHidden/>
    <w:unhideWhenUsed/>
    <w:rsid w:val="006562EA"/>
    <w:rPr>
      <w:vertAlign w:val="superscript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BC0C86"/>
    <w:rPr>
      <w:color w:val="605E5C"/>
      <w:shd w:val="clear" w:color="auto" w:fill="E1DFDD"/>
    </w:rPr>
  </w:style>
  <w:style w:type="paragraph" w:styleId="Listenabsatz">
    <w:name w:val="List Paragraph"/>
    <w:basedOn w:val="Standard"/>
    <w:uiPriority w:val="34"/>
    <w:qFormat/>
    <w:rsid w:val="001E791F"/>
    <w:pPr>
      <w:spacing w:line="259" w:lineRule="auto"/>
      <w:ind w:left="720"/>
      <w:contextualSpacing/>
    </w:pPr>
    <w:rPr>
      <w:rFonts w:asciiTheme="minorHAnsi" w:eastAsiaTheme="minorHAnsi" w:hAnsiTheme="minorHAnsi" w:cstheme="minorBidi"/>
      <w:szCs w:val="22"/>
      <w:lang w:val="de-AT" w:eastAsia="en-US"/>
    </w:rPr>
  </w:style>
  <w:style w:type="table" w:styleId="Listentabelle3Akzent2">
    <w:name w:val="List Table 3 Accent 2"/>
    <w:basedOn w:val="NormaleTabelle"/>
    <w:uiPriority w:val="48"/>
    <w:rsid w:val="0047379E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21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3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47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6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56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4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3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2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hart" Target="charts/chart1.xml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3.emf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4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ww1.microchip.com/downloads/en/DeviceDoc/Atmel-7766-8-bit-AVR-ATmega16U4-32U4_Datasheet.pdf" TargetMode="External"/><Relationship Id="rId1" Type="http://schemas.openxmlformats.org/officeDocument/2006/relationships/hyperlink" Target="http://ww1.microchip.com/downloads/en/DeviceDoc/Atmel-7766-8-bit-AVR-ATmega16U4-32U4_Datasheet.pdf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tri\Documents\Benutzerdefinierte%20Office-Vorlagen\LAB%20Protokoll_e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E:\1_Daten\1_HTL\4AHELS\HWE\RF_Id\Measurements\transfer%20charasteristic%20output%20voltage%20with%20regulator%20and%20Z%20Diode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de-DE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Übertragungsfunktion Spannungsversorgung des Tags</a:t>
            </a:r>
          </a:p>
        </c:rich>
      </c:tx>
      <c:layout>
        <c:manualLayout>
          <c:xMode val="edge"/>
          <c:yMode val="edge"/>
          <c:x val="0.14218720460068199"/>
          <c:y val="1.77147918511957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with Regulation</c:v>
          </c:tx>
          <c:spPr>
            <a:ln w="952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1"/>
                </a:solidFill>
                <a:round/>
              </a:ln>
              <a:effectLst/>
            </c:spPr>
          </c:marker>
          <c:xVal>
            <c:numRef>
              <c:f>'new caps'!$C$4:$C$16</c:f>
              <c:numCache>
                <c:formatCode>#,##0.00\ "mA"</c:formatCode>
                <c:ptCount val="13"/>
                <c:pt idx="0">
                  <c:v>0.04</c:v>
                </c:pt>
                <c:pt idx="1">
                  <c:v>6.63</c:v>
                </c:pt>
                <c:pt idx="2">
                  <c:v>13.74</c:v>
                </c:pt>
                <c:pt idx="3">
                  <c:v>18.739999999999998</c:v>
                </c:pt>
                <c:pt idx="4">
                  <c:v>20.67</c:v>
                </c:pt>
                <c:pt idx="5">
                  <c:v>23.24</c:v>
                </c:pt>
                <c:pt idx="6">
                  <c:v>26.11</c:v>
                </c:pt>
              </c:numCache>
            </c:numRef>
          </c:xVal>
          <c:yVal>
            <c:numRef>
              <c:f>'new caps'!$B$4:$B$16</c:f>
              <c:numCache>
                <c:formatCode>#,##0.00\ "V"</c:formatCode>
                <c:ptCount val="13"/>
                <c:pt idx="0">
                  <c:v>5.6</c:v>
                </c:pt>
                <c:pt idx="1">
                  <c:v>5.6</c:v>
                </c:pt>
                <c:pt idx="2">
                  <c:v>5.6</c:v>
                </c:pt>
                <c:pt idx="3">
                  <c:v>5</c:v>
                </c:pt>
                <c:pt idx="4">
                  <c:v>4.5999999999999996</c:v>
                </c:pt>
                <c:pt idx="5">
                  <c:v>2.6</c:v>
                </c:pt>
                <c:pt idx="6">
                  <c:v>0.6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893-465F-A166-8A8D58B9020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2294256"/>
        <c:axId val="116532464"/>
      </c:scatterChart>
      <c:valAx>
        <c:axId val="1122942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>
              <a:solidFill>
                <a:schemeClr val="tx2">
                  <a:lumMod val="5000"/>
                  <a:lumOff val="95000"/>
                </a:schemeClr>
              </a:solidFill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Iout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.00\ &quot;mA&quot;" sourceLinked="1"/>
        <c:majorTickMark val="none"/>
        <c:minorTickMark val="none"/>
        <c:tickLblPos val="nextTo"/>
        <c:spPr>
          <a:noFill/>
          <a:ln>
            <a:solidFill>
              <a:schemeClr val="tx2">
                <a:lumMod val="40000"/>
                <a:lumOff val="6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6532464"/>
        <c:crosses val="autoZero"/>
        <c:crossBetween val="midCat"/>
      </c:valAx>
      <c:valAx>
        <c:axId val="1165324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>
              <a:solidFill>
                <a:schemeClr val="tx2">
                  <a:lumMod val="5000"/>
                  <a:lumOff val="95000"/>
                </a:schemeClr>
              </a:solidFill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Vout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.00\ &quot;V&quot;" sourceLinked="1"/>
        <c:majorTickMark val="none"/>
        <c:minorTickMark val="none"/>
        <c:tickLblPos val="nextTo"/>
        <c:spPr>
          <a:noFill/>
          <a:ln>
            <a:solidFill>
              <a:schemeClr val="tx2">
                <a:lumMod val="40000"/>
                <a:lumOff val="6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229425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2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2"/>
    <cs:fontRef idx="minor">
      <a:schemeClr val="tx2"/>
    </cs:fontRef>
    <cs:spPr>
      <a:ln w="9525">
        <a:solidFill>
          <a:schemeClr val="phClr"/>
        </a:solidFill>
        <a:round/>
      </a:ln>
    </cs:spPr>
  </cs:dataPointMarker>
  <cs:dataPointMarkerLayout symbol="circle" size="5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spPr>
      <a:ln>
        <a:solidFill>
          <a:schemeClr val="tx2">
            <a:lumMod val="40000"/>
            <a:lumOff val="60000"/>
          </a:schemeClr>
        </a:solidFill>
      </a:ln>
    </cs:spPr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CF0D40-8F73-44EA-BA2B-C172FA1D46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 Protokoll_e.dotx</Template>
  <TotalTime>0</TotalTime>
  <Pages>1</Pages>
  <Words>1953</Words>
  <Characters>11133</Characters>
  <Application>Microsoft Office Word</Application>
  <DocSecurity>0</DocSecurity>
  <Lines>92</Lines>
  <Paragraphs>26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Patrik Staudenmayer</dc:creator>
  <cp:keywords/>
  <dc:description/>
  <cp:lastModifiedBy>Patrik Staudenmayer</cp:lastModifiedBy>
  <cp:revision>415</cp:revision>
  <cp:lastPrinted>2019-06-10T12:07:00Z</cp:lastPrinted>
  <dcterms:created xsi:type="dcterms:W3CDTF">2019-03-19T14:45:00Z</dcterms:created>
  <dcterms:modified xsi:type="dcterms:W3CDTF">2019-06-10T12:08:00Z</dcterms:modified>
</cp:coreProperties>
</file>